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894" w:rsidRDefault="00C501EA" w:rsidP="000B33C0">
      <w:pPr>
        <w:pStyle w:val="Title"/>
      </w:pPr>
      <w:r>
        <w:t>Smar</w:t>
      </w:r>
      <w:r w:rsidR="006C14C4">
        <w:t>t</w:t>
      </w:r>
      <w:r>
        <w:t xml:space="preserve">er Balanced </w:t>
      </w:r>
      <w:r w:rsidR="004078DE">
        <w:t>Assessment Consortium</w:t>
      </w:r>
    </w:p>
    <w:p w:rsidR="004078DE" w:rsidRDefault="00DD7873" w:rsidP="000B33C0">
      <w:pPr>
        <w:pStyle w:val="Subtitle"/>
      </w:pPr>
      <w:r>
        <w:t xml:space="preserve">Administration and </w:t>
      </w:r>
      <w:r w:rsidR="00397A1D">
        <w:t>Registration</w:t>
      </w:r>
      <w:r>
        <w:t xml:space="preserve"> Tools</w:t>
      </w:r>
      <w:r w:rsidR="00397A1D">
        <w:t xml:space="preserve"> User Guide</w:t>
      </w:r>
    </w:p>
    <w:p w:rsidR="00BA4894" w:rsidRDefault="004E7D12" w:rsidP="00FD7D44">
      <w:pPr>
        <w:pStyle w:val="Date"/>
      </w:pPr>
      <w:r>
        <w:t xml:space="preserve">Updated </w:t>
      </w:r>
      <w:r w:rsidR="00C527B6">
        <w:fldChar w:fldCharType="begin"/>
      </w:r>
      <w:r w:rsidR="00C527B6">
        <w:instrText xml:space="preserve"> DOCPROPERTY  "Date completed"  \@ "MMMM d, yyyy" \* MERGEFORMAT </w:instrText>
      </w:r>
      <w:r w:rsidR="00C527B6">
        <w:fldChar w:fldCharType="separate"/>
      </w:r>
      <w:r w:rsidR="00042974">
        <w:rPr>
          <w:b/>
          <w:bCs/>
        </w:rPr>
        <w:t>September 25</w:t>
      </w:r>
      <w:r w:rsidR="00BC07F1" w:rsidRPr="00BC07F1">
        <w:rPr>
          <w:b/>
          <w:bCs/>
        </w:rPr>
        <w:t>, 2014</w:t>
      </w:r>
      <w:r w:rsidR="00C527B6">
        <w:fldChar w:fldCharType="end"/>
      </w:r>
    </w:p>
    <w:p w:rsidR="004E25AF" w:rsidRDefault="004E25AF">
      <w:pPr>
        <w:sectPr w:rsidR="004E25AF" w:rsidSect="00F9670E">
          <w:headerReference w:type="default" r:id="rId9"/>
          <w:footerReference w:type="default" r:id="rId10"/>
          <w:pgSz w:w="12240" w:h="15840" w:code="1"/>
          <w:pgMar w:top="1872" w:right="1440" w:bottom="3456" w:left="1440" w:header="720" w:footer="720" w:gutter="0"/>
          <w:cols w:space="720"/>
          <w:docGrid w:linePitch="360"/>
        </w:sectPr>
      </w:pPr>
    </w:p>
    <w:p w:rsidR="00DB681F" w:rsidRPr="00084712" w:rsidRDefault="00DB681F" w:rsidP="00125250">
      <w:pPr>
        <w:pStyle w:val="TOAHeading"/>
      </w:pPr>
      <w:r w:rsidRPr="00125250">
        <w:lastRenderedPageBreak/>
        <w:t>Contents</w:t>
      </w:r>
    </w:p>
    <w:p w:rsidR="00BC07F1"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398805080" w:history="1">
        <w:r w:rsidR="00BC07F1" w:rsidRPr="00E51717">
          <w:rPr>
            <w:rStyle w:val="Hyperlink"/>
            <w:rFonts w:eastAsiaTheme="majorEastAsia"/>
          </w:rPr>
          <w:t>Overview of the Administration and Registration Tools System</w:t>
        </w:r>
        <w:r w:rsidR="00BC07F1">
          <w:rPr>
            <w:webHidden/>
          </w:rPr>
          <w:tab/>
        </w:r>
        <w:r w:rsidR="00BC07F1">
          <w:rPr>
            <w:webHidden/>
          </w:rPr>
          <w:fldChar w:fldCharType="begin"/>
        </w:r>
        <w:r w:rsidR="00BC07F1">
          <w:rPr>
            <w:webHidden/>
          </w:rPr>
          <w:instrText xml:space="preserve"> PAGEREF _Toc398805080 \h </w:instrText>
        </w:r>
        <w:r w:rsidR="00BC07F1">
          <w:rPr>
            <w:webHidden/>
          </w:rPr>
        </w:r>
        <w:r w:rsidR="00BC07F1">
          <w:rPr>
            <w:webHidden/>
          </w:rPr>
          <w:fldChar w:fldCharType="separate"/>
        </w:r>
        <w:r w:rsidR="00BC07F1">
          <w:rPr>
            <w:webHidden/>
          </w:rPr>
          <w:t>6</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1" w:history="1">
        <w:r w:rsidR="00BC07F1" w:rsidRPr="00E51717">
          <w:rPr>
            <w:rStyle w:val="Hyperlink"/>
            <w:rFonts w:eastAsiaTheme="majorEastAsia"/>
          </w:rPr>
          <w:t>Inter-relation between the Administration and Registration Tools System and other Smarter Balanced Systems</w:t>
        </w:r>
        <w:r w:rsidR="00BC07F1">
          <w:rPr>
            <w:webHidden/>
          </w:rPr>
          <w:tab/>
        </w:r>
        <w:r w:rsidR="00BC07F1">
          <w:rPr>
            <w:webHidden/>
          </w:rPr>
          <w:fldChar w:fldCharType="begin"/>
        </w:r>
        <w:r w:rsidR="00BC07F1">
          <w:rPr>
            <w:webHidden/>
          </w:rPr>
          <w:instrText xml:space="preserve"> PAGEREF _Toc398805081 \h </w:instrText>
        </w:r>
        <w:r w:rsidR="00BC07F1">
          <w:rPr>
            <w:webHidden/>
          </w:rPr>
        </w:r>
        <w:r w:rsidR="00BC07F1">
          <w:rPr>
            <w:webHidden/>
          </w:rPr>
          <w:fldChar w:fldCharType="separate"/>
        </w:r>
        <w:r w:rsidR="00BC07F1">
          <w:rPr>
            <w:webHidden/>
          </w:rPr>
          <w:t>6</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2" w:history="1">
        <w:r w:rsidR="00BC07F1" w:rsidRPr="00E51717">
          <w:rPr>
            <w:rStyle w:val="Hyperlink"/>
            <w:rFonts w:eastAsiaTheme="majorEastAsia"/>
          </w:rPr>
          <w:t>User Roles and Permissions</w:t>
        </w:r>
        <w:r w:rsidR="00BC07F1">
          <w:rPr>
            <w:webHidden/>
          </w:rPr>
          <w:tab/>
        </w:r>
        <w:r w:rsidR="00BC07F1">
          <w:rPr>
            <w:webHidden/>
          </w:rPr>
          <w:fldChar w:fldCharType="begin"/>
        </w:r>
        <w:r w:rsidR="00BC07F1">
          <w:rPr>
            <w:webHidden/>
          </w:rPr>
          <w:instrText xml:space="preserve"> PAGEREF _Toc398805082 \h </w:instrText>
        </w:r>
        <w:r w:rsidR="00BC07F1">
          <w:rPr>
            <w:webHidden/>
          </w:rPr>
        </w:r>
        <w:r w:rsidR="00BC07F1">
          <w:rPr>
            <w:webHidden/>
          </w:rPr>
          <w:fldChar w:fldCharType="separate"/>
        </w:r>
        <w:r w:rsidR="00BC07F1">
          <w:rPr>
            <w:webHidden/>
          </w:rPr>
          <w:t>7</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3" w:history="1">
        <w:r w:rsidR="00BC07F1" w:rsidRPr="00E51717">
          <w:rPr>
            <w:rStyle w:val="Hyperlink"/>
            <w:rFonts w:eastAsiaTheme="majorEastAsia"/>
          </w:rPr>
          <w:t>Understanding the Smarter Balanced Hierarchy</w:t>
        </w:r>
        <w:r w:rsidR="00BC07F1">
          <w:rPr>
            <w:webHidden/>
          </w:rPr>
          <w:tab/>
        </w:r>
        <w:r w:rsidR="00BC07F1">
          <w:rPr>
            <w:webHidden/>
          </w:rPr>
          <w:fldChar w:fldCharType="begin"/>
        </w:r>
        <w:r w:rsidR="00BC07F1">
          <w:rPr>
            <w:webHidden/>
          </w:rPr>
          <w:instrText xml:space="preserve"> PAGEREF _Toc398805083 \h </w:instrText>
        </w:r>
        <w:r w:rsidR="00BC07F1">
          <w:rPr>
            <w:webHidden/>
          </w:rPr>
        </w:r>
        <w:r w:rsidR="00BC07F1">
          <w:rPr>
            <w:webHidden/>
          </w:rPr>
          <w:fldChar w:fldCharType="separate"/>
        </w:r>
        <w:r w:rsidR="00BC07F1">
          <w:rPr>
            <w:webHidden/>
          </w:rPr>
          <w:t>9</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4" w:history="1">
        <w:r w:rsidR="00BC07F1" w:rsidRPr="00E51717">
          <w:rPr>
            <w:rStyle w:val="Hyperlink"/>
            <w:rFonts w:eastAsiaTheme="majorEastAsia"/>
          </w:rPr>
          <w:t>About Microsoft Excel Files</w:t>
        </w:r>
        <w:r w:rsidR="00BC07F1">
          <w:rPr>
            <w:webHidden/>
          </w:rPr>
          <w:tab/>
        </w:r>
        <w:r w:rsidR="00BC07F1">
          <w:rPr>
            <w:webHidden/>
          </w:rPr>
          <w:fldChar w:fldCharType="begin"/>
        </w:r>
        <w:r w:rsidR="00BC07F1">
          <w:rPr>
            <w:webHidden/>
          </w:rPr>
          <w:instrText xml:space="preserve"> PAGEREF _Toc398805084 \h </w:instrText>
        </w:r>
        <w:r w:rsidR="00BC07F1">
          <w:rPr>
            <w:webHidden/>
          </w:rPr>
        </w:r>
        <w:r w:rsidR="00BC07F1">
          <w:rPr>
            <w:webHidden/>
          </w:rPr>
          <w:fldChar w:fldCharType="separate"/>
        </w:r>
        <w:r w:rsidR="00BC07F1">
          <w:rPr>
            <w:webHidden/>
          </w:rPr>
          <w:t>11</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085" w:history="1">
        <w:r w:rsidR="00BC07F1" w:rsidRPr="00E51717">
          <w:rPr>
            <w:rStyle w:val="Hyperlink"/>
            <w:rFonts w:eastAsiaTheme="majorEastAsia"/>
          </w:rPr>
          <w:t>Introduction to This User Guide</w:t>
        </w:r>
        <w:r w:rsidR="00BC07F1">
          <w:rPr>
            <w:webHidden/>
          </w:rPr>
          <w:tab/>
        </w:r>
        <w:r w:rsidR="00BC07F1">
          <w:rPr>
            <w:webHidden/>
          </w:rPr>
          <w:fldChar w:fldCharType="begin"/>
        </w:r>
        <w:r w:rsidR="00BC07F1">
          <w:rPr>
            <w:webHidden/>
          </w:rPr>
          <w:instrText xml:space="preserve"> PAGEREF _Toc398805085 \h </w:instrText>
        </w:r>
        <w:r w:rsidR="00BC07F1">
          <w:rPr>
            <w:webHidden/>
          </w:rPr>
        </w:r>
        <w:r w:rsidR="00BC07F1">
          <w:rPr>
            <w:webHidden/>
          </w:rPr>
          <w:fldChar w:fldCharType="separate"/>
        </w:r>
        <w:r w:rsidR="00BC07F1">
          <w:rPr>
            <w:webHidden/>
          </w:rPr>
          <w:t>12</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086" w:history="1">
        <w:r w:rsidR="00BC07F1" w:rsidRPr="00E51717">
          <w:rPr>
            <w:rStyle w:val="Hyperlink"/>
            <w:rFonts w:eastAsiaTheme="majorEastAsia"/>
          </w:rPr>
          <w:t>Checklist for Test Registration Administrators</w:t>
        </w:r>
        <w:r w:rsidR="00BC07F1">
          <w:rPr>
            <w:webHidden/>
          </w:rPr>
          <w:tab/>
        </w:r>
        <w:r w:rsidR="00BC07F1">
          <w:rPr>
            <w:webHidden/>
          </w:rPr>
          <w:fldChar w:fldCharType="begin"/>
        </w:r>
        <w:r w:rsidR="00BC07F1">
          <w:rPr>
            <w:webHidden/>
          </w:rPr>
          <w:instrText xml:space="preserve"> PAGEREF _Toc398805086 \h </w:instrText>
        </w:r>
        <w:r w:rsidR="00BC07F1">
          <w:rPr>
            <w:webHidden/>
          </w:rPr>
        </w:r>
        <w:r w:rsidR="00BC07F1">
          <w:rPr>
            <w:webHidden/>
          </w:rPr>
          <w:fldChar w:fldCharType="separate"/>
        </w:r>
        <w:r w:rsidR="00BC07F1">
          <w:rPr>
            <w:webHidden/>
          </w:rPr>
          <w:t>13</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087" w:history="1">
        <w:r w:rsidR="00BC07F1" w:rsidRPr="00E51717">
          <w:rPr>
            <w:rStyle w:val="Hyperlink"/>
            <w:rFonts w:eastAsiaTheme="majorEastAsia"/>
          </w:rPr>
          <w:t>Accessing the Administration and Registration Tools System</w:t>
        </w:r>
        <w:r w:rsidR="00BC07F1">
          <w:rPr>
            <w:webHidden/>
          </w:rPr>
          <w:tab/>
        </w:r>
        <w:r w:rsidR="00BC07F1">
          <w:rPr>
            <w:webHidden/>
          </w:rPr>
          <w:fldChar w:fldCharType="begin"/>
        </w:r>
        <w:r w:rsidR="00BC07F1">
          <w:rPr>
            <w:webHidden/>
          </w:rPr>
          <w:instrText xml:space="preserve"> PAGEREF _Toc398805087 \h </w:instrText>
        </w:r>
        <w:r w:rsidR="00BC07F1">
          <w:rPr>
            <w:webHidden/>
          </w:rPr>
        </w:r>
        <w:r w:rsidR="00BC07F1">
          <w:rPr>
            <w:webHidden/>
          </w:rPr>
          <w:fldChar w:fldCharType="separate"/>
        </w:r>
        <w:r w:rsidR="00BC07F1">
          <w:rPr>
            <w:webHidden/>
          </w:rPr>
          <w:t>15</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8" w:history="1">
        <w:r w:rsidR="00BC07F1" w:rsidRPr="00E51717">
          <w:rPr>
            <w:rStyle w:val="Hyperlink"/>
            <w:rFonts w:eastAsiaTheme="majorEastAsia"/>
          </w:rPr>
          <w:t>Logging on to ART</w:t>
        </w:r>
        <w:r w:rsidR="00BC07F1">
          <w:rPr>
            <w:webHidden/>
          </w:rPr>
          <w:tab/>
        </w:r>
        <w:r w:rsidR="00BC07F1">
          <w:rPr>
            <w:webHidden/>
          </w:rPr>
          <w:fldChar w:fldCharType="begin"/>
        </w:r>
        <w:r w:rsidR="00BC07F1">
          <w:rPr>
            <w:webHidden/>
          </w:rPr>
          <w:instrText xml:space="preserve"> PAGEREF _Toc398805088 \h </w:instrText>
        </w:r>
        <w:r w:rsidR="00BC07F1">
          <w:rPr>
            <w:webHidden/>
          </w:rPr>
        </w:r>
        <w:r w:rsidR="00BC07F1">
          <w:rPr>
            <w:webHidden/>
          </w:rPr>
          <w:fldChar w:fldCharType="separate"/>
        </w:r>
        <w:r w:rsidR="00BC07F1">
          <w:rPr>
            <w:webHidden/>
          </w:rPr>
          <w:t>15</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89" w:history="1">
        <w:r w:rsidR="00BC07F1" w:rsidRPr="00E51717">
          <w:rPr>
            <w:rStyle w:val="Hyperlink"/>
            <w:rFonts w:eastAsiaTheme="majorEastAsia"/>
          </w:rPr>
          <w:t>Switching Between Smarter Balanced Systems (Single Sign On System)</w:t>
        </w:r>
        <w:r w:rsidR="00BC07F1">
          <w:rPr>
            <w:webHidden/>
          </w:rPr>
          <w:tab/>
        </w:r>
        <w:r w:rsidR="00BC07F1">
          <w:rPr>
            <w:webHidden/>
          </w:rPr>
          <w:fldChar w:fldCharType="begin"/>
        </w:r>
        <w:r w:rsidR="00BC07F1">
          <w:rPr>
            <w:webHidden/>
          </w:rPr>
          <w:instrText xml:space="preserve"> PAGEREF _Toc398805089 \h </w:instrText>
        </w:r>
        <w:r w:rsidR="00BC07F1">
          <w:rPr>
            <w:webHidden/>
          </w:rPr>
        </w:r>
        <w:r w:rsidR="00BC07F1">
          <w:rPr>
            <w:webHidden/>
          </w:rPr>
          <w:fldChar w:fldCharType="separate"/>
        </w:r>
        <w:r w:rsidR="00BC07F1">
          <w:rPr>
            <w:webHidden/>
          </w:rPr>
          <w:t>15</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090" w:history="1">
        <w:r w:rsidR="00BC07F1" w:rsidRPr="00E51717">
          <w:rPr>
            <w:rStyle w:val="Hyperlink"/>
            <w:rFonts w:eastAsiaTheme="majorEastAsia"/>
          </w:rPr>
          <w:t>Understanding the ART Interface</w:t>
        </w:r>
        <w:r w:rsidR="00BC07F1">
          <w:rPr>
            <w:webHidden/>
          </w:rPr>
          <w:tab/>
        </w:r>
        <w:r w:rsidR="00BC07F1">
          <w:rPr>
            <w:webHidden/>
          </w:rPr>
          <w:fldChar w:fldCharType="begin"/>
        </w:r>
        <w:r w:rsidR="00BC07F1">
          <w:rPr>
            <w:webHidden/>
          </w:rPr>
          <w:instrText xml:space="preserve"> PAGEREF _Toc398805090 \h </w:instrText>
        </w:r>
        <w:r w:rsidR="00BC07F1">
          <w:rPr>
            <w:webHidden/>
          </w:rPr>
        </w:r>
        <w:r w:rsidR="00BC07F1">
          <w:rPr>
            <w:webHidden/>
          </w:rPr>
          <w:fldChar w:fldCharType="separate"/>
        </w:r>
        <w:r w:rsidR="00BC07F1">
          <w:rPr>
            <w:webHidden/>
          </w:rPr>
          <w:t>16</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91" w:history="1">
        <w:r w:rsidR="00BC07F1" w:rsidRPr="00E51717">
          <w:rPr>
            <w:rStyle w:val="Hyperlink"/>
            <w:rFonts w:eastAsiaTheme="majorEastAsia"/>
          </w:rPr>
          <w:t>ART Home Screen</w:t>
        </w:r>
        <w:r w:rsidR="00BC07F1">
          <w:rPr>
            <w:webHidden/>
          </w:rPr>
          <w:tab/>
        </w:r>
        <w:r w:rsidR="00BC07F1">
          <w:rPr>
            <w:webHidden/>
          </w:rPr>
          <w:fldChar w:fldCharType="begin"/>
        </w:r>
        <w:r w:rsidR="00BC07F1">
          <w:rPr>
            <w:webHidden/>
          </w:rPr>
          <w:instrText xml:space="preserve"> PAGEREF _Toc398805091 \h </w:instrText>
        </w:r>
        <w:r w:rsidR="00BC07F1">
          <w:rPr>
            <w:webHidden/>
          </w:rPr>
        </w:r>
        <w:r w:rsidR="00BC07F1">
          <w:rPr>
            <w:webHidden/>
          </w:rPr>
          <w:fldChar w:fldCharType="separate"/>
        </w:r>
        <w:r w:rsidR="00BC07F1">
          <w:rPr>
            <w:webHidden/>
          </w:rPr>
          <w:t>16</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92" w:history="1">
        <w:r w:rsidR="00BC07F1" w:rsidRPr="00E51717">
          <w:rPr>
            <w:rStyle w:val="Hyperlink"/>
            <w:rFonts w:eastAsiaTheme="majorEastAsia"/>
          </w:rPr>
          <w:t>ART Banner</w:t>
        </w:r>
        <w:r w:rsidR="00BC07F1">
          <w:rPr>
            <w:webHidden/>
          </w:rPr>
          <w:tab/>
        </w:r>
        <w:r w:rsidR="00BC07F1">
          <w:rPr>
            <w:webHidden/>
          </w:rPr>
          <w:fldChar w:fldCharType="begin"/>
        </w:r>
        <w:r w:rsidR="00BC07F1">
          <w:rPr>
            <w:webHidden/>
          </w:rPr>
          <w:instrText xml:space="preserve"> PAGEREF _Toc398805092 \h </w:instrText>
        </w:r>
        <w:r w:rsidR="00BC07F1">
          <w:rPr>
            <w:webHidden/>
          </w:rPr>
        </w:r>
        <w:r w:rsidR="00BC07F1">
          <w:rPr>
            <w:webHidden/>
          </w:rPr>
          <w:fldChar w:fldCharType="separate"/>
        </w:r>
        <w:r w:rsidR="00BC07F1">
          <w:rPr>
            <w:webHidden/>
          </w:rPr>
          <w:t>17</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093" w:history="1">
        <w:r w:rsidR="00BC07F1" w:rsidRPr="00E51717">
          <w:rPr>
            <w:rStyle w:val="Hyperlink"/>
            <w:rFonts w:eastAsiaTheme="majorEastAsia"/>
          </w:rPr>
          <w:t>Task Bar.</w:t>
        </w:r>
        <w:r w:rsidR="00BC07F1">
          <w:rPr>
            <w:webHidden/>
          </w:rPr>
          <w:tab/>
        </w:r>
        <w:r w:rsidR="00BC07F1">
          <w:rPr>
            <w:webHidden/>
          </w:rPr>
          <w:fldChar w:fldCharType="begin"/>
        </w:r>
        <w:r w:rsidR="00BC07F1">
          <w:rPr>
            <w:webHidden/>
          </w:rPr>
          <w:instrText xml:space="preserve"> PAGEREF _Toc398805093 \h </w:instrText>
        </w:r>
        <w:r w:rsidR="00BC07F1">
          <w:rPr>
            <w:webHidden/>
          </w:rPr>
        </w:r>
        <w:r w:rsidR="00BC07F1">
          <w:rPr>
            <w:webHidden/>
          </w:rPr>
          <w:fldChar w:fldCharType="separate"/>
        </w:r>
        <w:r w:rsidR="00BC07F1">
          <w:rPr>
            <w:webHidden/>
          </w:rPr>
          <w:t>17</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094" w:history="1">
        <w:r w:rsidR="00BC07F1" w:rsidRPr="00E51717">
          <w:rPr>
            <w:rStyle w:val="Hyperlink"/>
            <w:rFonts w:eastAsiaTheme="majorEastAsia"/>
          </w:rPr>
          <w:t>Assessment Tasks</w:t>
        </w:r>
        <w:r w:rsidR="00BC07F1">
          <w:rPr>
            <w:webHidden/>
          </w:rPr>
          <w:tab/>
        </w:r>
        <w:r w:rsidR="00BC07F1">
          <w:rPr>
            <w:webHidden/>
          </w:rPr>
          <w:fldChar w:fldCharType="begin"/>
        </w:r>
        <w:r w:rsidR="00BC07F1">
          <w:rPr>
            <w:webHidden/>
          </w:rPr>
          <w:instrText xml:space="preserve"> PAGEREF _Toc398805094 \h </w:instrText>
        </w:r>
        <w:r w:rsidR="00BC07F1">
          <w:rPr>
            <w:webHidden/>
          </w:rPr>
        </w:r>
        <w:r w:rsidR="00BC07F1">
          <w:rPr>
            <w:webHidden/>
          </w:rPr>
          <w:fldChar w:fldCharType="separate"/>
        </w:r>
        <w:r w:rsidR="00BC07F1">
          <w:rPr>
            <w:webHidden/>
          </w:rPr>
          <w:t>18</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95" w:history="1">
        <w:r w:rsidR="00BC07F1" w:rsidRPr="00E51717">
          <w:rPr>
            <w:rStyle w:val="Hyperlink"/>
            <w:rFonts w:eastAsiaTheme="majorEastAsia"/>
          </w:rPr>
          <w:t>Select Tests from the Test Specifications Bank (TSB)</w:t>
        </w:r>
        <w:r w:rsidR="00BC07F1">
          <w:rPr>
            <w:webHidden/>
          </w:rPr>
          <w:tab/>
        </w:r>
        <w:r w:rsidR="00BC07F1">
          <w:rPr>
            <w:webHidden/>
          </w:rPr>
          <w:fldChar w:fldCharType="begin"/>
        </w:r>
        <w:r w:rsidR="00BC07F1">
          <w:rPr>
            <w:webHidden/>
          </w:rPr>
          <w:instrText xml:space="preserve"> PAGEREF _Toc398805095 \h </w:instrText>
        </w:r>
        <w:r w:rsidR="00BC07F1">
          <w:rPr>
            <w:webHidden/>
          </w:rPr>
        </w:r>
        <w:r w:rsidR="00BC07F1">
          <w:rPr>
            <w:webHidden/>
          </w:rPr>
          <w:fldChar w:fldCharType="separate"/>
        </w:r>
        <w:r w:rsidR="00BC07F1">
          <w:rPr>
            <w:webHidden/>
          </w:rPr>
          <w:t>18</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096" w:history="1">
        <w:r w:rsidR="00BC07F1" w:rsidRPr="00E51717">
          <w:rPr>
            <w:rStyle w:val="Hyperlink"/>
            <w:rFonts w:eastAsiaTheme="majorEastAsia"/>
          </w:rPr>
          <w:t>Sort the TSB search results.</w:t>
        </w:r>
        <w:r w:rsidR="00BC07F1">
          <w:rPr>
            <w:webHidden/>
          </w:rPr>
          <w:tab/>
        </w:r>
        <w:r w:rsidR="00BC07F1">
          <w:rPr>
            <w:webHidden/>
          </w:rPr>
          <w:fldChar w:fldCharType="begin"/>
        </w:r>
        <w:r w:rsidR="00BC07F1">
          <w:rPr>
            <w:webHidden/>
          </w:rPr>
          <w:instrText xml:space="preserve"> PAGEREF _Toc398805096 \h </w:instrText>
        </w:r>
        <w:r w:rsidR="00BC07F1">
          <w:rPr>
            <w:webHidden/>
          </w:rPr>
        </w:r>
        <w:r w:rsidR="00BC07F1">
          <w:rPr>
            <w:webHidden/>
          </w:rPr>
          <w:fldChar w:fldCharType="separate"/>
        </w:r>
        <w:r w:rsidR="00BC07F1">
          <w:rPr>
            <w:webHidden/>
          </w:rPr>
          <w:t>19</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97" w:history="1">
        <w:r w:rsidR="00BC07F1" w:rsidRPr="00E51717">
          <w:rPr>
            <w:rStyle w:val="Hyperlink"/>
            <w:rFonts w:eastAsiaTheme="majorEastAsia"/>
          </w:rPr>
          <w:t>Update a test from the TSB</w:t>
        </w:r>
        <w:r w:rsidR="00BC07F1">
          <w:rPr>
            <w:webHidden/>
          </w:rPr>
          <w:tab/>
        </w:r>
        <w:r w:rsidR="00BC07F1">
          <w:rPr>
            <w:webHidden/>
          </w:rPr>
          <w:fldChar w:fldCharType="begin"/>
        </w:r>
        <w:r w:rsidR="00BC07F1">
          <w:rPr>
            <w:webHidden/>
          </w:rPr>
          <w:instrText xml:space="preserve"> PAGEREF _Toc398805097 \h </w:instrText>
        </w:r>
        <w:r w:rsidR="00BC07F1">
          <w:rPr>
            <w:webHidden/>
          </w:rPr>
        </w:r>
        <w:r w:rsidR="00BC07F1">
          <w:rPr>
            <w:webHidden/>
          </w:rPr>
          <w:fldChar w:fldCharType="separate"/>
        </w:r>
        <w:r w:rsidR="00BC07F1">
          <w:rPr>
            <w:webHidden/>
          </w:rPr>
          <w:t>20</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098" w:history="1">
        <w:r w:rsidR="00BC07F1" w:rsidRPr="00E51717">
          <w:rPr>
            <w:rStyle w:val="Hyperlink"/>
            <w:rFonts w:eastAsiaTheme="majorEastAsia"/>
          </w:rPr>
          <w:t>Managing an Assessment</w:t>
        </w:r>
        <w:r w:rsidR="00BC07F1">
          <w:rPr>
            <w:webHidden/>
          </w:rPr>
          <w:tab/>
        </w:r>
        <w:r w:rsidR="00BC07F1">
          <w:rPr>
            <w:webHidden/>
          </w:rPr>
          <w:fldChar w:fldCharType="begin"/>
        </w:r>
        <w:r w:rsidR="00BC07F1">
          <w:rPr>
            <w:webHidden/>
          </w:rPr>
          <w:instrText xml:space="preserve"> PAGEREF _Toc398805098 \h </w:instrText>
        </w:r>
        <w:r w:rsidR="00BC07F1">
          <w:rPr>
            <w:webHidden/>
          </w:rPr>
        </w:r>
        <w:r w:rsidR="00BC07F1">
          <w:rPr>
            <w:webHidden/>
          </w:rPr>
          <w:fldChar w:fldCharType="separate"/>
        </w:r>
        <w:r w:rsidR="00BC07F1">
          <w:rPr>
            <w:webHidden/>
          </w:rPr>
          <w:t>21</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099" w:history="1">
        <w:r w:rsidR="00BC07F1" w:rsidRPr="00E51717">
          <w:rPr>
            <w:rStyle w:val="Hyperlink"/>
            <w:rFonts w:eastAsiaTheme="majorEastAsia"/>
          </w:rPr>
          <w:t>Setting assessment attributes.</w:t>
        </w:r>
        <w:r w:rsidR="00BC07F1">
          <w:rPr>
            <w:webHidden/>
          </w:rPr>
          <w:tab/>
        </w:r>
        <w:r w:rsidR="00BC07F1">
          <w:rPr>
            <w:webHidden/>
          </w:rPr>
          <w:fldChar w:fldCharType="begin"/>
        </w:r>
        <w:r w:rsidR="00BC07F1">
          <w:rPr>
            <w:webHidden/>
          </w:rPr>
          <w:instrText xml:space="preserve"> PAGEREF _Toc398805099 \h </w:instrText>
        </w:r>
        <w:r w:rsidR="00BC07F1">
          <w:rPr>
            <w:webHidden/>
          </w:rPr>
        </w:r>
        <w:r w:rsidR="00BC07F1">
          <w:rPr>
            <w:webHidden/>
          </w:rPr>
          <w:fldChar w:fldCharType="separate"/>
        </w:r>
        <w:r w:rsidR="00BC07F1">
          <w:rPr>
            <w:webHidden/>
          </w:rPr>
          <w:t>21</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00" w:history="1">
        <w:r w:rsidR="00BC07F1" w:rsidRPr="00E51717">
          <w:rPr>
            <w:rStyle w:val="Hyperlink"/>
            <w:rFonts w:eastAsiaTheme="majorEastAsia"/>
          </w:rPr>
          <w:t>Understanding test eligibility rules.</w:t>
        </w:r>
        <w:r w:rsidR="00BC07F1">
          <w:rPr>
            <w:webHidden/>
          </w:rPr>
          <w:tab/>
        </w:r>
        <w:r w:rsidR="00BC07F1">
          <w:rPr>
            <w:webHidden/>
          </w:rPr>
          <w:fldChar w:fldCharType="begin"/>
        </w:r>
        <w:r w:rsidR="00BC07F1">
          <w:rPr>
            <w:webHidden/>
          </w:rPr>
          <w:instrText xml:space="preserve"> PAGEREF _Toc398805100 \h </w:instrText>
        </w:r>
        <w:r w:rsidR="00BC07F1">
          <w:rPr>
            <w:webHidden/>
          </w:rPr>
        </w:r>
        <w:r w:rsidR="00BC07F1">
          <w:rPr>
            <w:webHidden/>
          </w:rPr>
          <w:fldChar w:fldCharType="separate"/>
        </w:r>
        <w:r w:rsidR="00BC07F1">
          <w:rPr>
            <w:webHidden/>
          </w:rPr>
          <w:t>24</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01" w:history="1">
        <w:r w:rsidR="00BC07F1" w:rsidRPr="00E51717">
          <w:rPr>
            <w:rStyle w:val="Hyperlink"/>
            <w:rFonts w:eastAsiaTheme="majorEastAsia"/>
            <w:noProof/>
          </w:rPr>
          <w:t>Explicit eligibility rules.</w:t>
        </w:r>
        <w:r w:rsidR="00BC07F1">
          <w:rPr>
            <w:noProof/>
            <w:webHidden/>
          </w:rPr>
          <w:tab/>
        </w:r>
        <w:r w:rsidR="00BC07F1">
          <w:rPr>
            <w:noProof/>
            <w:webHidden/>
          </w:rPr>
          <w:fldChar w:fldCharType="begin"/>
        </w:r>
        <w:r w:rsidR="00BC07F1">
          <w:rPr>
            <w:noProof/>
            <w:webHidden/>
          </w:rPr>
          <w:instrText xml:space="preserve"> PAGEREF _Toc398805101 \h </w:instrText>
        </w:r>
        <w:r w:rsidR="00BC07F1">
          <w:rPr>
            <w:noProof/>
            <w:webHidden/>
          </w:rPr>
        </w:r>
        <w:r w:rsidR="00BC07F1">
          <w:rPr>
            <w:noProof/>
            <w:webHidden/>
          </w:rPr>
          <w:fldChar w:fldCharType="separate"/>
        </w:r>
        <w:r w:rsidR="00BC07F1">
          <w:rPr>
            <w:noProof/>
            <w:webHidden/>
          </w:rPr>
          <w:t>24</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02" w:history="1">
        <w:r w:rsidR="00BC07F1" w:rsidRPr="00E51717">
          <w:rPr>
            <w:rStyle w:val="Hyperlink"/>
            <w:rFonts w:eastAsiaTheme="majorEastAsia"/>
            <w:noProof/>
          </w:rPr>
          <w:t>Implicit eligibility rules.</w:t>
        </w:r>
        <w:r w:rsidR="00BC07F1">
          <w:rPr>
            <w:noProof/>
            <w:webHidden/>
          </w:rPr>
          <w:tab/>
        </w:r>
        <w:r w:rsidR="00BC07F1">
          <w:rPr>
            <w:noProof/>
            <w:webHidden/>
          </w:rPr>
          <w:fldChar w:fldCharType="begin"/>
        </w:r>
        <w:r w:rsidR="00BC07F1">
          <w:rPr>
            <w:noProof/>
            <w:webHidden/>
          </w:rPr>
          <w:instrText xml:space="preserve"> PAGEREF _Toc398805102 \h </w:instrText>
        </w:r>
        <w:r w:rsidR="00BC07F1">
          <w:rPr>
            <w:noProof/>
            <w:webHidden/>
          </w:rPr>
        </w:r>
        <w:r w:rsidR="00BC07F1">
          <w:rPr>
            <w:noProof/>
            <w:webHidden/>
          </w:rPr>
          <w:fldChar w:fldCharType="separate"/>
        </w:r>
        <w:r w:rsidR="00BC07F1">
          <w:rPr>
            <w:noProof/>
            <w:webHidden/>
          </w:rPr>
          <w:t>24</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03" w:history="1">
        <w:r w:rsidR="00BC07F1" w:rsidRPr="00E51717">
          <w:rPr>
            <w:rStyle w:val="Hyperlink"/>
            <w:rFonts w:eastAsiaTheme="majorEastAsia"/>
          </w:rPr>
          <w:t>Understanding test windows, delay, and opportunities.</w:t>
        </w:r>
        <w:r w:rsidR="00BC07F1">
          <w:rPr>
            <w:webHidden/>
          </w:rPr>
          <w:tab/>
        </w:r>
        <w:r w:rsidR="00BC07F1">
          <w:rPr>
            <w:webHidden/>
          </w:rPr>
          <w:fldChar w:fldCharType="begin"/>
        </w:r>
        <w:r w:rsidR="00BC07F1">
          <w:rPr>
            <w:webHidden/>
          </w:rPr>
          <w:instrText xml:space="preserve"> PAGEREF _Toc398805103 \h </w:instrText>
        </w:r>
        <w:r w:rsidR="00BC07F1">
          <w:rPr>
            <w:webHidden/>
          </w:rPr>
        </w:r>
        <w:r w:rsidR="00BC07F1">
          <w:rPr>
            <w:webHidden/>
          </w:rPr>
          <w:fldChar w:fldCharType="separate"/>
        </w:r>
        <w:r w:rsidR="00BC07F1">
          <w:rPr>
            <w:webHidden/>
          </w:rPr>
          <w:t>24</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04" w:history="1">
        <w:r w:rsidR="00BC07F1" w:rsidRPr="00E51717">
          <w:rPr>
            <w:rStyle w:val="Hyperlink"/>
            <w:rFonts w:eastAsiaTheme="majorEastAsia"/>
          </w:rPr>
          <w:t>Understanding test windows and time zones.</w:t>
        </w:r>
        <w:r w:rsidR="00BC07F1">
          <w:rPr>
            <w:webHidden/>
          </w:rPr>
          <w:tab/>
        </w:r>
        <w:r w:rsidR="00BC07F1">
          <w:rPr>
            <w:webHidden/>
          </w:rPr>
          <w:fldChar w:fldCharType="begin"/>
        </w:r>
        <w:r w:rsidR="00BC07F1">
          <w:rPr>
            <w:webHidden/>
          </w:rPr>
          <w:instrText xml:space="preserve"> PAGEREF _Toc398805104 \h </w:instrText>
        </w:r>
        <w:r w:rsidR="00BC07F1">
          <w:rPr>
            <w:webHidden/>
          </w:rPr>
        </w:r>
        <w:r w:rsidR="00BC07F1">
          <w:rPr>
            <w:webHidden/>
          </w:rPr>
          <w:fldChar w:fldCharType="separate"/>
        </w:r>
        <w:r w:rsidR="00BC07F1">
          <w:rPr>
            <w:webHidden/>
          </w:rPr>
          <w:t>25</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05" w:history="1">
        <w:r w:rsidR="00BC07F1" w:rsidRPr="00E51717">
          <w:rPr>
            <w:rStyle w:val="Hyperlink"/>
            <w:rFonts w:eastAsiaTheme="majorEastAsia"/>
          </w:rPr>
          <w:t>Modifying assessments</w:t>
        </w:r>
        <w:r w:rsidR="00BC07F1">
          <w:rPr>
            <w:webHidden/>
          </w:rPr>
          <w:tab/>
        </w:r>
        <w:r w:rsidR="00BC07F1">
          <w:rPr>
            <w:webHidden/>
          </w:rPr>
          <w:fldChar w:fldCharType="begin"/>
        </w:r>
        <w:r w:rsidR="00BC07F1">
          <w:rPr>
            <w:webHidden/>
          </w:rPr>
          <w:instrText xml:space="preserve"> PAGEREF _Toc398805105 \h </w:instrText>
        </w:r>
        <w:r w:rsidR="00BC07F1">
          <w:rPr>
            <w:webHidden/>
          </w:rPr>
        </w:r>
        <w:r w:rsidR="00BC07F1">
          <w:rPr>
            <w:webHidden/>
          </w:rPr>
          <w:fldChar w:fldCharType="separate"/>
        </w:r>
        <w:r w:rsidR="00BC07F1">
          <w:rPr>
            <w:webHidden/>
          </w:rPr>
          <w:t>26</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06" w:history="1">
        <w:r w:rsidR="00BC07F1" w:rsidRPr="00E51717">
          <w:rPr>
            <w:rStyle w:val="Hyperlink"/>
            <w:rFonts w:eastAsiaTheme="majorEastAsia"/>
          </w:rPr>
          <w:t>Searching for assessments.</w:t>
        </w:r>
        <w:r w:rsidR="00BC07F1">
          <w:rPr>
            <w:webHidden/>
          </w:rPr>
          <w:tab/>
        </w:r>
        <w:r w:rsidR="00BC07F1">
          <w:rPr>
            <w:webHidden/>
          </w:rPr>
          <w:fldChar w:fldCharType="begin"/>
        </w:r>
        <w:r w:rsidR="00BC07F1">
          <w:rPr>
            <w:webHidden/>
          </w:rPr>
          <w:instrText xml:space="preserve"> PAGEREF _Toc398805106 \h </w:instrText>
        </w:r>
        <w:r w:rsidR="00BC07F1">
          <w:rPr>
            <w:webHidden/>
          </w:rPr>
        </w:r>
        <w:r w:rsidR="00BC07F1">
          <w:rPr>
            <w:webHidden/>
          </w:rPr>
          <w:fldChar w:fldCharType="separate"/>
        </w:r>
        <w:r w:rsidR="00BC07F1">
          <w:rPr>
            <w:webHidden/>
          </w:rPr>
          <w:t>26</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07" w:history="1">
        <w:r w:rsidR="00BC07F1" w:rsidRPr="00E51717">
          <w:rPr>
            <w:rStyle w:val="Hyperlink"/>
            <w:rFonts w:eastAsiaTheme="majorEastAsia"/>
          </w:rPr>
          <w:t>Understanding the search results table on the Test Search screen.</w:t>
        </w:r>
        <w:r w:rsidR="00BC07F1">
          <w:rPr>
            <w:webHidden/>
          </w:rPr>
          <w:tab/>
        </w:r>
        <w:r w:rsidR="00BC07F1">
          <w:rPr>
            <w:webHidden/>
          </w:rPr>
          <w:fldChar w:fldCharType="begin"/>
        </w:r>
        <w:r w:rsidR="00BC07F1">
          <w:rPr>
            <w:webHidden/>
          </w:rPr>
          <w:instrText xml:space="preserve"> PAGEREF _Toc398805107 \h </w:instrText>
        </w:r>
        <w:r w:rsidR="00BC07F1">
          <w:rPr>
            <w:webHidden/>
          </w:rPr>
        </w:r>
        <w:r w:rsidR="00BC07F1">
          <w:rPr>
            <w:webHidden/>
          </w:rPr>
          <w:fldChar w:fldCharType="separate"/>
        </w:r>
        <w:r w:rsidR="00BC07F1">
          <w:rPr>
            <w:webHidden/>
          </w:rPr>
          <w:t>27</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08" w:history="1">
        <w:r w:rsidR="00BC07F1" w:rsidRPr="00E51717">
          <w:rPr>
            <w:rStyle w:val="Hyperlink"/>
            <w:rFonts w:eastAsiaTheme="majorEastAsia"/>
          </w:rPr>
          <w:t>Modifying an assessment.</w:t>
        </w:r>
        <w:r w:rsidR="00BC07F1">
          <w:rPr>
            <w:webHidden/>
          </w:rPr>
          <w:tab/>
        </w:r>
        <w:r w:rsidR="00BC07F1">
          <w:rPr>
            <w:webHidden/>
          </w:rPr>
          <w:fldChar w:fldCharType="begin"/>
        </w:r>
        <w:r w:rsidR="00BC07F1">
          <w:rPr>
            <w:webHidden/>
          </w:rPr>
          <w:instrText xml:space="preserve"> PAGEREF _Toc398805108 \h </w:instrText>
        </w:r>
        <w:r w:rsidR="00BC07F1">
          <w:rPr>
            <w:webHidden/>
          </w:rPr>
        </w:r>
        <w:r w:rsidR="00BC07F1">
          <w:rPr>
            <w:webHidden/>
          </w:rPr>
          <w:fldChar w:fldCharType="separate"/>
        </w:r>
        <w:r w:rsidR="00BC07F1">
          <w:rPr>
            <w:webHidden/>
          </w:rPr>
          <w:t>27</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09" w:history="1">
        <w:r w:rsidR="00BC07F1" w:rsidRPr="00E51717">
          <w:rPr>
            <w:rStyle w:val="Hyperlink"/>
            <w:rFonts w:eastAsiaTheme="majorEastAsia"/>
          </w:rPr>
          <w:t>Exporting assessments</w:t>
        </w:r>
        <w:r w:rsidR="00BC07F1">
          <w:rPr>
            <w:webHidden/>
          </w:rPr>
          <w:tab/>
        </w:r>
        <w:r w:rsidR="00BC07F1">
          <w:rPr>
            <w:webHidden/>
          </w:rPr>
          <w:fldChar w:fldCharType="begin"/>
        </w:r>
        <w:r w:rsidR="00BC07F1">
          <w:rPr>
            <w:webHidden/>
          </w:rPr>
          <w:instrText xml:space="preserve"> PAGEREF _Toc398805109 \h </w:instrText>
        </w:r>
        <w:r w:rsidR="00BC07F1">
          <w:rPr>
            <w:webHidden/>
          </w:rPr>
        </w:r>
        <w:r w:rsidR="00BC07F1">
          <w:rPr>
            <w:webHidden/>
          </w:rPr>
          <w:fldChar w:fldCharType="separate"/>
        </w:r>
        <w:r w:rsidR="00BC07F1">
          <w:rPr>
            <w:webHidden/>
          </w:rPr>
          <w:t>28</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10" w:history="1">
        <w:r w:rsidR="00BC07F1" w:rsidRPr="00E51717">
          <w:rPr>
            <w:rStyle w:val="Hyperlink"/>
            <w:rFonts w:eastAsiaTheme="majorEastAsia"/>
          </w:rPr>
          <w:t>Export all assessments.</w:t>
        </w:r>
        <w:r w:rsidR="00BC07F1">
          <w:rPr>
            <w:webHidden/>
          </w:rPr>
          <w:tab/>
        </w:r>
        <w:r w:rsidR="00BC07F1">
          <w:rPr>
            <w:webHidden/>
          </w:rPr>
          <w:fldChar w:fldCharType="begin"/>
        </w:r>
        <w:r w:rsidR="00BC07F1">
          <w:rPr>
            <w:webHidden/>
          </w:rPr>
          <w:instrText xml:space="preserve"> PAGEREF _Toc398805110 \h </w:instrText>
        </w:r>
        <w:r w:rsidR="00BC07F1">
          <w:rPr>
            <w:webHidden/>
          </w:rPr>
        </w:r>
        <w:r w:rsidR="00BC07F1">
          <w:rPr>
            <w:webHidden/>
          </w:rPr>
          <w:fldChar w:fldCharType="separate"/>
        </w:r>
        <w:r w:rsidR="00BC07F1">
          <w:rPr>
            <w:webHidden/>
          </w:rPr>
          <w:t>28</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11" w:history="1">
        <w:r w:rsidR="00BC07F1" w:rsidRPr="00E51717">
          <w:rPr>
            <w:rStyle w:val="Hyperlink"/>
            <w:rFonts w:eastAsiaTheme="majorEastAsia"/>
          </w:rPr>
          <w:t>Export selected assessments.</w:t>
        </w:r>
        <w:r w:rsidR="00BC07F1">
          <w:rPr>
            <w:webHidden/>
          </w:rPr>
          <w:tab/>
        </w:r>
        <w:r w:rsidR="00BC07F1">
          <w:rPr>
            <w:webHidden/>
          </w:rPr>
          <w:fldChar w:fldCharType="begin"/>
        </w:r>
        <w:r w:rsidR="00BC07F1">
          <w:rPr>
            <w:webHidden/>
          </w:rPr>
          <w:instrText xml:space="preserve"> PAGEREF _Toc398805111 \h </w:instrText>
        </w:r>
        <w:r w:rsidR="00BC07F1">
          <w:rPr>
            <w:webHidden/>
          </w:rPr>
        </w:r>
        <w:r w:rsidR="00BC07F1">
          <w:rPr>
            <w:webHidden/>
          </w:rPr>
          <w:fldChar w:fldCharType="separate"/>
        </w:r>
        <w:r w:rsidR="00BC07F1">
          <w:rPr>
            <w:webHidden/>
          </w:rPr>
          <w:t>28</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12" w:history="1">
        <w:r w:rsidR="00BC07F1" w:rsidRPr="00E51717">
          <w:rPr>
            <w:rStyle w:val="Hyperlink"/>
            <w:rFonts w:eastAsiaTheme="majorEastAsia"/>
          </w:rPr>
          <w:t>Delete Assessments</w:t>
        </w:r>
        <w:r w:rsidR="00BC07F1">
          <w:rPr>
            <w:webHidden/>
          </w:rPr>
          <w:tab/>
        </w:r>
        <w:r w:rsidR="00BC07F1">
          <w:rPr>
            <w:webHidden/>
          </w:rPr>
          <w:fldChar w:fldCharType="begin"/>
        </w:r>
        <w:r w:rsidR="00BC07F1">
          <w:rPr>
            <w:webHidden/>
          </w:rPr>
          <w:instrText xml:space="preserve"> PAGEREF _Toc398805112 \h </w:instrText>
        </w:r>
        <w:r w:rsidR="00BC07F1">
          <w:rPr>
            <w:webHidden/>
          </w:rPr>
        </w:r>
        <w:r w:rsidR="00BC07F1">
          <w:rPr>
            <w:webHidden/>
          </w:rPr>
          <w:fldChar w:fldCharType="separate"/>
        </w:r>
        <w:r w:rsidR="00BC07F1">
          <w:rPr>
            <w:webHidden/>
          </w:rPr>
          <w:t>28</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13" w:history="1">
        <w:r w:rsidR="00BC07F1" w:rsidRPr="00E51717">
          <w:rPr>
            <w:rStyle w:val="Hyperlink"/>
            <w:rFonts w:eastAsiaTheme="majorEastAsia"/>
          </w:rPr>
          <w:t>Test Registration Tasks</w:t>
        </w:r>
        <w:r w:rsidR="00BC07F1">
          <w:rPr>
            <w:webHidden/>
          </w:rPr>
          <w:tab/>
        </w:r>
        <w:r w:rsidR="00BC07F1">
          <w:rPr>
            <w:webHidden/>
          </w:rPr>
          <w:fldChar w:fldCharType="begin"/>
        </w:r>
        <w:r w:rsidR="00BC07F1">
          <w:rPr>
            <w:webHidden/>
          </w:rPr>
          <w:instrText xml:space="preserve"> PAGEREF _Toc398805113 \h </w:instrText>
        </w:r>
        <w:r w:rsidR="00BC07F1">
          <w:rPr>
            <w:webHidden/>
          </w:rPr>
        </w:r>
        <w:r w:rsidR="00BC07F1">
          <w:rPr>
            <w:webHidden/>
          </w:rPr>
          <w:fldChar w:fldCharType="separate"/>
        </w:r>
        <w:r w:rsidR="00BC07F1">
          <w:rPr>
            <w:webHidden/>
          </w:rPr>
          <w:t>29</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14" w:history="1">
        <w:r w:rsidR="00BC07F1" w:rsidRPr="00E51717">
          <w:rPr>
            <w:rStyle w:val="Hyperlink"/>
            <w:rFonts w:eastAsiaTheme="majorEastAsia"/>
          </w:rPr>
          <w:t>Creating and Modifying Records in ART</w:t>
        </w:r>
        <w:r w:rsidR="00BC07F1">
          <w:rPr>
            <w:webHidden/>
          </w:rPr>
          <w:tab/>
        </w:r>
        <w:r w:rsidR="00BC07F1">
          <w:rPr>
            <w:webHidden/>
          </w:rPr>
          <w:fldChar w:fldCharType="begin"/>
        </w:r>
        <w:r w:rsidR="00BC07F1">
          <w:rPr>
            <w:webHidden/>
          </w:rPr>
          <w:instrText xml:space="preserve"> PAGEREF _Toc398805114 \h </w:instrText>
        </w:r>
        <w:r w:rsidR="00BC07F1">
          <w:rPr>
            <w:webHidden/>
          </w:rPr>
        </w:r>
        <w:r w:rsidR="00BC07F1">
          <w:rPr>
            <w:webHidden/>
          </w:rPr>
          <w:fldChar w:fldCharType="separate"/>
        </w:r>
        <w:r w:rsidR="00BC07F1">
          <w:rPr>
            <w:webHidden/>
          </w:rPr>
          <w:t>29</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15" w:history="1">
        <w:r w:rsidR="00BC07F1" w:rsidRPr="00E51717">
          <w:rPr>
            <w:rStyle w:val="Hyperlink"/>
            <w:rFonts w:eastAsiaTheme="majorEastAsia"/>
          </w:rPr>
          <w:t>File U</w:t>
        </w:r>
        <w:r w:rsidR="00BC07F1" w:rsidRPr="00E51717">
          <w:rPr>
            <w:rStyle w:val="Hyperlink"/>
            <w:rFonts w:eastAsiaTheme="majorEastAsia"/>
          </w:rPr>
          <w:t>p</w:t>
        </w:r>
        <w:r w:rsidR="00BC07F1" w:rsidRPr="00E51717">
          <w:rPr>
            <w:rStyle w:val="Hyperlink"/>
            <w:rFonts w:eastAsiaTheme="majorEastAsia"/>
          </w:rPr>
          <w:t>loads.</w:t>
        </w:r>
        <w:r w:rsidR="00BC07F1">
          <w:rPr>
            <w:webHidden/>
          </w:rPr>
          <w:tab/>
        </w:r>
        <w:r w:rsidR="00BC07F1">
          <w:rPr>
            <w:webHidden/>
          </w:rPr>
          <w:fldChar w:fldCharType="begin"/>
        </w:r>
        <w:r w:rsidR="00BC07F1">
          <w:rPr>
            <w:webHidden/>
          </w:rPr>
          <w:instrText xml:space="preserve"> PAGEREF _Toc398805115 \h </w:instrText>
        </w:r>
        <w:r w:rsidR="00BC07F1">
          <w:rPr>
            <w:webHidden/>
          </w:rPr>
        </w:r>
        <w:r w:rsidR="00BC07F1">
          <w:rPr>
            <w:webHidden/>
          </w:rPr>
          <w:fldChar w:fldCharType="separate"/>
        </w:r>
        <w:r w:rsidR="00BC07F1">
          <w:rPr>
            <w:webHidden/>
          </w:rPr>
          <w:t>29</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16" w:history="1">
        <w:r w:rsidR="00BC07F1" w:rsidRPr="00E51717">
          <w:rPr>
            <w:rStyle w:val="Hyperlink"/>
            <w:rFonts w:eastAsiaTheme="majorEastAsia"/>
            <w:noProof/>
          </w:rPr>
          <w:t>Download File Templates</w:t>
        </w:r>
        <w:r w:rsidR="00BC07F1">
          <w:rPr>
            <w:noProof/>
            <w:webHidden/>
          </w:rPr>
          <w:tab/>
        </w:r>
        <w:r w:rsidR="00BC07F1">
          <w:rPr>
            <w:noProof/>
            <w:webHidden/>
          </w:rPr>
          <w:fldChar w:fldCharType="begin"/>
        </w:r>
        <w:r w:rsidR="00BC07F1">
          <w:rPr>
            <w:noProof/>
            <w:webHidden/>
          </w:rPr>
          <w:instrText xml:space="preserve"> PAGEREF _Toc398805116 \h </w:instrText>
        </w:r>
        <w:r w:rsidR="00BC07F1">
          <w:rPr>
            <w:noProof/>
            <w:webHidden/>
          </w:rPr>
        </w:r>
        <w:r w:rsidR="00BC07F1">
          <w:rPr>
            <w:noProof/>
            <w:webHidden/>
          </w:rPr>
          <w:fldChar w:fldCharType="separate"/>
        </w:r>
        <w:r w:rsidR="00BC07F1">
          <w:rPr>
            <w:noProof/>
            <w:webHidden/>
          </w:rPr>
          <w:t>30</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17" w:history="1">
        <w:r w:rsidR="00BC07F1" w:rsidRPr="00E51717">
          <w:rPr>
            <w:rStyle w:val="Hyperlink"/>
            <w:rFonts w:eastAsiaTheme="majorEastAsia"/>
            <w:noProof/>
          </w:rPr>
          <w:t>Creating an Upload File.</w:t>
        </w:r>
        <w:r w:rsidR="00BC07F1">
          <w:rPr>
            <w:noProof/>
            <w:webHidden/>
          </w:rPr>
          <w:tab/>
        </w:r>
        <w:r w:rsidR="00BC07F1">
          <w:rPr>
            <w:noProof/>
            <w:webHidden/>
          </w:rPr>
          <w:fldChar w:fldCharType="begin"/>
        </w:r>
        <w:r w:rsidR="00BC07F1">
          <w:rPr>
            <w:noProof/>
            <w:webHidden/>
          </w:rPr>
          <w:instrText xml:space="preserve"> PAGEREF _Toc398805117 \h </w:instrText>
        </w:r>
        <w:r w:rsidR="00BC07F1">
          <w:rPr>
            <w:noProof/>
            <w:webHidden/>
          </w:rPr>
        </w:r>
        <w:r w:rsidR="00BC07F1">
          <w:rPr>
            <w:noProof/>
            <w:webHidden/>
          </w:rPr>
          <w:fldChar w:fldCharType="separate"/>
        </w:r>
        <w:r w:rsidR="00BC07F1">
          <w:rPr>
            <w:noProof/>
            <w:webHidden/>
          </w:rPr>
          <w:t>31</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18" w:history="1">
        <w:r w:rsidR="00BC07F1" w:rsidRPr="00E51717">
          <w:rPr>
            <w:rStyle w:val="Hyperlink"/>
            <w:rFonts w:eastAsiaTheme="majorEastAsia"/>
            <w:noProof/>
          </w:rPr>
          <w:t>Uploading Files.</w:t>
        </w:r>
        <w:r w:rsidR="00BC07F1">
          <w:rPr>
            <w:noProof/>
            <w:webHidden/>
          </w:rPr>
          <w:tab/>
        </w:r>
        <w:r w:rsidR="00BC07F1">
          <w:rPr>
            <w:noProof/>
            <w:webHidden/>
          </w:rPr>
          <w:fldChar w:fldCharType="begin"/>
        </w:r>
        <w:r w:rsidR="00BC07F1">
          <w:rPr>
            <w:noProof/>
            <w:webHidden/>
          </w:rPr>
          <w:instrText xml:space="preserve"> PAGEREF _Toc398805118 \h </w:instrText>
        </w:r>
        <w:r w:rsidR="00BC07F1">
          <w:rPr>
            <w:noProof/>
            <w:webHidden/>
          </w:rPr>
        </w:r>
        <w:r w:rsidR="00BC07F1">
          <w:rPr>
            <w:noProof/>
            <w:webHidden/>
          </w:rPr>
          <w:fldChar w:fldCharType="separate"/>
        </w:r>
        <w:r w:rsidR="00BC07F1">
          <w:rPr>
            <w:noProof/>
            <w:webHidden/>
          </w:rPr>
          <w:t>32</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19" w:history="1">
        <w:r w:rsidR="00BC07F1" w:rsidRPr="00E51717">
          <w:rPr>
            <w:rStyle w:val="Hyperlink"/>
            <w:rFonts w:eastAsiaTheme="majorEastAsia"/>
          </w:rPr>
          <w:t>Creating/Modifying Individual Records.</w:t>
        </w:r>
        <w:r w:rsidR="00BC07F1">
          <w:rPr>
            <w:webHidden/>
          </w:rPr>
          <w:tab/>
        </w:r>
        <w:r w:rsidR="00BC07F1">
          <w:rPr>
            <w:webHidden/>
          </w:rPr>
          <w:fldChar w:fldCharType="begin"/>
        </w:r>
        <w:r w:rsidR="00BC07F1">
          <w:rPr>
            <w:webHidden/>
          </w:rPr>
          <w:instrText xml:space="preserve"> PAGEREF _Toc398805119 \h </w:instrText>
        </w:r>
        <w:r w:rsidR="00BC07F1">
          <w:rPr>
            <w:webHidden/>
          </w:rPr>
        </w:r>
        <w:r w:rsidR="00BC07F1">
          <w:rPr>
            <w:webHidden/>
          </w:rPr>
          <w:fldChar w:fldCharType="separate"/>
        </w:r>
        <w:r w:rsidR="00BC07F1">
          <w:rPr>
            <w:webHidden/>
          </w:rPr>
          <w:t>35</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20" w:history="1">
        <w:r w:rsidR="00BC07F1" w:rsidRPr="00E51717">
          <w:rPr>
            <w:rStyle w:val="Hyperlink"/>
            <w:rFonts w:eastAsiaTheme="majorEastAsia"/>
          </w:rPr>
          <w:t>About Data Columns and Edit Fields.</w:t>
        </w:r>
        <w:r w:rsidR="00BC07F1">
          <w:rPr>
            <w:webHidden/>
          </w:rPr>
          <w:tab/>
        </w:r>
        <w:r w:rsidR="00BC07F1">
          <w:rPr>
            <w:webHidden/>
          </w:rPr>
          <w:fldChar w:fldCharType="begin"/>
        </w:r>
        <w:r w:rsidR="00BC07F1">
          <w:rPr>
            <w:webHidden/>
          </w:rPr>
          <w:instrText xml:space="preserve"> PAGEREF _Toc398805120 \h </w:instrText>
        </w:r>
        <w:r w:rsidR="00BC07F1">
          <w:rPr>
            <w:webHidden/>
          </w:rPr>
        </w:r>
        <w:r w:rsidR="00BC07F1">
          <w:rPr>
            <w:webHidden/>
          </w:rPr>
          <w:fldChar w:fldCharType="separate"/>
        </w:r>
        <w:r w:rsidR="00BC07F1">
          <w:rPr>
            <w:webHidden/>
          </w:rPr>
          <w:t>38</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21" w:history="1">
        <w:r w:rsidR="00BC07F1" w:rsidRPr="00E51717">
          <w:rPr>
            <w:rStyle w:val="Hyperlink"/>
            <w:rFonts w:eastAsiaTheme="majorEastAsia"/>
          </w:rPr>
          <w:t>Managing Records</w:t>
        </w:r>
        <w:r w:rsidR="00BC07F1">
          <w:rPr>
            <w:webHidden/>
          </w:rPr>
          <w:tab/>
        </w:r>
        <w:r w:rsidR="00BC07F1">
          <w:rPr>
            <w:webHidden/>
          </w:rPr>
          <w:fldChar w:fldCharType="begin"/>
        </w:r>
        <w:r w:rsidR="00BC07F1">
          <w:rPr>
            <w:webHidden/>
          </w:rPr>
          <w:instrText xml:space="preserve"> PAGEREF _Toc398805121 \h </w:instrText>
        </w:r>
        <w:r w:rsidR="00BC07F1">
          <w:rPr>
            <w:webHidden/>
          </w:rPr>
        </w:r>
        <w:r w:rsidR="00BC07F1">
          <w:rPr>
            <w:webHidden/>
          </w:rPr>
          <w:fldChar w:fldCharType="separate"/>
        </w:r>
        <w:r w:rsidR="00BC07F1">
          <w:rPr>
            <w:webHidden/>
          </w:rPr>
          <w:t>39</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22" w:history="1">
        <w:r w:rsidR="00BC07F1" w:rsidRPr="00E51717">
          <w:rPr>
            <w:rStyle w:val="Hyperlink"/>
            <w:rFonts w:eastAsiaTheme="majorEastAsia"/>
          </w:rPr>
          <w:t>Managing State Groups.</w:t>
        </w:r>
        <w:r w:rsidR="00BC07F1">
          <w:rPr>
            <w:webHidden/>
          </w:rPr>
          <w:tab/>
        </w:r>
        <w:r w:rsidR="00BC07F1">
          <w:rPr>
            <w:webHidden/>
          </w:rPr>
          <w:fldChar w:fldCharType="begin"/>
        </w:r>
        <w:r w:rsidR="00BC07F1">
          <w:rPr>
            <w:webHidden/>
          </w:rPr>
          <w:instrText xml:space="preserve"> PAGEREF _Toc398805122 \h </w:instrText>
        </w:r>
        <w:r w:rsidR="00BC07F1">
          <w:rPr>
            <w:webHidden/>
          </w:rPr>
        </w:r>
        <w:r w:rsidR="00BC07F1">
          <w:rPr>
            <w:webHidden/>
          </w:rPr>
          <w:fldChar w:fldCharType="separate"/>
        </w:r>
        <w:r w:rsidR="00BC07F1">
          <w:rPr>
            <w:webHidden/>
          </w:rPr>
          <w:t>39</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23" w:history="1">
        <w:r w:rsidR="00BC07F1" w:rsidRPr="00E51717">
          <w:rPr>
            <w:rStyle w:val="Hyperlink"/>
            <w:rFonts w:eastAsiaTheme="majorEastAsia"/>
            <w:noProof/>
          </w:rPr>
          <w:t>Create or modify state groups.</w:t>
        </w:r>
        <w:r w:rsidR="00BC07F1">
          <w:rPr>
            <w:noProof/>
            <w:webHidden/>
          </w:rPr>
          <w:tab/>
        </w:r>
        <w:r w:rsidR="00BC07F1">
          <w:rPr>
            <w:noProof/>
            <w:webHidden/>
          </w:rPr>
          <w:fldChar w:fldCharType="begin"/>
        </w:r>
        <w:r w:rsidR="00BC07F1">
          <w:rPr>
            <w:noProof/>
            <w:webHidden/>
          </w:rPr>
          <w:instrText xml:space="preserve"> PAGEREF _Toc398805123 \h </w:instrText>
        </w:r>
        <w:r w:rsidR="00BC07F1">
          <w:rPr>
            <w:noProof/>
            <w:webHidden/>
          </w:rPr>
        </w:r>
        <w:r w:rsidR="00BC07F1">
          <w:rPr>
            <w:noProof/>
            <w:webHidden/>
          </w:rPr>
          <w:fldChar w:fldCharType="separate"/>
        </w:r>
        <w:r w:rsidR="00BC07F1">
          <w:rPr>
            <w:noProof/>
            <w:webHidden/>
          </w:rPr>
          <w:t>39</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24" w:history="1">
        <w:r w:rsidR="00BC07F1" w:rsidRPr="00E51717">
          <w:rPr>
            <w:rStyle w:val="Hyperlink"/>
            <w:rFonts w:eastAsiaTheme="majorEastAsia"/>
            <w:noProof/>
          </w:rPr>
          <w:t>Upload state groups.</w:t>
        </w:r>
        <w:r w:rsidR="00BC07F1">
          <w:rPr>
            <w:noProof/>
            <w:webHidden/>
          </w:rPr>
          <w:tab/>
        </w:r>
        <w:r w:rsidR="00BC07F1">
          <w:rPr>
            <w:noProof/>
            <w:webHidden/>
          </w:rPr>
          <w:fldChar w:fldCharType="begin"/>
        </w:r>
        <w:r w:rsidR="00BC07F1">
          <w:rPr>
            <w:noProof/>
            <w:webHidden/>
          </w:rPr>
          <w:instrText xml:space="preserve"> PAGEREF _Toc398805124 \h </w:instrText>
        </w:r>
        <w:r w:rsidR="00BC07F1">
          <w:rPr>
            <w:noProof/>
            <w:webHidden/>
          </w:rPr>
        </w:r>
        <w:r w:rsidR="00BC07F1">
          <w:rPr>
            <w:noProof/>
            <w:webHidden/>
          </w:rPr>
          <w:fldChar w:fldCharType="separate"/>
        </w:r>
        <w:r w:rsidR="00BC07F1">
          <w:rPr>
            <w:noProof/>
            <w:webHidden/>
          </w:rPr>
          <w:t>40</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25" w:history="1">
        <w:r w:rsidR="00BC07F1" w:rsidRPr="00E51717">
          <w:rPr>
            <w:rStyle w:val="Hyperlink"/>
            <w:rFonts w:eastAsiaTheme="majorEastAsia"/>
          </w:rPr>
          <w:t>Managing States.</w:t>
        </w:r>
        <w:r w:rsidR="00BC07F1">
          <w:rPr>
            <w:webHidden/>
          </w:rPr>
          <w:tab/>
        </w:r>
        <w:r w:rsidR="00BC07F1">
          <w:rPr>
            <w:webHidden/>
          </w:rPr>
          <w:fldChar w:fldCharType="begin"/>
        </w:r>
        <w:r w:rsidR="00BC07F1">
          <w:rPr>
            <w:webHidden/>
          </w:rPr>
          <w:instrText xml:space="preserve"> PAGEREF _Toc398805125 \h </w:instrText>
        </w:r>
        <w:r w:rsidR="00BC07F1">
          <w:rPr>
            <w:webHidden/>
          </w:rPr>
        </w:r>
        <w:r w:rsidR="00BC07F1">
          <w:rPr>
            <w:webHidden/>
          </w:rPr>
          <w:fldChar w:fldCharType="separate"/>
        </w:r>
        <w:r w:rsidR="00BC07F1">
          <w:rPr>
            <w:webHidden/>
          </w:rPr>
          <w:t>41</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26" w:history="1">
        <w:r w:rsidR="00BC07F1" w:rsidRPr="00E51717">
          <w:rPr>
            <w:rStyle w:val="Hyperlink"/>
            <w:rFonts w:eastAsiaTheme="majorEastAsia"/>
            <w:noProof/>
          </w:rPr>
          <w:t>Create or modify states.</w:t>
        </w:r>
        <w:r w:rsidR="00BC07F1">
          <w:rPr>
            <w:noProof/>
            <w:webHidden/>
          </w:rPr>
          <w:tab/>
        </w:r>
        <w:r w:rsidR="00BC07F1">
          <w:rPr>
            <w:noProof/>
            <w:webHidden/>
          </w:rPr>
          <w:fldChar w:fldCharType="begin"/>
        </w:r>
        <w:r w:rsidR="00BC07F1">
          <w:rPr>
            <w:noProof/>
            <w:webHidden/>
          </w:rPr>
          <w:instrText xml:space="preserve"> PAGEREF _Toc398805126 \h </w:instrText>
        </w:r>
        <w:r w:rsidR="00BC07F1">
          <w:rPr>
            <w:noProof/>
            <w:webHidden/>
          </w:rPr>
        </w:r>
        <w:r w:rsidR="00BC07F1">
          <w:rPr>
            <w:noProof/>
            <w:webHidden/>
          </w:rPr>
          <w:fldChar w:fldCharType="separate"/>
        </w:r>
        <w:r w:rsidR="00BC07F1">
          <w:rPr>
            <w:noProof/>
            <w:webHidden/>
          </w:rPr>
          <w:t>41</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27" w:history="1">
        <w:r w:rsidR="00BC07F1" w:rsidRPr="00E51717">
          <w:rPr>
            <w:rStyle w:val="Hyperlink"/>
            <w:rFonts w:eastAsiaTheme="majorEastAsia"/>
            <w:noProof/>
          </w:rPr>
          <w:t>Upload states.</w:t>
        </w:r>
        <w:r w:rsidR="00BC07F1">
          <w:rPr>
            <w:noProof/>
            <w:webHidden/>
          </w:rPr>
          <w:tab/>
        </w:r>
        <w:r w:rsidR="00BC07F1">
          <w:rPr>
            <w:noProof/>
            <w:webHidden/>
          </w:rPr>
          <w:fldChar w:fldCharType="begin"/>
        </w:r>
        <w:r w:rsidR="00BC07F1">
          <w:rPr>
            <w:noProof/>
            <w:webHidden/>
          </w:rPr>
          <w:instrText xml:space="preserve"> PAGEREF _Toc398805127 \h </w:instrText>
        </w:r>
        <w:r w:rsidR="00BC07F1">
          <w:rPr>
            <w:noProof/>
            <w:webHidden/>
          </w:rPr>
        </w:r>
        <w:r w:rsidR="00BC07F1">
          <w:rPr>
            <w:noProof/>
            <w:webHidden/>
          </w:rPr>
          <w:fldChar w:fldCharType="separate"/>
        </w:r>
        <w:r w:rsidR="00BC07F1">
          <w:rPr>
            <w:noProof/>
            <w:webHidden/>
          </w:rPr>
          <w:t>42</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28" w:history="1">
        <w:r w:rsidR="00BC07F1" w:rsidRPr="00E51717">
          <w:rPr>
            <w:rStyle w:val="Hyperlink"/>
            <w:rFonts w:eastAsiaTheme="majorEastAsia"/>
          </w:rPr>
          <w:t>Managing District Groups.</w:t>
        </w:r>
        <w:r w:rsidR="00BC07F1">
          <w:rPr>
            <w:webHidden/>
          </w:rPr>
          <w:tab/>
        </w:r>
        <w:r w:rsidR="00BC07F1">
          <w:rPr>
            <w:webHidden/>
          </w:rPr>
          <w:fldChar w:fldCharType="begin"/>
        </w:r>
        <w:r w:rsidR="00BC07F1">
          <w:rPr>
            <w:webHidden/>
          </w:rPr>
          <w:instrText xml:space="preserve"> PAGEREF _Toc398805128 \h </w:instrText>
        </w:r>
        <w:r w:rsidR="00BC07F1">
          <w:rPr>
            <w:webHidden/>
          </w:rPr>
        </w:r>
        <w:r w:rsidR="00BC07F1">
          <w:rPr>
            <w:webHidden/>
          </w:rPr>
          <w:fldChar w:fldCharType="separate"/>
        </w:r>
        <w:r w:rsidR="00BC07F1">
          <w:rPr>
            <w:webHidden/>
          </w:rPr>
          <w:t>44</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29" w:history="1">
        <w:r w:rsidR="00BC07F1" w:rsidRPr="00E51717">
          <w:rPr>
            <w:rStyle w:val="Hyperlink"/>
            <w:rFonts w:eastAsiaTheme="majorEastAsia"/>
            <w:noProof/>
          </w:rPr>
          <w:t>Create or modify district groups.</w:t>
        </w:r>
        <w:r w:rsidR="00BC07F1">
          <w:rPr>
            <w:noProof/>
            <w:webHidden/>
          </w:rPr>
          <w:tab/>
        </w:r>
        <w:r w:rsidR="00BC07F1">
          <w:rPr>
            <w:noProof/>
            <w:webHidden/>
          </w:rPr>
          <w:fldChar w:fldCharType="begin"/>
        </w:r>
        <w:r w:rsidR="00BC07F1">
          <w:rPr>
            <w:noProof/>
            <w:webHidden/>
          </w:rPr>
          <w:instrText xml:space="preserve"> PAGEREF _Toc398805129 \h </w:instrText>
        </w:r>
        <w:r w:rsidR="00BC07F1">
          <w:rPr>
            <w:noProof/>
            <w:webHidden/>
          </w:rPr>
        </w:r>
        <w:r w:rsidR="00BC07F1">
          <w:rPr>
            <w:noProof/>
            <w:webHidden/>
          </w:rPr>
          <w:fldChar w:fldCharType="separate"/>
        </w:r>
        <w:r w:rsidR="00BC07F1">
          <w:rPr>
            <w:noProof/>
            <w:webHidden/>
          </w:rPr>
          <w:t>44</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0" w:history="1">
        <w:r w:rsidR="00BC07F1" w:rsidRPr="00E51717">
          <w:rPr>
            <w:rStyle w:val="Hyperlink"/>
            <w:rFonts w:eastAsiaTheme="majorEastAsia"/>
            <w:noProof/>
          </w:rPr>
          <w:t>Upload district groups.</w:t>
        </w:r>
        <w:r w:rsidR="00BC07F1">
          <w:rPr>
            <w:noProof/>
            <w:webHidden/>
          </w:rPr>
          <w:tab/>
        </w:r>
        <w:r w:rsidR="00BC07F1">
          <w:rPr>
            <w:noProof/>
            <w:webHidden/>
          </w:rPr>
          <w:fldChar w:fldCharType="begin"/>
        </w:r>
        <w:r w:rsidR="00BC07F1">
          <w:rPr>
            <w:noProof/>
            <w:webHidden/>
          </w:rPr>
          <w:instrText xml:space="preserve"> PAGEREF _Toc398805130 \h </w:instrText>
        </w:r>
        <w:r w:rsidR="00BC07F1">
          <w:rPr>
            <w:noProof/>
            <w:webHidden/>
          </w:rPr>
        </w:r>
        <w:r w:rsidR="00BC07F1">
          <w:rPr>
            <w:noProof/>
            <w:webHidden/>
          </w:rPr>
          <w:fldChar w:fldCharType="separate"/>
        </w:r>
        <w:r w:rsidR="00BC07F1">
          <w:rPr>
            <w:noProof/>
            <w:webHidden/>
          </w:rPr>
          <w:t>45</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31" w:history="1">
        <w:r w:rsidR="00BC07F1" w:rsidRPr="00E51717">
          <w:rPr>
            <w:rStyle w:val="Hyperlink"/>
            <w:rFonts w:eastAsiaTheme="majorEastAsia"/>
          </w:rPr>
          <w:t>Managing Districts.</w:t>
        </w:r>
        <w:r w:rsidR="00BC07F1">
          <w:rPr>
            <w:webHidden/>
          </w:rPr>
          <w:tab/>
        </w:r>
        <w:r w:rsidR="00BC07F1">
          <w:rPr>
            <w:webHidden/>
          </w:rPr>
          <w:fldChar w:fldCharType="begin"/>
        </w:r>
        <w:r w:rsidR="00BC07F1">
          <w:rPr>
            <w:webHidden/>
          </w:rPr>
          <w:instrText xml:space="preserve"> PAGEREF _Toc398805131 \h </w:instrText>
        </w:r>
        <w:r w:rsidR="00BC07F1">
          <w:rPr>
            <w:webHidden/>
          </w:rPr>
        </w:r>
        <w:r w:rsidR="00BC07F1">
          <w:rPr>
            <w:webHidden/>
          </w:rPr>
          <w:fldChar w:fldCharType="separate"/>
        </w:r>
        <w:r w:rsidR="00BC07F1">
          <w:rPr>
            <w:webHidden/>
          </w:rPr>
          <w:t>47</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2" w:history="1">
        <w:r w:rsidR="00BC07F1" w:rsidRPr="00E51717">
          <w:rPr>
            <w:rStyle w:val="Hyperlink"/>
            <w:rFonts w:eastAsiaTheme="majorEastAsia"/>
            <w:noProof/>
          </w:rPr>
          <w:t>Create or modify a district.</w:t>
        </w:r>
        <w:r w:rsidR="00BC07F1">
          <w:rPr>
            <w:noProof/>
            <w:webHidden/>
          </w:rPr>
          <w:tab/>
        </w:r>
        <w:r w:rsidR="00BC07F1">
          <w:rPr>
            <w:noProof/>
            <w:webHidden/>
          </w:rPr>
          <w:fldChar w:fldCharType="begin"/>
        </w:r>
        <w:r w:rsidR="00BC07F1">
          <w:rPr>
            <w:noProof/>
            <w:webHidden/>
          </w:rPr>
          <w:instrText xml:space="preserve"> PAGEREF _Toc398805132 \h </w:instrText>
        </w:r>
        <w:r w:rsidR="00BC07F1">
          <w:rPr>
            <w:noProof/>
            <w:webHidden/>
          </w:rPr>
        </w:r>
        <w:r w:rsidR="00BC07F1">
          <w:rPr>
            <w:noProof/>
            <w:webHidden/>
          </w:rPr>
          <w:fldChar w:fldCharType="separate"/>
        </w:r>
        <w:r w:rsidR="00BC07F1">
          <w:rPr>
            <w:noProof/>
            <w:webHidden/>
          </w:rPr>
          <w:t>47</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3" w:history="1">
        <w:r w:rsidR="00BC07F1" w:rsidRPr="00E51717">
          <w:rPr>
            <w:rStyle w:val="Hyperlink"/>
            <w:rFonts w:eastAsiaTheme="majorEastAsia"/>
            <w:noProof/>
          </w:rPr>
          <w:t>Upload districts.</w:t>
        </w:r>
        <w:r w:rsidR="00BC07F1">
          <w:rPr>
            <w:noProof/>
            <w:webHidden/>
          </w:rPr>
          <w:tab/>
        </w:r>
        <w:r w:rsidR="00BC07F1">
          <w:rPr>
            <w:noProof/>
            <w:webHidden/>
          </w:rPr>
          <w:fldChar w:fldCharType="begin"/>
        </w:r>
        <w:r w:rsidR="00BC07F1">
          <w:rPr>
            <w:noProof/>
            <w:webHidden/>
          </w:rPr>
          <w:instrText xml:space="preserve"> PAGEREF _Toc398805133 \h </w:instrText>
        </w:r>
        <w:r w:rsidR="00BC07F1">
          <w:rPr>
            <w:noProof/>
            <w:webHidden/>
          </w:rPr>
        </w:r>
        <w:r w:rsidR="00BC07F1">
          <w:rPr>
            <w:noProof/>
            <w:webHidden/>
          </w:rPr>
          <w:fldChar w:fldCharType="separate"/>
        </w:r>
        <w:r w:rsidR="00BC07F1">
          <w:rPr>
            <w:noProof/>
            <w:webHidden/>
          </w:rPr>
          <w:t>48</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34" w:history="1">
        <w:r w:rsidR="00BC07F1" w:rsidRPr="00E51717">
          <w:rPr>
            <w:rStyle w:val="Hyperlink"/>
            <w:rFonts w:eastAsiaTheme="majorEastAsia"/>
          </w:rPr>
          <w:t>Managing Institution Groups.</w:t>
        </w:r>
        <w:r w:rsidR="00BC07F1">
          <w:rPr>
            <w:webHidden/>
          </w:rPr>
          <w:tab/>
        </w:r>
        <w:r w:rsidR="00BC07F1">
          <w:rPr>
            <w:webHidden/>
          </w:rPr>
          <w:fldChar w:fldCharType="begin"/>
        </w:r>
        <w:r w:rsidR="00BC07F1">
          <w:rPr>
            <w:webHidden/>
          </w:rPr>
          <w:instrText xml:space="preserve"> PAGEREF _Toc398805134 \h </w:instrText>
        </w:r>
        <w:r w:rsidR="00BC07F1">
          <w:rPr>
            <w:webHidden/>
          </w:rPr>
        </w:r>
        <w:r w:rsidR="00BC07F1">
          <w:rPr>
            <w:webHidden/>
          </w:rPr>
          <w:fldChar w:fldCharType="separate"/>
        </w:r>
        <w:r w:rsidR="00BC07F1">
          <w:rPr>
            <w:webHidden/>
          </w:rPr>
          <w:t>50</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5" w:history="1">
        <w:r w:rsidR="00BC07F1" w:rsidRPr="00E51717">
          <w:rPr>
            <w:rStyle w:val="Hyperlink"/>
            <w:rFonts w:eastAsiaTheme="majorEastAsia"/>
            <w:noProof/>
          </w:rPr>
          <w:t>Create or modify institution groups.</w:t>
        </w:r>
        <w:r w:rsidR="00BC07F1">
          <w:rPr>
            <w:noProof/>
            <w:webHidden/>
          </w:rPr>
          <w:tab/>
        </w:r>
        <w:r w:rsidR="00BC07F1">
          <w:rPr>
            <w:noProof/>
            <w:webHidden/>
          </w:rPr>
          <w:fldChar w:fldCharType="begin"/>
        </w:r>
        <w:r w:rsidR="00BC07F1">
          <w:rPr>
            <w:noProof/>
            <w:webHidden/>
          </w:rPr>
          <w:instrText xml:space="preserve"> PAGEREF _Toc398805135 \h </w:instrText>
        </w:r>
        <w:r w:rsidR="00BC07F1">
          <w:rPr>
            <w:noProof/>
            <w:webHidden/>
          </w:rPr>
        </w:r>
        <w:r w:rsidR="00BC07F1">
          <w:rPr>
            <w:noProof/>
            <w:webHidden/>
          </w:rPr>
          <w:fldChar w:fldCharType="separate"/>
        </w:r>
        <w:r w:rsidR="00BC07F1">
          <w:rPr>
            <w:noProof/>
            <w:webHidden/>
          </w:rPr>
          <w:t>50</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6" w:history="1">
        <w:r w:rsidR="00BC07F1" w:rsidRPr="00E51717">
          <w:rPr>
            <w:rStyle w:val="Hyperlink"/>
            <w:rFonts w:eastAsiaTheme="majorEastAsia"/>
            <w:noProof/>
          </w:rPr>
          <w:t>Upload institution groups.</w:t>
        </w:r>
        <w:r w:rsidR="00BC07F1">
          <w:rPr>
            <w:noProof/>
            <w:webHidden/>
          </w:rPr>
          <w:tab/>
        </w:r>
        <w:r w:rsidR="00BC07F1">
          <w:rPr>
            <w:noProof/>
            <w:webHidden/>
          </w:rPr>
          <w:fldChar w:fldCharType="begin"/>
        </w:r>
        <w:r w:rsidR="00BC07F1">
          <w:rPr>
            <w:noProof/>
            <w:webHidden/>
          </w:rPr>
          <w:instrText xml:space="preserve"> PAGEREF _Toc398805136 \h </w:instrText>
        </w:r>
        <w:r w:rsidR="00BC07F1">
          <w:rPr>
            <w:noProof/>
            <w:webHidden/>
          </w:rPr>
        </w:r>
        <w:r w:rsidR="00BC07F1">
          <w:rPr>
            <w:noProof/>
            <w:webHidden/>
          </w:rPr>
          <w:fldChar w:fldCharType="separate"/>
        </w:r>
        <w:r w:rsidR="00BC07F1">
          <w:rPr>
            <w:noProof/>
            <w:webHidden/>
          </w:rPr>
          <w:t>51</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37" w:history="1">
        <w:r w:rsidR="00BC07F1" w:rsidRPr="00E51717">
          <w:rPr>
            <w:rStyle w:val="Hyperlink"/>
            <w:rFonts w:eastAsiaTheme="majorEastAsia"/>
          </w:rPr>
          <w:t>Managing Institutions.</w:t>
        </w:r>
        <w:r w:rsidR="00BC07F1">
          <w:rPr>
            <w:webHidden/>
          </w:rPr>
          <w:tab/>
        </w:r>
        <w:r w:rsidR="00BC07F1">
          <w:rPr>
            <w:webHidden/>
          </w:rPr>
          <w:fldChar w:fldCharType="begin"/>
        </w:r>
        <w:r w:rsidR="00BC07F1">
          <w:rPr>
            <w:webHidden/>
          </w:rPr>
          <w:instrText xml:space="preserve"> PAGEREF _Toc398805137 \h </w:instrText>
        </w:r>
        <w:r w:rsidR="00BC07F1">
          <w:rPr>
            <w:webHidden/>
          </w:rPr>
        </w:r>
        <w:r w:rsidR="00BC07F1">
          <w:rPr>
            <w:webHidden/>
          </w:rPr>
          <w:fldChar w:fldCharType="separate"/>
        </w:r>
        <w:r w:rsidR="00BC07F1">
          <w:rPr>
            <w:webHidden/>
          </w:rPr>
          <w:t>53</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8" w:history="1">
        <w:r w:rsidR="00BC07F1" w:rsidRPr="00E51717">
          <w:rPr>
            <w:rStyle w:val="Hyperlink"/>
            <w:rFonts w:eastAsiaTheme="majorEastAsia"/>
            <w:noProof/>
          </w:rPr>
          <w:t>Create or modify an institution.</w:t>
        </w:r>
        <w:r w:rsidR="00BC07F1">
          <w:rPr>
            <w:noProof/>
            <w:webHidden/>
          </w:rPr>
          <w:tab/>
        </w:r>
        <w:r w:rsidR="00BC07F1">
          <w:rPr>
            <w:noProof/>
            <w:webHidden/>
          </w:rPr>
          <w:fldChar w:fldCharType="begin"/>
        </w:r>
        <w:r w:rsidR="00BC07F1">
          <w:rPr>
            <w:noProof/>
            <w:webHidden/>
          </w:rPr>
          <w:instrText xml:space="preserve"> PAGEREF _Toc398805138 \h </w:instrText>
        </w:r>
        <w:r w:rsidR="00BC07F1">
          <w:rPr>
            <w:noProof/>
            <w:webHidden/>
          </w:rPr>
        </w:r>
        <w:r w:rsidR="00BC07F1">
          <w:rPr>
            <w:noProof/>
            <w:webHidden/>
          </w:rPr>
          <w:fldChar w:fldCharType="separate"/>
        </w:r>
        <w:r w:rsidR="00BC07F1">
          <w:rPr>
            <w:noProof/>
            <w:webHidden/>
          </w:rPr>
          <w:t>53</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39" w:history="1">
        <w:r w:rsidR="00BC07F1" w:rsidRPr="00E51717">
          <w:rPr>
            <w:rStyle w:val="Hyperlink"/>
            <w:rFonts w:eastAsiaTheme="majorEastAsia"/>
            <w:noProof/>
          </w:rPr>
          <w:t>Upload Institutions.</w:t>
        </w:r>
        <w:r w:rsidR="00BC07F1">
          <w:rPr>
            <w:noProof/>
            <w:webHidden/>
          </w:rPr>
          <w:tab/>
        </w:r>
        <w:r w:rsidR="00BC07F1">
          <w:rPr>
            <w:noProof/>
            <w:webHidden/>
          </w:rPr>
          <w:fldChar w:fldCharType="begin"/>
        </w:r>
        <w:r w:rsidR="00BC07F1">
          <w:rPr>
            <w:noProof/>
            <w:webHidden/>
          </w:rPr>
          <w:instrText xml:space="preserve"> PAGEREF _Toc398805139 \h </w:instrText>
        </w:r>
        <w:r w:rsidR="00BC07F1">
          <w:rPr>
            <w:noProof/>
            <w:webHidden/>
          </w:rPr>
        </w:r>
        <w:r w:rsidR="00BC07F1">
          <w:rPr>
            <w:noProof/>
            <w:webHidden/>
          </w:rPr>
          <w:fldChar w:fldCharType="separate"/>
        </w:r>
        <w:r w:rsidR="00BC07F1">
          <w:rPr>
            <w:noProof/>
            <w:webHidden/>
          </w:rPr>
          <w:t>54</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40" w:history="1">
        <w:r w:rsidR="00BC07F1" w:rsidRPr="00E51717">
          <w:rPr>
            <w:rStyle w:val="Hyperlink"/>
            <w:rFonts w:eastAsiaTheme="majorEastAsia"/>
          </w:rPr>
          <w:t>Managing Users.</w:t>
        </w:r>
        <w:r w:rsidR="00BC07F1">
          <w:rPr>
            <w:webHidden/>
          </w:rPr>
          <w:tab/>
        </w:r>
        <w:r w:rsidR="00BC07F1">
          <w:rPr>
            <w:webHidden/>
          </w:rPr>
          <w:fldChar w:fldCharType="begin"/>
        </w:r>
        <w:r w:rsidR="00BC07F1">
          <w:rPr>
            <w:webHidden/>
          </w:rPr>
          <w:instrText xml:space="preserve"> PAGEREF _Toc398805140 \h </w:instrText>
        </w:r>
        <w:r w:rsidR="00BC07F1">
          <w:rPr>
            <w:webHidden/>
          </w:rPr>
        </w:r>
        <w:r w:rsidR="00BC07F1">
          <w:rPr>
            <w:webHidden/>
          </w:rPr>
          <w:fldChar w:fldCharType="separate"/>
        </w:r>
        <w:r w:rsidR="00BC07F1">
          <w:rPr>
            <w:webHidden/>
          </w:rPr>
          <w:t>56</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1" w:history="1">
        <w:r w:rsidR="00BC07F1" w:rsidRPr="00E51717">
          <w:rPr>
            <w:rStyle w:val="Hyperlink"/>
            <w:rFonts w:eastAsiaTheme="majorEastAsia"/>
            <w:noProof/>
          </w:rPr>
          <w:t>Create or modify a user record.</w:t>
        </w:r>
        <w:r w:rsidR="00BC07F1">
          <w:rPr>
            <w:noProof/>
            <w:webHidden/>
          </w:rPr>
          <w:tab/>
        </w:r>
        <w:r w:rsidR="00BC07F1">
          <w:rPr>
            <w:noProof/>
            <w:webHidden/>
          </w:rPr>
          <w:fldChar w:fldCharType="begin"/>
        </w:r>
        <w:r w:rsidR="00BC07F1">
          <w:rPr>
            <w:noProof/>
            <w:webHidden/>
          </w:rPr>
          <w:instrText xml:space="preserve"> PAGEREF _Toc398805141 \h </w:instrText>
        </w:r>
        <w:r w:rsidR="00BC07F1">
          <w:rPr>
            <w:noProof/>
            <w:webHidden/>
          </w:rPr>
        </w:r>
        <w:r w:rsidR="00BC07F1">
          <w:rPr>
            <w:noProof/>
            <w:webHidden/>
          </w:rPr>
          <w:fldChar w:fldCharType="separate"/>
        </w:r>
        <w:r w:rsidR="00BC07F1">
          <w:rPr>
            <w:noProof/>
            <w:webHidden/>
          </w:rPr>
          <w:t>56</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2" w:history="1">
        <w:r w:rsidR="00BC07F1" w:rsidRPr="00E51717">
          <w:rPr>
            <w:rStyle w:val="Hyperlink"/>
            <w:rFonts w:eastAsiaTheme="majorEastAsia"/>
            <w:noProof/>
          </w:rPr>
          <w:t>Modifying proctor details.</w:t>
        </w:r>
        <w:r w:rsidR="00BC07F1">
          <w:rPr>
            <w:noProof/>
            <w:webHidden/>
          </w:rPr>
          <w:tab/>
        </w:r>
        <w:r w:rsidR="00BC07F1">
          <w:rPr>
            <w:noProof/>
            <w:webHidden/>
          </w:rPr>
          <w:fldChar w:fldCharType="begin"/>
        </w:r>
        <w:r w:rsidR="00BC07F1">
          <w:rPr>
            <w:noProof/>
            <w:webHidden/>
          </w:rPr>
          <w:instrText xml:space="preserve"> PAGEREF _Toc398805142 \h </w:instrText>
        </w:r>
        <w:r w:rsidR="00BC07F1">
          <w:rPr>
            <w:noProof/>
            <w:webHidden/>
          </w:rPr>
        </w:r>
        <w:r w:rsidR="00BC07F1">
          <w:rPr>
            <w:noProof/>
            <w:webHidden/>
          </w:rPr>
          <w:fldChar w:fldCharType="separate"/>
        </w:r>
        <w:r w:rsidR="00BC07F1">
          <w:rPr>
            <w:noProof/>
            <w:webHidden/>
          </w:rPr>
          <w:t>58</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3" w:history="1">
        <w:r w:rsidR="00BC07F1" w:rsidRPr="00E51717">
          <w:rPr>
            <w:rStyle w:val="Hyperlink"/>
            <w:rFonts w:eastAsiaTheme="majorEastAsia"/>
            <w:noProof/>
          </w:rPr>
          <w:t>Upload users.</w:t>
        </w:r>
        <w:r w:rsidR="00BC07F1">
          <w:rPr>
            <w:noProof/>
            <w:webHidden/>
          </w:rPr>
          <w:tab/>
        </w:r>
        <w:r w:rsidR="00BC07F1">
          <w:rPr>
            <w:noProof/>
            <w:webHidden/>
          </w:rPr>
          <w:fldChar w:fldCharType="begin"/>
        </w:r>
        <w:r w:rsidR="00BC07F1">
          <w:rPr>
            <w:noProof/>
            <w:webHidden/>
          </w:rPr>
          <w:instrText xml:space="preserve"> PAGEREF _Toc398805143 \h </w:instrText>
        </w:r>
        <w:r w:rsidR="00BC07F1">
          <w:rPr>
            <w:noProof/>
            <w:webHidden/>
          </w:rPr>
        </w:r>
        <w:r w:rsidR="00BC07F1">
          <w:rPr>
            <w:noProof/>
            <w:webHidden/>
          </w:rPr>
          <w:fldChar w:fldCharType="separate"/>
        </w:r>
        <w:r w:rsidR="00BC07F1">
          <w:rPr>
            <w:noProof/>
            <w:webHidden/>
          </w:rPr>
          <w:t>59</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44" w:history="1">
        <w:r w:rsidR="00BC07F1" w:rsidRPr="00E51717">
          <w:rPr>
            <w:rStyle w:val="Hyperlink"/>
            <w:rFonts w:eastAsiaTheme="majorEastAsia"/>
          </w:rPr>
          <w:t>Managing Students.</w:t>
        </w:r>
        <w:r w:rsidR="00BC07F1">
          <w:rPr>
            <w:webHidden/>
          </w:rPr>
          <w:tab/>
        </w:r>
        <w:r w:rsidR="00BC07F1">
          <w:rPr>
            <w:webHidden/>
          </w:rPr>
          <w:fldChar w:fldCharType="begin"/>
        </w:r>
        <w:r w:rsidR="00BC07F1">
          <w:rPr>
            <w:webHidden/>
          </w:rPr>
          <w:instrText xml:space="preserve"> PAGEREF _Toc398805144 \h </w:instrText>
        </w:r>
        <w:r w:rsidR="00BC07F1">
          <w:rPr>
            <w:webHidden/>
          </w:rPr>
        </w:r>
        <w:r w:rsidR="00BC07F1">
          <w:rPr>
            <w:webHidden/>
          </w:rPr>
          <w:fldChar w:fldCharType="separate"/>
        </w:r>
        <w:r w:rsidR="00BC07F1">
          <w:rPr>
            <w:webHidden/>
          </w:rPr>
          <w:t>61</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5" w:history="1">
        <w:r w:rsidR="00BC07F1" w:rsidRPr="00E51717">
          <w:rPr>
            <w:rStyle w:val="Hyperlink"/>
            <w:rFonts w:eastAsiaTheme="majorEastAsia"/>
            <w:noProof/>
          </w:rPr>
          <w:t>Create or modify a student.</w:t>
        </w:r>
        <w:r w:rsidR="00BC07F1">
          <w:rPr>
            <w:noProof/>
            <w:webHidden/>
          </w:rPr>
          <w:tab/>
        </w:r>
        <w:r w:rsidR="00BC07F1">
          <w:rPr>
            <w:noProof/>
            <w:webHidden/>
          </w:rPr>
          <w:fldChar w:fldCharType="begin"/>
        </w:r>
        <w:r w:rsidR="00BC07F1">
          <w:rPr>
            <w:noProof/>
            <w:webHidden/>
          </w:rPr>
          <w:instrText xml:space="preserve"> PAGEREF _Toc398805145 \h </w:instrText>
        </w:r>
        <w:r w:rsidR="00BC07F1">
          <w:rPr>
            <w:noProof/>
            <w:webHidden/>
          </w:rPr>
        </w:r>
        <w:r w:rsidR="00BC07F1">
          <w:rPr>
            <w:noProof/>
            <w:webHidden/>
          </w:rPr>
          <w:fldChar w:fldCharType="separate"/>
        </w:r>
        <w:r w:rsidR="00BC07F1">
          <w:rPr>
            <w:noProof/>
            <w:webHidden/>
          </w:rPr>
          <w:t>61</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6" w:history="1">
        <w:r w:rsidR="00BC07F1" w:rsidRPr="00E51717">
          <w:rPr>
            <w:rStyle w:val="Hyperlink"/>
            <w:rFonts w:eastAsiaTheme="majorEastAsia"/>
            <w:noProof/>
          </w:rPr>
          <w:t>Upload students.</w:t>
        </w:r>
        <w:r w:rsidR="00BC07F1">
          <w:rPr>
            <w:noProof/>
            <w:webHidden/>
          </w:rPr>
          <w:tab/>
        </w:r>
        <w:r w:rsidR="00BC07F1">
          <w:rPr>
            <w:noProof/>
            <w:webHidden/>
          </w:rPr>
          <w:fldChar w:fldCharType="begin"/>
        </w:r>
        <w:r w:rsidR="00BC07F1">
          <w:rPr>
            <w:noProof/>
            <w:webHidden/>
          </w:rPr>
          <w:instrText xml:space="preserve"> PAGEREF _Toc398805146 \h </w:instrText>
        </w:r>
        <w:r w:rsidR="00BC07F1">
          <w:rPr>
            <w:noProof/>
            <w:webHidden/>
          </w:rPr>
        </w:r>
        <w:r w:rsidR="00BC07F1">
          <w:rPr>
            <w:noProof/>
            <w:webHidden/>
          </w:rPr>
          <w:fldChar w:fldCharType="separate"/>
        </w:r>
        <w:r w:rsidR="00BC07F1">
          <w:rPr>
            <w:noProof/>
            <w:webHidden/>
          </w:rPr>
          <w:t>62</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47" w:history="1">
        <w:r w:rsidR="00BC07F1" w:rsidRPr="00E51717">
          <w:rPr>
            <w:rStyle w:val="Hyperlink"/>
            <w:rFonts w:eastAsiaTheme="majorEastAsia"/>
          </w:rPr>
          <w:t>Managing Student Groups.</w:t>
        </w:r>
        <w:r w:rsidR="00BC07F1">
          <w:rPr>
            <w:webHidden/>
          </w:rPr>
          <w:tab/>
        </w:r>
        <w:r w:rsidR="00BC07F1">
          <w:rPr>
            <w:webHidden/>
          </w:rPr>
          <w:fldChar w:fldCharType="begin"/>
        </w:r>
        <w:r w:rsidR="00BC07F1">
          <w:rPr>
            <w:webHidden/>
          </w:rPr>
          <w:instrText xml:space="preserve"> PAGEREF _Toc398805147 \h </w:instrText>
        </w:r>
        <w:r w:rsidR="00BC07F1">
          <w:rPr>
            <w:webHidden/>
          </w:rPr>
        </w:r>
        <w:r w:rsidR="00BC07F1">
          <w:rPr>
            <w:webHidden/>
          </w:rPr>
          <w:fldChar w:fldCharType="separate"/>
        </w:r>
        <w:r w:rsidR="00BC07F1">
          <w:rPr>
            <w:webHidden/>
          </w:rPr>
          <w:t>68</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8" w:history="1">
        <w:r w:rsidR="00BC07F1" w:rsidRPr="00E51717">
          <w:rPr>
            <w:rStyle w:val="Hyperlink"/>
            <w:rFonts w:eastAsiaTheme="majorEastAsia"/>
            <w:noProof/>
          </w:rPr>
          <w:t>Create or modify a student group.</w:t>
        </w:r>
        <w:r w:rsidR="00BC07F1">
          <w:rPr>
            <w:noProof/>
            <w:webHidden/>
          </w:rPr>
          <w:tab/>
        </w:r>
        <w:r w:rsidR="00BC07F1">
          <w:rPr>
            <w:noProof/>
            <w:webHidden/>
          </w:rPr>
          <w:fldChar w:fldCharType="begin"/>
        </w:r>
        <w:r w:rsidR="00BC07F1">
          <w:rPr>
            <w:noProof/>
            <w:webHidden/>
          </w:rPr>
          <w:instrText xml:space="preserve"> PAGEREF _Toc398805148 \h </w:instrText>
        </w:r>
        <w:r w:rsidR="00BC07F1">
          <w:rPr>
            <w:noProof/>
            <w:webHidden/>
          </w:rPr>
        </w:r>
        <w:r w:rsidR="00BC07F1">
          <w:rPr>
            <w:noProof/>
            <w:webHidden/>
          </w:rPr>
          <w:fldChar w:fldCharType="separate"/>
        </w:r>
        <w:r w:rsidR="00BC07F1">
          <w:rPr>
            <w:noProof/>
            <w:webHidden/>
          </w:rPr>
          <w:t>68</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49" w:history="1">
        <w:r w:rsidR="00BC07F1" w:rsidRPr="00E51717">
          <w:rPr>
            <w:rStyle w:val="Hyperlink"/>
            <w:rFonts w:eastAsiaTheme="majorEastAsia"/>
            <w:noProof/>
          </w:rPr>
          <w:t>Upload student groups.</w:t>
        </w:r>
        <w:r w:rsidR="00BC07F1">
          <w:rPr>
            <w:noProof/>
            <w:webHidden/>
          </w:rPr>
          <w:tab/>
        </w:r>
        <w:r w:rsidR="00BC07F1">
          <w:rPr>
            <w:noProof/>
            <w:webHidden/>
          </w:rPr>
          <w:fldChar w:fldCharType="begin"/>
        </w:r>
        <w:r w:rsidR="00BC07F1">
          <w:rPr>
            <w:noProof/>
            <w:webHidden/>
          </w:rPr>
          <w:instrText xml:space="preserve"> PAGEREF _Toc398805149 \h </w:instrText>
        </w:r>
        <w:r w:rsidR="00BC07F1">
          <w:rPr>
            <w:noProof/>
            <w:webHidden/>
          </w:rPr>
        </w:r>
        <w:r w:rsidR="00BC07F1">
          <w:rPr>
            <w:noProof/>
            <w:webHidden/>
          </w:rPr>
          <w:fldChar w:fldCharType="separate"/>
        </w:r>
        <w:r w:rsidR="00BC07F1">
          <w:rPr>
            <w:noProof/>
            <w:webHidden/>
          </w:rPr>
          <w:t>70</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50" w:history="1">
        <w:r w:rsidR="00BC07F1" w:rsidRPr="00E51717">
          <w:rPr>
            <w:rStyle w:val="Hyperlink"/>
            <w:rFonts w:eastAsiaTheme="majorEastAsia"/>
          </w:rPr>
          <w:t>Managing Student Eligibility.</w:t>
        </w:r>
        <w:r w:rsidR="00BC07F1">
          <w:rPr>
            <w:webHidden/>
          </w:rPr>
          <w:tab/>
        </w:r>
        <w:r w:rsidR="00BC07F1">
          <w:rPr>
            <w:webHidden/>
          </w:rPr>
          <w:fldChar w:fldCharType="begin"/>
        </w:r>
        <w:r w:rsidR="00BC07F1">
          <w:rPr>
            <w:webHidden/>
          </w:rPr>
          <w:instrText xml:space="preserve"> PAGEREF _Toc398805150 \h </w:instrText>
        </w:r>
        <w:r w:rsidR="00BC07F1">
          <w:rPr>
            <w:webHidden/>
          </w:rPr>
        </w:r>
        <w:r w:rsidR="00BC07F1">
          <w:rPr>
            <w:webHidden/>
          </w:rPr>
          <w:fldChar w:fldCharType="separate"/>
        </w:r>
        <w:r w:rsidR="00BC07F1">
          <w:rPr>
            <w:webHidden/>
          </w:rPr>
          <w:t>71</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51" w:history="1">
        <w:r w:rsidR="00BC07F1" w:rsidRPr="00E51717">
          <w:rPr>
            <w:rStyle w:val="Hyperlink"/>
            <w:rFonts w:eastAsiaTheme="majorEastAsia"/>
          </w:rPr>
          <w:t>Managing Accommodations.</w:t>
        </w:r>
        <w:r w:rsidR="00BC07F1">
          <w:rPr>
            <w:webHidden/>
          </w:rPr>
          <w:tab/>
        </w:r>
        <w:r w:rsidR="00BC07F1">
          <w:rPr>
            <w:webHidden/>
          </w:rPr>
          <w:fldChar w:fldCharType="begin"/>
        </w:r>
        <w:r w:rsidR="00BC07F1">
          <w:rPr>
            <w:webHidden/>
          </w:rPr>
          <w:instrText xml:space="preserve"> PAGEREF _Toc398805151 \h </w:instrText>
        </w:r>
        <w:r w:rsidR="00BC07F1">
          <w:rPr>
            <w:webHidden/>
          </w:rPr>
        </w:r>
        <w:r w:rsidR="00BC07F1">
          <w:rPr>
            <w:webHidden/>
          </w:rPr>
          <w:fldChar w:fldCharType="separate"/>
        </w:r>
        <w:r w:rsidR="00BC07F1">
          <w:rPr>
            <w:webHidden/>
          </w:rPr>
          <w:t>73</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52" w:history="1">
        <w:r w:rsidR="00BC07F1" w:rsidRPr="00E51717">
          <w:rPr>
            <w:rStyle w:val="Hyperlink"/>
            <w:rFonts w:eastAsiaTheme="majorEastAsia"/>
            <w:noProof/>
          </w:rPr>
          <w:t>Create or modify a student’s accommodations.</w:t>
        </w:r>
        <w:r w:rsidR="00BC07F1">
          <w:rPr>
            <w:noProof/>
            <w:webHidden/>
          </w:rPr>
          <w:tab/>
        </w:r>
        <w:r w:rsidR="00BC07F1">
          <w:rPr>
            <w:noProof/>
            <w:webHidden/>
          </w:rPr>
          <w:fldChar w:fldCharType="begin"/>
        </w:r>
        <w:r w:rsidR="00BC07F1">
          <w:rPr>
            <w:noProof/>
            <w:webHidden/>
          </w:rPr>
          <w:instrText xml:space="preserve"> PAGEREF _Toc398805152 \h </w:instrText>
        </w:r>
        <w:r w:rsidR="00BC07F1">
          <w:rPr>
            <w:noProof/>
            <w:webHidden/>
          </w:rPr>
        </w:r>
        <w:r w:rsidR="00BC07F1">
          <w:rPr>
            <w:noProof/>
            <w:webHidden/>
          </w:rPr>
          <w:fldChar w:fldCharType="separate"/>
        </w:r>
        <w:r w:rsidR="00BC07F1">
          <w:rPr>
            <w:noProof/>
            <w:webHidden/>
          </w:rPr>
          <w:t>73</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53" w:history="1">
        <w:r w:rsidR="00BC07F1" w:rsidRPr="00E51717">
          <w:rPr>
            <w:rStyle w:val="Hyperlink"/>
            <w:rFonts w:eastAsiaTheme="majorEastAsia"/>
            <w:noProof/>
          </w:rPr>
          <w:t>Upload accommodations.</w:t>
        </w:r>
        <w:r w:rsidR="00BC07F1">
          <w:rPr>
            <w:noProof/>
            <w:webHidden/>
          </w:rPr>
          <w:tab/>
        </w:r>
        <w:r w:rsidR="00BC07F1">
          <w:rPr>
            <w:noProof/>
            <w:webHidden/>
          </w:rPr>
          <w:fldChar w:fldCharType="begin"/>
        </w:r>
        <w:r w:rsidR="00BC07F1">
          <w:rPr>
            <w:noProof/>
            <w:webHidden/>
          </w:rPr>
          <w:instrText xml:space="preserve"> PAGEREF _Toc398805153 \h </w:instrText>
        </w:r>
        <w:r w:rsidR="00BC07F1">
          <w:rPr>
            <w:noProof/>
            <w:webHidden/>
          </w:rPr>
        </w:r>
        <w:r w:rsidR="00BC07F1">
          <w:rPr>
            <w:noProof/>
            <w:webHidden/>
          </w:rPr>
          <w:fldChar w:fldCharType="separate"/>
        </w:r>
        <w:r w:rsidR="00BC07F1">
          <w:rPr>
            <w:noProof/>
            <w:webHidden/>
          </w:rPr>
          <w:t>74</w:t>
        </w:r>
        <w:r w:rsidR="00BC07F1">
          <w:rPr>
            <w:noProof/>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54" w:history="1">
        <w:r w:rsidR="00BC07F1" w:rsidRPr="00E51717">
          <w:rPr>
            <w:rStyle w:val="Hyperlink"/>
            <w:rFonts w:eastAsiaTheme="majorEastAsia"/>
          </w:rPr>
          <w:t>Test Administration Tasks</w:t>
        </w:r>
        <w:r w:rsidR="00BC07F1">
          <w:rPr>
            <w:webHidden/>
          </w:rPr>
          <w:tab/>
        </w:r>
        <w:r w:rsidR="00BC07F1">
          <w:rPr>
            <w:webHidden/>
          </w:rPr>
          <w:fldChar w:fldCharType="begin"/>
        </w:r>
        <w:r w:rsidR="00BC07F1">
          <w:rPr>
            <w:webHidden/>
          </w:rPr>
          <w:instrText xml:space="preserve"> PAGEREF _Toc398805154 \h </w:instrText>
        </w:r>
        <w:r w:rsidR="00BC07F1">
          <w:rPr>
            <w:webHidden/>
          </w:rPr>
        </w:r>
        <w:r w:rsidR="00BC07F1">
          <w:rPr>
            <w:webHidden/>
          </w:rPr>
          <w:fldChar w:fldCharType="separate"/>
        </w:r>
        <w:r w:rsidR="00BC07F1">
          <w:rPr>
            <w:webHidden/>
          </w:rPr>
          <w:t>80</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55" w:history="1">
        <w:r w:rsidR="00BC07F1" w:rsidRPr="00E51717">
          <w:rPr>
            <w:rStyle w:val="Hyperlink"/>
            <w:rFonts w:eastAsiaTheme="majorEastAsia"/>
            <w:iCs/>
          </w:rPr>
          <w:t>Creating Test Schedules</w:t>
        </w:r>
        <w:r w:rsidR="00BC07F1">
          <w:rPr>
            <w:webHidden/>
          </w:rPr>
          <w:tab/>
        </w:r>
        <w:r w:rsidR="00BC07F1">
          <w:rPr>
            <w:webHidden/>
          </w:rPr>
          <w:fldChar w:fldCharType="begin"/>
        </w:r>
        <w:r w:rsidR="00BC07F1">
          <w:rPr>
            <w:webHidden/>
          </w:rPr>
          <w:instrText xml:space="preserve"> PAGEREF _Toc398805155 \h </w:instrText>
        </w:r>
        <w:r w:rsidR="00BC07F1">
          <w:rPr>
            <w:webHidden/>
          </w:rPr>
        </w:r>
        <w:r w:rsidR="00BC07F1">
          <w:rPr>
            <w:webHidden/>
          </w:rPr>
          <w:fldChar w:fldCharType="separate"/>
        </w:r>
        <w:r w:rsidR="00BC07F1">
          <w:rPr>
            <w:webHidden/>
          </w:rPr>
          <w:t>81</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56" w:history="1">
        <w:r w:rsidR="00BC07F1" w:rsidRPr="00E51717">
          <w:rPr>
            <w:rStyle w:val="Hyperlink"/>
            <w:rFonts w:eastAsiaTheme="majorEastAsia"/>
          </w:rPr>
          <w:t>Adding Proctors.</w:t>
        </w:r>
        <w:r w:rsidR="00BC07F1">
          <w:rPr>
            <w:webHidden/>
          </w:rPr>
          <w:tab/>
        </w:r>
        <w:r w:rsidR="00BC07F1">
          <w:rPr>
            <w:webHidden/>
          </w:rPr>
          <w:fldChar w:fldCharType="begin"/>
        </w:r>
        <w:r w:rsidR="00BC07F1">
          <w:rPr>
            <w:webHidden/>
          </w:rPr>
          <w:instrText xml:space="preserve"> PAGEREF _Toc398805156 \h </w:instrText>
        </w:r>
        <w:r w:rsidR="00BC07F1">
          <w:rPr>
            <w:webHidden/>
          </w:rPr>
        </w:r>
        <w:r w:rsidR="00BC07F1">
          <w:rPr>
            <w:webHidden/>
          </w:rPr>
          <w:fldChar w:fldCharType="separate"/>
        </w:r>
        <w:r w:rsidR="00BC07F1">
          <w:rPr>
            <w:webHidden/>
          </w:rPr>
          <w:t>81</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57" w:history="1">
        <w:r w:rsidR="00BC07F1" w:rsidRPr="00E51717">
          <w:rPr>
            <w:rStyle w:val="Hyperlink"/>
            <w:rFonts w:eastAsiaTheme="majorEastAsia"/>
          </w:rPr>
          <w:t>Adding Test Platforms.</w:t>
        </w:r>
        <w:r w:rsidR="00BC07F1">
          <w:rPr>
            <w:webHidden/>
          </w:rPr>
          <w:tab/>
        </w:r>
        <w:r w:rsidR="00BC07F1">
          <w:rPr>
            <w:webHidden/>
          </w:rPr>
          <w:fldChar w:fldCharType="begin"/>
        </w:r>
        <w:r w:rsidR="00BC07F1">
          <w:rPr>
            <w:webHidden/>
          </w:rPr>
          <w:instrText xml:space="preserve"> PAGEREF _Toc398805157 \h </w:instrText>
        </w:r>
        <w:r w:rsidR="00BC07F1">
          <w:rPr>
            <w:webHidden/>
          </w:rPr>
        </w:r>
        <w:r w:rsidR="00BC07F1">
          <w:rPr>
            <w:webHidden/>
          </w:rPr>
          <w:fldChar w:fldCharType="separate"/>
        </w:r>
        <w:r w:rsidR="00BC07F1">
          <w:rPr>
            <w:webHidden/>
          </w:rPr>
          <w:t>83</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58" w:history="1">
        <w:r w:rsidR="00BC07F1" w:rsidRPr="00E51717">
          <w:rPr>
            <w:rStyle w:val="Hyperlink"/>
            <w:rFonts w:eastAsiaTheme="majorEastAsia"/>
          </w:rPr>
          <w:t>Adding Accessibility Equipment.</w:t>
        </w:r>
        <w:r w:rsidR="00BC07F1">
          <w:rPr>
            <w:webHidden/>
          </w:rPr>
          <w:tab/>
        </w:r>
        <w:r w:rsidR="00BC07F1">
          <w:rPr>
            <w:webHidden/>
          </w:rPr>
          <w:fldChar w:fldCharType="begin"/>
        </w:r>
        <w:r w:rsidR="00BC07F1">
          <w:rPr>
            <w:webHidden/>
          </w:rPr>
          <w:instrText xml:space="preserve"> PAGEREF _Toc398805158 \h </w:instrText>
        </w:r>
        <w:r w:rsidR="00BC07F1">
          <w:rPr>
            <w:webHidden/>
          </w:rPr>
        </w:r>
        <w:r w:rsidR="00BC07F1">
          <w:rPr>
            <w:webHidden/>
          </w:rPr>
          <w:fldChar w:fldCharType="separate"/>
        </w:r>
        <w:r w:rsidR="00BC07F1">
          <w:rPr>
            <w:webHidden/>
          </w:rPr>
          <w:t>85</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59" w:history="1">
        <w:r w:rsidR="00BC07F1" w:rsidRPr="00E51717">
          <w:rPr>
            <w:rStyle w:val="Hyperlink"/>
            <w:rFonts w:eastAsiaTheme="majorEastAsia"/>
          </w:rPr>
          <w:t>Adding Test Facilities.</w:t>
        </w:r>
        <w:r w:rsidR="00BC07F1">
          <w:rPr>
            <w:webHidden/>
          </w:rPr>
          <w:tab/>
        </w:r>
        <w:r w:rsidR="00BC07F1">
          <w:rPr>
            <w:webHidden/>
          </w:rPr>
          <w:fldChar w:fldCharType="begin"/>
        </w:r>
        <w:r w:rsidR="00BC07F1">
          <w:rPr>
            <w:webHidden/>
          </w:rPr>
          <w:instrText xml:space="preserve"> PAGEREF _Toc398805159 \h </w:instrText>
        </w:r>
        <w:r w:rsidR="00BC07F1">
          <w:rPr>
            <w:webHidden/>
          </w:rPr>
        </w:r>
        <w:r w:rsidR="00BC07F1">
          <w:rPr>
            <w:webHidden/>
          </w:rPr>
          <w:fldChar w:fldCharType="separate"/>
        </w:r>
        <w:r w:rsidR="00BC07F1">
          <w:rPr>
            <w:webHidden/>
          </w:rPr>
          <w:t>87</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60" w:history="1">
        <w:r w:rsidR="00BC07F1" w:rsidRPr="00E51717">
          <w:rPr>
            <w:rStyle w:val="Hyperlink"/>
            <w:rFonts w:eastAsiaTheme="majorEastAsia"/>
          </w:rPr>
          <w:t>Adding Facility Time Periods.</w:t>
        </w:r>
        <w:r w:rsidR="00BC07F1">
          <w:rPr>
            <w:webHidden/>
          </w:rPr>
          <w:tab/>
        </w:r>
        <w:r w:rsidR="00BC07F1">
          <w:rPr>
            <w:webHidden/>
          </w:rPr>
          <w:fldChar w:fldCharType="begin"/>
        </w:r>
        <w:r w:rsidR="00BC07F1">
          <w:rPr>
            <w:webHidden/>
          </w:rPr>
          <w:instrText xml:space="preserve"> PAGEREF _Toc398805160 \h </w:instrText>
        </w:r>
        <w:r w:rsidR="00BC07F1">
          <w:rPr>
            <w:webHidden/>
          </w:rPr>
        </w:r>
        <w:r w:rsidR="00BC07F1">
          <w:rPr>
            <w:webHidden/>
          </w:rPr>
          <w:fldChar w:fldCharType="separate"/>
        </w:r>
        <w:r w:rsidR="00BC07F1">
          <w:rPr>
            <w:webHidden/>
          </w:rPr>
          <w:t>89</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61" w:history="1">
        <w:r w:rsidR="00BC07F1" w:rsidRPr="00E51717">
          <w:rPr>
            <w:rStyle w:val="Hyperlink"/>
            <w:rFonts w:eastAsiaTheme="majorEastAsia"/>
          </w:rPr>
          <w:t>Creating Schedules.</w:t>
        </w:r>
        <w:r w:rsidR="00BC07F1">
          <w:rPr>
            <w:webHidden/>
          </w:rPr>
          <w:tab/>
        </w:r>
        <w:r w:rsidR="00BC07F1">
          <w:rPr>
            <w:webHidden/>
          </w:rPr>
          <w:fldChar w:fldCharType="begin"/>
        </w:r>
        <w:r w:rsidR="00BC07F1">
          <w:rPr>
            <w:webHidden/>
          </w:rPr>
          <w:instrText xml:space="preserve"> PAGEREF _Toc398805161 \h </w:instrText>
        </w:r>
        <w:r w:rsidR="00BC07F1">
          <w:rPr>
            <w:webHidden/>
          </w:rPr>
        </w:r>
        <w:r w:rsidR="00BC07F1">
          <w:rPr>
            <w:webHidden/>
          </w:rPr>
          <w:fldChar w:fldCharType="separate"/>
        </w:r>
        <w:r w:rsidR="00BC07F1">
          <w:rPr>
            <w:webHidden/>
          </w:rPr>
          <w:t>92</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62" w:history="1">
        <w:r w:rsidR="00BC07F1" w:rsidRPr="00E51717">
          <w:rPr>
            <w:rStyle w:val="Hyperlink"/>
            <w:rFonts w:eastAsiaTheme="majorEastAsia"/>
            <w:iCs/>
          </w:rPr>
          <w:t>Viewing and Modifying Schedule Results.</w:t>
        </w:r>
        <w:r w:rsidR="00BC07F1">
          <w:rPr>
            <w:webHidden/>
          </w:rPr>
          <w:tab/>
        </w:r>
        <w:r w:rsidR="00BC07F1">
          <w:rPr>
            <w:webHidden/>
          </w:rPr>
          <w:fldChar w:fldCharType="begin"/>
        </w:r>
        <w:r w:rsidR="00BC07F1">
          <w:rPr>
            <w:webHidden/>
          </w:rPr>
          <w:instrText xml:space="preserve"> PAGEREF _Toc398805162 \h </w:instrText>
        </w:r>
        <w:r w:rsidR="00BC07F1">
          <w:rPr>
            <w:webHidden/>
          </w:rPr>
        </w:r>
        <w:r w:rsidR="00BC07F1">
          <w:rPr>
            <w:webHidden/>
          </w:rPr>
          <w:fldChar w:fldCharType="separate"/>
        </w:r>
        <w:r w:rsidR="00BC07F1">
          <w:rPr>
            <w:webHidden/>
          </w:rPr>
          <w:t>95</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63" w:history="1">
        <w:r w:rsidR="00BC07F1" w:rsidRPr="00E51717">
          <w:rPr>
            <w:rStyle w:val="Hyperlink"/>
            <w:rFonts w:eastAsiaTheme="majorEastAsia"/>
          </w:rPr>
          <w:t>Viewing Test Administration Reports</w:t>
        </w:r>
        <w:r w:rsidR="00BC07F1">
          <w:rPr>
            <w:webHidden/>
          </w:rPr>
          <w:tab/>
        </w:r>
        <w:r w:rsidR="00BC07F1">
          <w:rPr>
            <w:webHidden/>
          </w:rPr>
          <w:fldChar w:fldCharType="begin"/>
        </w:r>
        <w:r w:rsidR="00BC07F1">
          <w:rPr>
            <w:webHidden/>
          </w:rPr>
          <w:instrText xml:space="preserve"> PAGEREF _Toc398805163 \h </w:instrText>
        </w:r>
        <w:r w:rsidR="00BC07F1">
          <w:rPr>
            <w:webHidden/>
          </w:rPr>
        </w:r>
        <w:r w:rsidR="00BC07F1">
          <w:rPr>
            <w:webHidden/>
          </w:rPr>
          <w:fldChar w:fldCharType="separate"/>
        </w:r>
        <w:r w:rsidR="00BC07F1">
          <w:rPr>
            <w:webHidden/>
          </w:rPr>
          <w:t>97</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64" w:history="1">
        <w:r w:rsidR="00BC07F1" w:rsidRPr="00E51717">
          <w:rPr>
            <w:rStyle w:val="Hyperlink"/>
            <w:rFonts w:eastAsiaTheme="majorEastAsia"/>
          </w:rPr>
          <w:t>Participation Reports.</w:t>
        </w:r>
        <w:r w:rsidR="00BC07F1">
          <w:rPr>
            <w:webHidden/>
          </w:rPr>
          <w:tab/>
        </w:r>
        <w:r w:rsidR="00BC07F1">
          <w:rPr>
            <w:webHidden/>
          </w:rPr>
          <w:fldChar w:fldCharType="begin"/>
        </w:r>
        <w:r w:rsidR="00BC07F1">
          <w:rPr>
            <w:webHidden/>
          </w:rPr>
          <w:instrText xml:space="preserve"> PAGEREF _Toc398805164 \h </w:instrText>
        </w:r>
        <w:r w:rsidR="00BC07F1">
          <w:rPr>
            <w:webHidden/>
          </w:rPr>
        </w:r>
        <w:r w:rsidR="00BC07F1">
          <w:rPr>
            <w:webHidden/>
          </w:rPr>
          <w:fldChar w:fldCharType="separate"/>
        </w:r>
        <w:r w:rsidR="00BC07F1">
          <w:rPr>
            <w:webHidden/>
          </w:rPr>
          <w:t>97</w:t>
        </w:r>
        <w:r w:rsidR="00BC07F1">
          <w:rPr>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65" w:history="1">
        <w:r w:rsidR="00BC07F1" w:rsidRPr="00E51717">
          <w:rPr>
            <w:rStyle w:val="Hyperlink"/>
            <w:rFonts w:eastAsiaTheme="majorEastAsia"/>
            <w:noProof/>
          </w:rPr>
          <w:t>Participation Summary Reports.</w:t>
        </w:r>
        <w:r w:rsidR="00BC07F1">
          <w:rPr>
            <w:noProof/>
            <w:webHidden/>
          </w:rPr>
          <w:tab/>
        </w:r>
        <w:r w:rsidR="00BC07F1">
          <w:rPr>
            <w:noProof/>
            <w:webHidden/>
          </w:rPr>
          <w:fldChar w:fldCharType="begin"/>
        </w:r>
        <w:r w:rsidR="00BC07F1">
          <w:rPr>
            <w:noProof/>
            <w:webHidden/>
          </w:rPr>
          <w:instrText xml:space="preserve"> PAGEREF _Toc398805165 \h </w:instrText>
        </w:r>
        <w:r w:rsidR="00BC07F1">
          <w:rPr>
            <w:noProof/>
            <w:webHidden/>
          </w:rPr>
        </w:r>
        <w:r w:rsidR="00BC07F1">
          <w:rPr>
            <w:noProof/>
            <w:webHidden/>
          </w:rPr>
          <w:fldChar w:fldCharType="separate"/>
        </w:r>
        <w:r w:rsidR="00BC07F1">
          <w:rPr>
            <w:noProof/>
            <w:webHidden/>
          </w:rPr>
          <w:t>97</w:t>
        </w:r>
        <w:r w:rsidR="00BC07F1">
          <w:rPr>
            <w:noProof/>
            <w:webHidden/>
          </w:rPr>
          <w:fldChar w:fldCharType="end"/>
        </w:r>
      </w:hyperlink>
    </w:p>
    <w:p w:rsidR="00BC07F1" w:rsidRDefault="00042974">
      <w:pPr>
        <w:pStyle w:val="TOC4"/>
        <w:rPr>
          <w:rFonts w:asciiTheme="minorHAnsi" w:eastAsiaTheme="minorEastAsia" w:hAnsiTheme="minorHAnsi" w:cstheme="minorBidi"/>
          <w:noProof/>
          <w:szCs w:val="22"/>
        </w:rPr>
      </w:pPr>
      <w:hyperlink w:anchor="_Toc398805166" w:history="1">
        <w:r w:rsidR="00BC07F1" w:rsidRPr="00E51717">
          <w:rPr>
            <w:rStyle w:val="Hyperlink"/>
            <w:rFonts w:eastAsiaTheme="majorEastAsia"/>
            <w:noProof/>
          </w:rPr>
          <w:t>Participation Details Reports.</w:t>
        </w:r>
        <w:r w:rsidR="00BC07F1">
          <w:rPr>
            <w:noProof/>
            <w:webHidden/>
          </w:rPr>
          <w:tab/>
        </w:r>
        <w:r w:rsidR="00BC07F1">
          <w:rPr>
            <w:noProof/>
            <w:webHidden/>
          </w:rPr>
          <w:fldChar w:fldCharType="begin"/>
        </w:r>
        <w:r w:rsidR="00BC07F1">
          <w:rPr>
            <w:noProof/>
            <w:webHidden/>
          </w:rPr>
          <w:instrText xml:space="preserve"> PAGEREF _Toc398805166 \h </w:instrText>
        </w:r>
        <w:r w:rsidR="00BC07F1">
          <w:rPr>
            <w:noProof/>
            <w:webHidden/>
          </w:rPr>
        </w:r>
        <w:r w:rsidR="00BC07F1">
          <w:rPr>
            <w:noProof/>
            <w:webHidden/>
          </w:rPr>
          <w:fldChar w:fldCharType="separate"/>
        </w:r>
        <w:r w:rsidR="00BC07F1">
          <w:rPr>
            <w:noProof/>
            <w:webHidden/>
          </w:rPr>
          <w:t>101</w:t>
        </w:r>
        <w:r w:rsidR="00BC07F1">
          <w:rPr>
            <w:noProof/>
            <w:webHidden/>
          </w:rPr>
          <w:fldChar w:fldCharType="end"/>
        </w:r>
      </w:hyperlink>
    </w:p>
    <w:p w:rsidR="00BC07F1" w:rsidRDefault="00042974">
      <w:pPr>
        <w:pStyle w:val="TOC3"/>
        <w:rPr>
          <w:rFonts w:asciiTheme="minorHAnsi" w:eastAsiaTheme="minorEastAsia" w:hAnsiTheme="minorHAnsi" w:cstheme="minorBidi"/>
          <w:szCs w:val="22"/>
        </w:rPr>
      </w:pPr>
      <w:hyperlink w:anchor="_Toc398805167" w:history="1">
        <w:r w:rsidR="00BC07F1" w:rsidRPr="00E51717">
          <w:rPr>
            <w:rStyle w:val="Hyperlink"/>
            <w:rFonts w:eastAsiaTheme="majorEastAsia"/>
          </w:rPr>
          <w:t>Proctor Schedule Reports.</w:t>
        </w:r>
        <w:r w:rsidR="00BC07F1">
          <w:rPr>
            <w:webHidden/>
          </w:rPr>
          <w:tab/>
        </w:r>
        <w:r w:rsidR="00BC07F1">
          <w:rPr>
            <w:webHidden/>
          </w:rPr>
          <w:fldChar w:fldCharType="begin"/>
        </w:r>
        <w:r w:rsidR="00BC07F1">
          <w:rPr>
            <w:webHidden/>
          </w:rPr>
          <w:instrText xml:space="preserve"> PAGEREF _Toc398805167 \h </w:instrText>
        </w:r>
        <w:r w:rsidR="00BC07F1">
          <w:rPr>
            <w:webHidden/>
          </w:rPr>
        </w:r>
        <w:r w:rsidR="00BC07F1">
          <w:rPr>
            <w:webHidden/>
          </w:rPr>
          <w:fldChar w:fldCharType="separate"/>
        </w:r>
        <w:r w:rsidR="00BC07F1">
          <w:rPr>
            <w:webHidden/>
          </w:rPr>
          <w:t>103</w:t>
        </w:r>
        <w:r w:rsidR="00BC07F1">
          <w:rPr>
            <w:webHidden/>
          </w:rPr>
          <w:fldChar w:fldCharType="end"/>
        </w:r>
      </w:hyperlink>
    </w:p>
    <w:p w:rsidR="00BC07F1" w:rsidRDefault="00042974">
      <w:pPr>
        <w:pStyle w:val="TOC3"/>
        <w:rPr>
          <w:rFonts w:asciiTheme="minorHAnsi" w:eastAsiaTheme="minorEastAsia" w:hAnsiTheme="minorHAnsi" w:cstheme="minorBidi"/>
          <w:szCs w:val="22"/>
        </w:rPr>
      </w:pPr>
      <w:hyperlink w:anchor="_Toc398805168" w:history="1">
        <w:r w:rsidR="00BC07F1" w:rsidRPr="00E51717">
          <w:rPr>
            <w:rStyle w:val="Hyperlink"/>
            <w:rFonts w:eastAsiaTheme="majorEastAsia"/>
          </w:rPr>
          <w:t>Student Schedule Reports.</w:t>
        </w:r>
        <w:r w:rsidR="00BC07F1">
          <w:rPr>
            <w:webHidden/>
          </w:rPr>
          <w:tab/>
        </w:r>
        <w:r w:rsidR="00BC07F1">
          <w:rPr>
            <w:webHidden/>
          </w:rPr>
          <w:fldChar w:fldCharType="begin"/>
        </w:r>
        <w:r w:rsidR="00BC07F1">
          <w:rPr>
            <w:webHidden/>
          </w:rPr>
          <w:instrText xml:space="preserve"> PAGEREF _Toc398805168 \h </w:instrText>
        </w:r>
        <w:r w:rsidR="00BC07F1">
          <w:rPr>
            <w:webHidden/>
          </w:rPr>
        </w:r>
        <w:r w:rsidR="00BC07F1">
          <w:rPr>
            <w:webHidden/>
          </w:rPr>
          <w:fldChar w:fldCharType="separate"/>
        </w:r>
        <w:r w:rsidR="00BC07F1">
          <w:rPr>
            <w:webHidden/>
          </w:rPr>
          <w:t>104</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69" w:history="1">
        <w:r w:rsidR="00BC07F1" w:rsidRPr="00E51717">
          <w:rPr>
            <w:rStyle w:val="Hyperlink"/>
            <w:rFonts w:eastAsiaTheme="majorEastAsia"/>
          </w:rPr>
          <w:t>Appendix A. Manage System Settings</w:t>
        </w:r>
        <w:r w:rsidR="00BC07F1">
          <w:rPr>
            <w:webHidden/>
          </w:rPr>
          <w:tab/>
        </w:r>
        <w:r w:rsidR="00BC07F1">
          <w:rPr>
            <w:webHidden/>
          </w:rPr>
          <w:fldChar w:fldCharType="begin"/>
        </w:r>
        <w:r w:rsidR="00BC07F1">
          <w:rPr>
            <w:webHidden/>
          </w:rPr>
          <w:instrText xml:space="preserve"> PAGEREF _Toc398805169 \h </w:instrText>
        </w:r>
        <w:r w:rsidR="00BC07F1">
          <w:rPr>
            <w:webHidden/>
          </w:rPr>
        </w:r>
        <w:r w:rsidR="00BC07F1">
          <w:rPr>
            <w:webHidden/>
          </w:rPr>
          <w:fldChar w:fldCharType="separate"/>
        </w:r>
        <w:r w:rsidR="00BC07F1">
          <w:rPr>
            <w:webHidden/>
          </w:rPr>
          <w:t>107</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70" w:history="1">
        <w:r w:rsidR="00BC07F1" w:rsidRPr="00E51717">
          <w:rPr>
            <w:rStyle w:val="Hyperlink"/>
            <w:rFonts w:eastAsiaTheme="majorEastAsia"/>
          </w:rPr>
          <w:t>Client Configuration</w:t>
        </w:r>
        <w:r w:rsidR="00BC07F1">
          <w:rPr>
            <w:webHidden/>
          </w:rPr>
          <w:tab/>
        </w:r>
        <w:r w:rsidR="00BC07F1">
          <w:rPr>
            <w:webHidden/>
          </w:rPr>
          <w:fldChar w:fldCharType="begin"/>
        </w:r>
        <w:r w:rsidR="00BC07F1">
          <w:rPr>
            <w:webHidden/>
          </w:rPr>
          <w:instrText xml:space="preserve"> PAGEREF _Toc398805170 \h </w:instrText>
        </w:r>
        <w:r w:rsidR="00BC07F1">
          <w:rPr>
            <w:webHidden/>
          </w:rPr>
        </w:r>
        <w:r w:rsidR="00BC07F1">
          <w:rPr>
            <w:webHidden/>
          </w:rPr>
          <w:fldChar w:fldCharType="separate"/>
        </w:r>
        <w:r w:rsidR="00BC07F1">
          <w:rPr>
            <w:webHidden/>
          </w:rPr>
          <w:t>107</w:t>
        </w:r>
        <w:r w:rsidR="00BC07F1">
          <w:rPr>
            <w:webHidden/>
          </w:rPr>
          <w:fldChar w:fldCharType="end"/>
        </w:r>
      </w:hyperlink>
    </w:p>
    <w:p w:rsidR="00BC07F1" w:rsidRDefault="00042974">
      <w:pPr>
        <w:pStyle w:val="TOC2"/>
        <w:rPr>
          <w:rFonts w:asciiTheme="minorHAnsi" w:eastAsiaTheme="minorEastAsia" w:hAnsiTheme="minorHAnsi" w:cstheme="minorBidi"/>
          <w:szCs w:val="22"/>
        </w:rPr>
      </w:pPr>
      <w:hyperlink w:anchor="_Toc398805171" w:history="1">
        <w:r w:rsidR="00BC07F1" w:rsidRPr="00E51717">
          <w:rPr>
            <w:rStyle w:val="Hyperlink"/>
            <w:rFonts w:eastAsiaTheme="majorEastAsia"/>
          </w:rPr>
          <w:t>Manage Subjects</w:t>
        </w:r>
        <w:r w:rsidR="00BC07F1">
          <w:rPr>
            <w:webHidden/>
          </w:rPr>
          <w:tab/>
        </w:r>
        <w:r w:rsidR="00BC07F1">
          <w:rPr>
            <w:webHidden/>
          </w:rPr>
          <w:fldChar w:fldCharType="begin"/>
        </w:r>
        <w:r w:rsidR="00BC07F1">
          <w:rPr>
            <w:webHidden/>
          </w:rPr>
          <w:instrText xml:space="preserve"> PAGEREF _Toc398805171 \h </w:instrText>
        </w:r>
        <w:r w:rsidR="00BC07F1">
          <w:rPr>
            <w:webHidden/>
          </w:rPr>
        </w:r>
        <w:r w:rsidR="00BC07F1">
          <w:rPr>
            <w:webHidden/>
          </w:rPr>
          <w:fldChar w:fldCharType="separate"/>
        </w:r>
        <w:r w:rsidR="00BC07F1">
          <w:rPr>
            <w:webHidden/>
          </w:rPr>
          <w:t>108</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72" w:history="1">
        <w:r w:rsidR="00BC07F1" w:rsidRPr="00E51717">
          <w:rPr>
            <w:rStyle w:val="Hyperlink"/>
            <w:rFonts w:eastAsiaTheme="majorEastAsia"/>
          </w:rPr>
          <w:t>Appendix B. Opening a CSV File in Excel</w:t>
        </w:r>
        <w:r w:rsidR="00BC07F1">
          <w:rPr>
            <w:webHidden/>
          </w:rPr>
          <w:tab/>
        </w:r>
        <w:r w:rsidR="00BC07F1">
          <w:rPr>
            <w:webHidden/>
          </w:rPr>
          <w:fldChar w:fldCharType="begin"/>
        </w:r>
        <w:r w:rsidR="00BC07F1">
          <w:rPr>
            <w:webHidden/>
          </w:rPr>
          <w:instrText xml:space="preserve"> PAGEREF _Toc398805172 \h </w:instrText>
        </w:r>
        <w:r w:rsidR="00BC07F1">
          <w:rPr>
            <w:webHidden/>
          </w:rPr>
        </w:r>
        <w:r w:rsidR="00BC07F1">
          <w:rPr>
            <w:webHidden/>
          </w:rPr>
          <w:fldChar w:fldCharType="separate"/>
        </w:r>
        <w:r w:rsidR="00BC07F1">
          <w:rPr>
            <w:webHidden/>
          </w:rPr>
          <w:t>110</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73" w:history="1">
        <w:r w:rsidR="00BC07F1" w:rsidRPr="00E51717">
          <w:rPr>
            <w:rStyle w:val="Hyperlink"/>
            <w:rFonts w:eastAsiaTheme="majorEastAsia"/>
          </w:rPr>
          <w:t>Appendix C. Common Errors with File Uploads</w:t>
        </w:r>
        <w:r w:rsidR="00BC07F1">
          <w:rPr>
            <w:webHidden/>
          </w:rPr>
          <w:tab/>
        </w:r>
        <w:r w:rsidR="00BC07F1">
          <w:rPr>
            <w:webHidden/>
          </w:rPr>
          <w:fldChar w:fldCharType="begin"/>
        </w:r>
        <w:r w:rsidR="00BC07F1">
          <w:rPr>
            <w:webHidden/>
          </w:rPr>
          <w:instrText xml:space="preserve"> PAGEREF _Toc398805173 \h </w:instrText>
        </w:r>
        <w:r w:rsidR="00BC07F1">
          <w:rPr>
            <w:webHidden/>
          </w:rPr>
        </w:r>
        <w:r w:rsidR="00BC07F1">
          <w:rPr>
            <w:webHidden/>
          </w:rPr>
          <w:fldChar w:fldCharType="separate"/>
        </w:r>
        <w:r w:rsidR="00BC07F1">
          <w:rPr>
            <w:webHidden/>
          </w:rPr>
          <w:t>111</w:t>
        </w:r>
        <w:r w:rsidR="00BC07F1">
          <w:rPr>
            <w:webHidden/>
          </w:rPr>
          <w:fldChar w:fldCharType="end"/>
        </w:r>
      </w:hyperlink>
    </w:p>
    <w:p w:rsidR="00BC07F1" w:rsidRDefault="00042974">
      <w:pPr>
        <w:pStyle w:val="TOC1"/>
        <w:rPr>
          <w:rFonts w:asciiTheme="minorHAnsi" w:eastAsiaTheme="minorEastAsia" w:hAnsiTheme="minorHAnsi" w:cstheme="minorBidi"/>
          <w:caps w:val="0"/>
          <w:szCs w:val="22"/>
        </w:rPr>
      </w:pPr>
      <w:hyperlink w:anchor="_Toc398805174" w:history="1">
        <w:r w:rsidR="00BC07F1" w:rsidRPr="00E51717">
          <w:rPr>
            <w:rStyle w:val="Hyperlink"/>
            <w:rFonts w:eastAsiaTheme="majorEastAsia"/>
          </w:rPr>
          <w:t>Appendix D. About the Calendar Widgets</w:t>
        </w:r>
        <w:r w:rsidR="00BC07F1">
          <w:rPr>
            <w:webHidden/>
          </w:rPr>
          <w:tab/>
        </w:r>
        <w:r w:rsidR="00BC07F1">
          <w:rPr>
            <w:webHidden/>
          </w:rPr>
          <w:fldChar w:fldCharType="begin"/>
        </w:r>
        <w:r w:rsidR="00BC07F1">
          <w:rPr>
            <w:webHidden/>
          </w:rPr>
          <w:instrText xml:space="preserve"> PAGEREF _Toc398805174 \h </w:instrText>
        </w:r>
        <w:r w:rsidR="00BC07F1">
          <w:rPr>
            <w:webHidden/>
          </w:rPr>
        </w:r>
        <w:r w:rsidR="00BC07F1">
          <w:rPr>
            <w:webHidden/>
          </w:rPr>
          <w:fldChar w:fldCharType="separate"/>
        </w:r>
        <w:r w:rsidR="00BC07F1">
          <w:rPr>
            <w:webHidden/>
          </w:rPr>
          <w:t>113</w:t>
        </w:r>
        <w:r w:rsidR="00BC07F1">
          <w:rPr>
            <w:webHidden/>
          </w:rPr>
          <w:fldChar w:fldCharType="end"/>
        </w:r>
      </w:hyperlink>
    </w:p>
    <w:p w:rsidR="000262C8" w:rsidRPr="00E070CC" w:rsidRDefault="00235A30" w:rsidP="00402A23">
      <w:r w:rsidRPr="00E070CC">
        <w:fldChar w:fldCharType="end"/>
      </w:r>
    </w:p>
    <w:p w:rsidR="000262C8" w:rsidRPr="00084712" w:rsidRDefault="00125250" w:rsidP="00125250">
      <w:pPr>
        <w:pStyle w:val="TOAHeading"/>
      </w:pPr>
      <w:r>
        <w:lastRenderedPageBreak/>
        <w:t>List of Figures</w:t>
      </w:r>
    </w:p>
    <w:p w:rsidR="00BC07F1"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398805175" w:history="1">
        <w:r w:rsidR="00BC07F1" w:rsidRPr="004671A7">
          <w:rPr>
            <w:rStyle w:val="Hyperlink"/>
          </w:rPr>
          <w:t>Figure 1. Simple Smarter Balanced Hierarchy</w:t>
        </w:r>
        <w:r w:rsidR="00BC07F1">
          <w:rPr>
            <w:webHidden/>
          </w:rPr>
          <w:tab/>
        </w:r>
        <w:r w:rsidR="00BC07F1">
          <w:rPr>
            <w:webHidden/>
          </w:rPr>
          <w:fldChar w:fldCharType="begin"/>
        </w:r>
        <w:r w:rsidR="00BC07F1">
          <w:rPr>
            <w:webHidden/>
          </w:rPr>
          <w:instrText xml:space="preserve"> PAGEREF _Toc398805175 \h </w:instrText>
        </w:r>
        <w:r w:rsidR="00BC07F1">
          <w:rPr>
            <w:webHidden/>
          </w:rPr>
        </w:r>
        <w:r w:rsidR="00BC07F1">
          <w:rPr>
            <w:webHidden/>
          </w:rPr>
          <w:fldChar w:fldCharType="separate"/>
        </w:r>
        <w:r w:rsidR="00BC07F1">
          <w:rPr>
            <w:webHidden/>
          </w:rPr>
          <w:t>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76" w:history="1">
        <w:r w:rsidR="00BC07F1" w:rsidRPr="004671A7">
          <w:rPr>
            <w:rStyle w:val="Hyperlink"/>
          </w:rPr>
          <w:t>Figure 2. Smarter Balanced Hierarchy with Groupings</w:t>
        </w:r>
        <w:r w:rsidR="00BC07F1">
          <w:rPr>
            <w:webHidden/>
          </w:rPr>
          <w:tab/>
        </w:r>
        <w:r w:rsidR="00BC07F1">
          <w:rPr>
            <w:webHidden/>
          </w:rPr>
          <w:fldChar w:fldCharType="begin"/>
        </w:r>
        <w:r w:rsidR="00BC07F1">
          <w:rPr>
            <w:webHidden/>
          </w:rPr>
          <w:instrText xml:space="preserve"> PAGEREF _Toc398805176 \h </w:instrText>
        </w:r>
        <w:r w:rsidR="00BC07F1">
          <w:rPr>
            <w:webHidden/>
          </w:rPr>
        </w:r>
        <w:r w:rsidR="00BC07F1">
          <w:rPr>
            <w:webHidden/>
          </w:rPr>
          <w:fldChar w:fldCharType="separate"/>
        </w:r>
        <w:r w:rsidR="00BC07F1">
          <w:rPr>
            <w:webHidden/>
          </w:rPr>
          <w:t>10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77" w:history="1">
        <w:r w:rsidR="00BC07F1" w:rsidRPr="004671A7">
          <w:rPr>
            <w:rStyle w:val="Hyperlink"/>
          </w:rPr>
          <w:t>Figure 3. Login Screen</w:t>
        </w:r>
        <w:r w:rsidR="00BC07F1">
          <w:rPr>
            <w:webHidden/>
          </w:rPr>
          <w:tab/>
        </w:r>
        <w:r w:rsidR="00BC07F1">
          <w:rPr>
            <w:webHidden/>
          </w:rPr>
          <w:fldChar w:fldCharType="begin"/>
        </w:r>
        <w:r w:rsidR="00BC07F1">
          <w:rPr>
            <w:webHidden/>
          </w:rPr>
          <w:instrText xml:space="preserve"> PAGEREF _Toc398805177 \h </w:instrText>
        </w:r>
        <w:r w:rsidR="00BC07F1">
          <w:rPr>
            <w:webHidden/>
          </w:rPr>
        </w:r>
        <w:r w:rsidR="00BC07F1">
          <w:rPr>
            <w:webHidden/>
          </w:rPr>
          <w:fldChar w:fldCharType="separate"/>
        </w:r>
        <w:r w:rsidR="00BC07F1">
          <w:rPr>
            <w:webHidden/>
          </w:rPr>
          <w:t>15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78" w:history="1">
        <w:r w:rsidR="00BC07F1" w:rsidRPr="004671A7">
          <w:rPr>
            <w:rStyle w:val="Hyperlink"/>
          </w:rPr>
          <w:t>Figure 4. ART Home Screen for the Client Role</w:t>
        </w:r>
        <w:r w:rsidR="00BC07F1">
          <w:rPr>
            <w:webHidden/>
          </w:rPr>
          <w:tab/>
        </w:r>
        <w:r w:rsidR="00BC07F1">
          <w:rPr>
            <w:webHidden/>
          </w:rPr>
          <w:fldChar w:fldCharType="begin"/>
        </w:r>
        <w:r w:rsidR="00BC07F1">
          <w:rPr>
            <w:webHidden/>
          </w:rPr>
          <w:instrText xml:space="preserve"> PAGEREF _Toc398805178 \h </w:instrText>
        </w:r>
        <w:r w:rsidR="00BC07F1">
          <w:rPr>
            <w:webHidden/>
          </w:rPr>
        </w:r>
        <w:r w:rsidR="00BC07F1">
          <w:rPr>
            <w:webHidden/>
          </w:rPr>
          <w:fldChar w:fldCharType="separate"/>
        </w:r>
        <w:r w:rsidR="00BC07F1">
          <w:rPr>
            <w:webHidden/>
          </w:rPr>
          <w:t>16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79" w:history="1">
        <w:r w:rsidR="00BC07F1" w:rsidRPr="004671A7">
          <w:rPr>
            <w:rStyle w:val="Hyperlink"/>
          </w:rPr>
          <w:t>Figure 5. Task Bar</w:t>
        </w:r>
        <w:r w:rsidR="00BC07F1">
          <w:rPr>
            <w:webHidden/>
          </w:rPr>
          <w:tab/>
        </w:r>
        <w:r w:rsidR="00BC07F1">
          <w:rPr>
            <w:webHidden/>
          </w:rPr>
          <w:fldChar w:fldCharType="begin"/>
        </w:r>
        <w:r w:rsidR="00BC07F1">
          <w:rPr>
            <w:webHidden/>
          </w:rPr>
          <w:instrText xml:space="preserve"> PAGEREF _Toc398805179 \h </w:instrText>
        </w:r>
        <w:r w:rsidR="00BC07F1">
          <w:rPr>
            <w:webHidden/>
          </w:rPr>
        </w:r>
        <w:r w:rsidR="00BC07F1">
          <w:rPr>
            <w:webHidden/>
          </w:rPr>
          <w:fldChar w:fldCharType="separate"/>
        </w:r>
        <w:r w:rsidR="00BC07F1">
          <w:rPr>
            <w:webHidden/>
          </w:rPr>
          <w:t>17</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0" w:history="1">
        <w:r w:rsidR="00BC07F1" w:rsidRPr="004671A7">
          <w:rPr>
            <w:rStyle w:val="Hyperlink"/>
          </w:rPr>
          <w:t>Figure 6. Test Specifications Bank Search Screen</w:t>
        </w:r>
        <w:r w:rsidR="00BC07F1">
          <w:rPr>
            <w:webHidden/>
          </w:rPr>
          <w:tab/>
        </w:r>
        <w:r w:rsidR="00BC07F1">
          <w:rPr>
            <w:webHidden/>
          </w:rPr>
          <w:fldChar w:fldCharType="begin"/>
        </w:r>
        <w:r w:rsidR="00BC07F1">
          <w:rPr>
            <w:webHidden/>
          </w:rPr>
          <w:instrText xml:space="preserve"> PAGEREF _Toc398805180 \h </w:instrText>
        </w:r>
        <w:r w:rsidR="00BC07F1">
          <w:rPr>
            <w:webHidden/>
          </w:rPr>
        </w:r>
        <w:r w:rsidR="00BC07F1">
          <w:rPr>
            <w:webHidden/>
          </w:rPr>
          <w:fldChar w:fldCharType="separate"/>
        </w:r>
        <w:r w:rsidR="00BC07F1">
          <w:rPr>
            <w:webHidden/>
          </w:rPr>
          <w:t>18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1" w:history="1">
        <w:r w:rsidR="00BC07F1" w:rsidRPr="004671A7">
          <w:rPr>
            <w:rStyle w:val="Hyperlink"/>
          </w:rPr>
          <w:t>Figure 7. Test Specifications Bank Assessment Search Screen with Update Notification</w:t>
        </w:r>
        <w:r w:rsidR="00BC07F1">
          <w:rPr>
            <w:webHidden/>
          </w:rPr>
          <w:tab/>
        </w:r>
        <w:r w:rsidR="00BC07F1">
          <w:rPr>
            <w:webHidden/>
          </w:rPr>
          <w:fldChar w:fldCharType="begin"/>
        </w:r>
        <w:r w:rsidR="00BC07F1">
          <w:rPr>
            <w:webHidden/>
          </w:rPr>
          <w:instrText xml:space="preserve"> PAGEREF _Toc398805181 \h </w:instrText>
        </w:r>
        <w:r w:rsidR="00BC07F1">
          <w:rPr>
            <w:webHidden/>
          </w:rPr>
        </w:r>
        <w:r w:rsidR="00BC07F1">
          <w:rPr>
            <w:webHidden/>
          </w:rPr>
          <w:fldChar w:fldCharType="separate"/>
        </w:r>
        <w:r w:rsidR="00BC07F1">
          <w:rPr>
            <w:webHidden/>
          </w:rPr>
          <w:t>20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2" w:history="1">
        <w:r w:rsidR="00BC07F1" w:rsidRPr="004671A7">
          <w:rPr>
            <w:rStyle w:val="Hyperlink"/>
          </w:rPr>
          <w:t>Figure 8. Add/Modify Assessment Information Screen</w:t>
        </w:r>
        <w:r w:rsidR="00BC07F1">
          <w:rPr>
            <w:webHidden/>
          </w:rPr>
          <w:tab/>
        </w:r>
        <w:r w:rsidR="00BC07F1">
          <w:rPr>
            <w:webHidden/>
          </w:rPr>
          <w:fldChar w:fldCharType="begin"/>
        </w:r>
        <w:r w:rsidR="00BC07F1">
          <w:rPr>
            <w:webHidden/>
          </w:rPr>
          <w:instrText xml:space="preserve"> PAGEREF _Toc398805182 \h </w:instrText>
        </w:r>
        <w:r w:rsidR="00BC07F1">
          <w:rPr>
            <w:webHidden/>
          </w:rPr>
        </w:r>
        <w:r w:rsidR="00BC07F1">
          <w:rPr>
            <w:webHidden/>
          </w:rPr>
          <w:fldChar w:fldCharType="separate"/>
        </w:r>
        <w:r w:rsidR="00BC07F1">
          <w:rPr>
            <w:webHidden/>
          </w:rPr>
          <w:t>21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3" w:history="1">
        <w:r w:rsidR="00BC07F1" w:rsidRPr="004671A7">
          <w:rPr>
            <w:rStyle w:val="Hyperlink"/>
          </w:rPr>
          <w:t>Figure 9. Effect of Test Windows, Delay, and Opportunities</w:t>
        </w:r>
        <w:r w:rsidR="00BC07F1">
          <w:rPr>
            <w:webHidden/>
          </w:rPr>
          <w:tab/>
        </w:r>
        <w:r w:rsidR="00BC07F1">
          <w:rPr>
            <w:webHidden/>
          </w:rPr>
          <w:fldChar w:fldCharType="begin"/>
        </w:r>
        <w:r w:rsidR="00BC07F1">
          <w:rPr>
            <w:webHidden/>
          </w:rPr>
          <w:instrText xml:space="preserve"> PAGEREF _Toc398805183 \h </w:instrText>
        </w:r>
        <w:r w:rsidR="00BC07F1">
          <w:rPr>
            <w:webHidden/>
          </w:rPr>
        </w:r>
        <w:r w:rsidR="00BC07F1">
          <w:rPr>
            <w:webHidden/>
          </w:rPr>
          <w:fldChar w:fldCharType="separate"/>
        </w:r>
        <w:r w:rsidR="00BC07F1">
          <w:rPr>
            <w:webHidden/>
          </w:rPr>
          <w:t>25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4" w:history="1">
        <w:r w:rsidR="00BC07F1" w:rsidRPr="004671A7">
          <w:rPr>
            <w:rStyle w:val="Hyperlink"/>
          </w:rPr>
          <w:t>Figure 10. Effect of Time Zones on Test Windows</w:t>
        </w:r>
        <w:r w:rsidR="00BC07F1">
          <w:rPr>
            <w:webHidden/>
          </w:rPr>
          <w:tab/>
        </w:r>
        <w:r w:rsidR="00BC07F1">
          <w:rPr>
            <w:webHidden/>
          </w:rPr>
          <w:fldChar w:fldCharType="begin"/>
        </w:r>
        <w:r w:rsidR="00BC07F1">
          <w:rPr>
            <w:webHidden/>
          </w:rPr>
          <w:instrText xml:space="preserve"> PAGEREF _Toc398805184 \h </w:instrText>
        </w:r>
        <w:r w:rsidR="00BC07F1">
          <w:rPr>
            <w:webHidden/>
          </w:rPr>
        </w:r>
        <w:r w:rsidR="00BC07F1">
          <w:rPr>
            <w:webHidden/>
          </w:rPr>
          <w:fldChar w:fldCharType="separate"/>
        </w:r>
        <w:r w:rsidR="00BC07F1">
          <w:rPr>
            <w:webHidden/>
          </w:rPr>
          <w:t>25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5" w:history="1">
        <w:r w:rsidR="00BC07F1" w:rsidRPr="004671A7">
          <w:rPr>
            <w:rStyle w:val="Hyperlink"/>
          </w:rPr>
          <w:t>Figure 11. Test Search Screen with Search Results Table</w:t>
        </w:r>
        <w:r w:rsidR="00BC07F1">
          <w:rPr>
            <w:webHidden/>
          </w:rPr>
          <w:tab/>
        </w:r>
        <w:r w:rsidR="00BC07F1">
          <w:rPr>
            <w:webHidden/>
          </w:rPr>
          <w:fldChar w:fldCharType="begin"/>
        </w:r>
        <w:r w:rsidR="00BC07F1">
          <w:rPr>
            <w:webHidden/>
          </w:rPr>
          <w:instrText xml:space="preserve"> PAGEREF _Toc398805185 \h </w:instrText>
        </w:r>
        <w:r w:rsidR="00BC07F1">
          <w:rPr>
            <w:webHidden/>
          </w:rPr>
        </w:r>
        <w:r w:rsidR="00BC07F1">
          <w:rPr>
            <w:webHidden/>
          </w:rPr>
          <w:fldChar w:fldCharType="separate"/>
        </w:r>
        <w:r w:rsidR="00BC07F1">
          <w:rPr>
            <w:webHidden/>
          </w:rPr>
          <w:t>26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6" w:history="1">
        <w:r w:rsidR="00BC07F1" w:rsidRPr="004671A7">
          <w:rPr>
            <w:rStyle w:val="Hyperlink"/>
          </w:rPr>
          <w:t>Figure 12. Download Templates screen</w:t>
        </w:r>
        <w:r w:rsidR="00BC07F1">
          <w:rPr>
            <w:webHidden/>
          </w:rPr>
          <w:tab/>
        </w:r>
        <w:r w:rsidR="00BC07F1">
          <w:rPr>
            <w:webHidden/>
          </w:rPr>
          <w:fldChar w:fldCharType="begin"/>
        </w:r>
        <w:r w:rsidR="00BC07F1">
          <w:rPr>
            <w:webHidden/>
          </w:rPr>
          <w:instrText xml:space="preserve"> PAGEREF _Toc398805186 \h </w:instrText>
        </w:r>
        <w:r w:rsidR="00BC07F1">
          <w:rPr>
            <w:webHidden/>
          </w:rPr>
        </w:r>
        <w:r w:rsidR="00BC07F1">
          <w:rPr>
            <w:webHidden/>
          </w:rPr>
          <w:fldChar w:fldCharType="separate"/>
        </w:r>
        <w:r w:rsidR="00BC07F1">
          <w:rPr>
            <w:webHidden/>
          </w:rPr>
          <w:t>30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7" w:history="1">
        <w:r w:rsidR="00BC07F1" w:rsidRPr="004671A7">
          <w:rPr>
            <w:rStyle w:val="Hyperlink"/>
          </w:rPr>
          <w:t>Figure 13. Sample Template for District Records</w:t>
        </w:r>
        <w:r w:rsidR="00BC07F1">
          <w:rPr>
            <w:webHidden/>
          </w:rPr>
          <w:tab/>
        </w:r>
        <w:r w:rsidR="00BC07F1">
          <w:rPr>
            <w:webHidden/>
          </w:rPr>
          <w:fldChar w:fldCharType="begin"/>
        </w:r>
        <w:r w:rsidR="00BC07F1">
          <w:rPr>
            <w:webHidden/>
          </w:rPr>
          <w:instrText xml:space="preserve"> PAGEREF _Toc398805187 \h </w:instrText>
        </w:r>
        <w:r w:rsidR="00BC07F1">
          <w:rPr>
            <w:webHidden/>
          </w:rPr>
        </w:r>
        <w:r w:rsidR="00BC07F1">
          <w:rPr>
            <w:webHidden/>
          </w:rPr>
          <w:fldChar w:fldCharType="separate"/>
        </w:r>
        <w:r w:rsidR="00BC07F1">
          <w:rPr>
            <w:webHidden/>
          </w:rPr>
          <w:t>31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8" w:history="1">
        <w:r w:rsidR="00BC07F1" w:rsidRPr="004671A7">
          <w:rPr>
            <w:rStyle w:val="Hyperlink"/>
          </w:rPr>
          <w:t>Figure 14. Upload File, Step 1: Choose the File</w:t>
        </w:r>
        <w:r w:rsidR="00BC07F1">
          <w:rPr>
            <w:webHidden/>
          </w:rPr>
          <w:tab/>
        </w:r>
        <w:r w:rsidR="00BC07F1">
          <w:rPr>
            <w:webHidden/>
          </w:rPr>
          <w:fldChar w:fldCharType="begin"/>
        </w:r>
        <w:r w:rsidR="00BC07F1">
          <w:rPr>
            <w:webHidden/>
          </w:rPr>
          <w:instrText xml:space="preserve"> PAGEREF _Toc398805188 \h </w:instrText>
        </w:r>
        <w:r w:rsidR="00BC07F1">
          <w:rPr>
            <w:webHidden/>
          </w:rPr>
        </w:r>
        <w:r w:rsidR="00BC07F1">
          <w:rPr>
            <w:webHidden/>
          </w:rPr>
          <w:fldChar w:fldCharType="separate"/>
        </w:r>
        <w:r w:rsidR="00BC07F1">
          <w:rPr>
            <w:webHidden/>
          </w:rPr>
          <w:t>32</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89" w:history="1">
        <w:r w:rsidR="00BC07F1" w:rsidRPr="004671A7">
          <w:rPr>
            <w:rStyle w:val="Hyperlink"/>
          </w:rPr>
          <w:t>Figure 15. Upload File, Step 2: Preview Records</w:t>
        </w:r>
        <w:r w:rsidR="00BC07F1">
          <w:rPr>
            <w:webHidden/>
          </w:rPr>
          <w:tab/>
        </w:r>
        <w:r w:rsidR="00BC07F1">
          <w:rPr>
            <w:webHidden/>
          </w:rPr>
          <w:fldChar w:fldCharType="begin"/>
        </w:r>
        <w:r w:rsidR="00BC07F1">
          <w:rPr>
            <w:webHidden/>
          </w:rPr>
          <w:instrText xml:space="preserve"> PAGEREF _Toc398805189 \h </w:instrText>
        </w:r>
        <w:r w:rsidR="00BC07F1">
          <w:rPr>
            <w:webHidden/>
          </w:rPr>
        </w:r>
        <w:r w:rsidR="00BC07F1">
          <w:rPr>
            <w:webHidden/>
          </w:rPr>
          <w:fldChar w:fldCharType="separate"/>
        </w:r>
        <w:r w:rsidR="00BC07F1">
          <w:rPr>
            <w:webHidden/>
          </w:rPr>
          <w:t>33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0" w:history="1">
        <w:r w:rsidR="00BC07F1" w:rsidRPr="004671A7">
          <w:rPr>
            <w:rStyle w:val="Hyperlink"/>
          </w:rPr>
          <w:t>Figure 16. Step 3: Successful Validation</w:t>
        </w:r>
        <w:r w:rsidR="00BC07F1">
          <w:rPr>
            <w:webHidden/>
          </w:rPr>
          <w:tab/>
        </w:r>
        <w:r w:rsidR="00BC07F1">
          <w:rPr>
            <w:webHidden/>
          </w:rPr>
          <w:fldChar w:fldCharType="begin"/>
        </w:r>
        <w:r w:rsidR="00BC07F1">
          <w:rPr>
            <w:webHidden/>
          </w:rPr>
          <w:instrText xml:space="preserve"> PAGEREF _Toc398805190 \h </w:instrText>
        </w:r>
        <w:r w:rsidR="00BC07F1">
          <w:rPr>
            <w:webHidden/>
          </w:rPr>
        </w:r>
        <w:r w:rsidR="00BC07F1">
          <w:rPr>
            <w:webHidden/>
          </w:rPr>
          <w:fldChar w:fldCharType="separate"/>
        </w:r>
        <w:r w:rsidR="00BC07F1">
          <w:rPr>
            <w:webHidden/>
          </w:rPr>
          <w:t>34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1" w:history="1">
        <w:r w:rsidR="00BC07F1" w:rsidRPr="004671A7">
          <w:rPr>
            <w:rStyle w:val="Hyperlink"/>
          </w:rPr>
          <w:t>Figure 17. Failed Validation</w:t>
        </w:r>
        <w:r w:rsidR="00BC07F1">
          <w:rPr>
            <w:webHidden/>
          </w:rPr>
          <w:tab/>
        </w:r>
        <w:r w:rsidR="00BC07F1">
          <w:rPr>
            <w:webHidden/>
          </w:rPr>
          <w:fldChar w:fldCharType="begin"/>
        </w:r>
        <w:r w:rsidR="00BC07F1">
          <w:rPr>
            <w:webHidden/>
          </w:rPr>
          <w:instrText xml:space="preserve"> PAGEREF _Toc398805191 \h </w:instrText>
        </w:r>
        <w:r w:rsidR="00BC07F1">
          <w:rPr>
            <w:webHidden/>
          </w:rPr>
        </w:r>
        <w:r w:rsidR="00BC07F1">
          <w:rPr>
            <w:webHidden/>
          </w:rPr>
          <w:fldChar w:fldCharType="separate"/>
        </w:r>
        <w:r w:rsidR="00BC07F1">
          <w:rPr>
            <w:webHidden/>
          </w:rPr>
          <w:t>34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2" w:history="1">
        <w:r w:rsidR="00BC07F1" w:rsidRPr="004671A7">
          <w:rPr>
            <w:rStyle w:val="Hyperlink"/>
          </w:rPr>
          <w:t>Figure 18. Upload File, Step 4: Confirmation</w:t>
        </w:r>
        <w:r w:rsidR="00BC07F1">
          <w:rPr>
            <w:webHidden/>
          </w:rPr>
          <w:tab/>
        </w:r>
        <w:r w:rsidR="00BC07F1">
          <w:rPr>
            <w:webHidden/>
          </w:rPr>
          <w:fldChar w:fldCharType="begin"/>
        </w:r>
        <w:r w:rsidR="00BC07F1">
          <w:rPr>
            <w:webHidden/>
          </w:rPr>
          <w:instrText xml:space="preserve"> PAGEREF _Toc398805192 \h </w:instrText>
        </w:r>
        <w:r w:rsidR="00BC07F1">
          <w:rPr>
            <w:webHidden/>
          </w:rPr>
        </w:r>
        <w:r w:rsidR="00BC07F1">
          <w:rPr>
            <w:webHidden/>
          </w:rPr>
          <w:fldChar w:fldCharType="separate"/>
        </w:r>
        <w:r w:rsidR="00BC07F1">
          <w:rPr>
            <w:webHidden/>
          </w:rPr>
          <w:t>35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3" w:history="1">
        <w:r w:rsidR="00BC07F1" w:rsidRPr="004671A7">
          <w:rPr>
            <w:rStyle w:val="Hyperlink"/>
          </w:rPr>
          <w:t>Figure 19. Sample Create/Modify [Record Type] Screen</w:t>
        </w:r>
        <w:r w:rsidR="00BC07F1">
          <w:rPr>
            <w:webHidden/>
          </w:rPr>
          <w:tab/>
        </w:r>
        <w:r w:rsidR="00BC07F1">
          <w:rPr>
            <w:webHidden/>
          </w:rPr>
          <w:fldChar w:fldCharType="begin"/>
        </w:r>
        <w:r w:rsidR="00BC07F1">
          <w:rPr>
            <w:webHidden/>
          </w:rPr>
          <w:instrText xml:space="preserve"> PAGEREF _Toc398805193 \h </w:instrText>
        </w:r>
        <w:r w:rsidR="00BC07F1">
          <w:rPr>
            <w:webHidden/>
          </w:rPr>
        </w:r>
        <w:r w:rsidR="00BC07F1">
          <w:rPr>
            <w:webHidden/>
          </w:rPr>
          <w:fldChar w:fldCharType="separate"/>
        </w:r>
        <w:r w:rsidR="00BC07F1">
          <w:rPr>
            <w:webHidden/>
          </w:rPr>
          <w:t>36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4" w:history="1">
        <w:r w:rsidR="00BC07F1" w:rsidRPr="004671A7">
          <w:rPr>
            <w:rStyle w:val="Hyperlink"/>
          </w:rPr>
          <w:t>Figure 20. Comparison Between Labels for Edit Fields and Data Columns</w:t>
        </w:r>
        <w:r w:rsidR="00BC07F1">
          <w:rPr>
            <w:webHidden/>
          </w:rPr>
          <w:tab/>
        </w:r>
        <w:r w:rsidR="00BC07F1">
          <w:rPr>
            <w:webHidden/>
          </w:rPr>
          <w:fldChar w:fldCharType="begin"/>
        </w:r>
        <w:r w:rsidR="00BC07F1">
          <w:rPr>
            <w:webHidden/>
          </w:rPr>
          <w:instrText xml:space="preserve"> PAGEREF _Toc398805194 \h </w:instrText>
        </w:r>
        <w:r w:rsidR="00BC07F1">
          <w:rPr>
            <w:webHidden/>
          </w:rPr>
        </w:r>
        <w:r w:rsidR="00BC07F1">
          <w:rPr>
            <w:webHidden/>
          </w:rPr>
          <w:fldChar w:fldCharType="separate"/>
        </w:r>
        <w:r w:rsidR="00BC07F1">
          <w:rPr>
            <w:webHidden/>
          </w:rPr>
          <w:t>38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5" w:history="1">
        <w:r w:rsidR="00BC07F1" w:rsidRPr="004671A7">
          <w:rPr>
            <w:rStyle w:val="Hyperlink"/>
          </w:rPr>
          <w:t>Figure 21. Group of States Search Screen</w:t>
        </w:r>
        <w:r w:rsidR="00BC07F1">
          <w:rPr>
            <w:webHidden/>
          </w:rPr>
          <w:tab/>
        </w:r>
        <w:r w:rsidR="00BC07F1">
          <w:rPr>
            <w:webHidden/>
          </w:rPr>
          <w:fldChar w:fldCharType="begin"/>
        </w:r>
        <w:r w:rsidR="00BC07F1">
          <w:rPr>
            <w:webHidden/>
          </w:rPr>
          <w:instrText xml:space="preserve"> PAGEREF _Toc398805195 \h </w:instrText>
        </w:r>
        <w:r w:rsidR="00BC07F1">
          <w:rPr>
            <w:webHidden/>
          </w:rPr>
        </w:r>
        <w:r w:rsidR="00BC07F1">
          <w:rPr>
            <w:webHidden/>
          </w:rPr>
          <w:fldChar w:fldCharType="separate"/>
        </w:r>
        <w:r w:rsidR="00BC07F1">
          <w:rPr>
            <w:webHidden/>
          </w:rPr>
          <w:t>39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6" w:history="1">
        <w:r w:rsidR="00BC07F1" w:rsidRPr="004671A7">
          <w:rPr>
            <w:rStyle w:val="Hyperlink"/>
          </w:rPr>
          <w:t>Figure 22. State Search Screen</w:t>
        </w:r>
        <w:r w:rsidR="00BC07F1">
          <w:rPr>
            <w:webHidden/>
          </w:rPr>
          <w:tab/>
        </w:r>
        <w:r w:rsidR="00BC07F1">
          <w:rPr>
            <w:webHidden/>
          </w:rPr>
          <w:fldChar w:fldCharType="begin"/>
        </w:r>
        <w:r w:rsidR="00BC07F1">
          <w:rPr>
            <w:webHidden/>
          </w:rPr>
          <w:instrText xml:space="preserve"> PAGEREF _Toc398805196 \h </w:instrText>
        </w:r>
        <w:r w:rsidR="00BC07F1">
          <w:rPr>
            <w:webHidden/>
          </w:rPr>
        </w:r>
        <w:r w:rsidR="00BC07F1">
          <w:rPr>
            <w:webHidden/>
          </w:rPr>
          <w:fldChar w:fldCharType="separate"/>
        </w:r>
        <w:r w:rsidR="00BC07F1">
          <w:rPr>
            <w:webHidden/>
          </w:rPr>
          <w:t>41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7" w:history="1">
        <w:r w:rsidR="00BC07F1" w:rsidRPr="004671A7">
          <w:rPr>
            <w:rStyle w:val="Hyperlink"/>
          </w:rPr>
          <w:t>Figure 23. Group of Districts Search Screen</w:t>
        </w:r>
        <w:r w:rsidR="00BC07F1">
          <w:rPr>
            <w:webHidden/>
          </w:rPr>
          <w:tab/>
        </w:r>
        <w:r w:rsidR="00BC07F1">
          <w:rPr>
            <w:webHidden/>
          </w:rPr>
          <w:fldChar w:fldCharType="begin"/>
        </w:r>
        <w:r w:rsidR="00BC07F1">
          <w:rPr>
            <w:webHidden/>
          </w:rPr>
          <w:instrText xml:space="preserve"> PAGEREF _Toc398805197 \h </w:instrText>
        </w:r>
        <w:r w:rsidR="00BC07F1">
          <w:rPr>
            <w:webHidden/>
          </w:rPr>
        </w:r>
        <w:r w:rsidR="00BC07F1">
          <w:rPr>
            <w:webHidden/>
          </w:rPr>
          <w:fldChar w:fldCharType="separate"/>
        </w:r>
        <w:r w:rsidR="00BC07F1">
          <w:rPr>
            <w:webHidden/>
          </w:rPr>
          <w:t>44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8" w:history="1">
        <w:r w:rsidR="00BC07F1" w:rsidRPr="004671A7">
          <w:rPr>
            <w:rStyle w:val="Hyperlink"/>
          </w:rPr>
          <w:t>Figure 24. District Search Screen</w:t>
        </w:r>
        <w:r w:rsidR="00BC07F1">
          <w:rPr>
            <w:webHidden/>
          </w:rPr>
          <w:tab/>
        </w:r>
        <w:r w:rsidR="00BC07F1">
          <w:rPr>
            <w:webHidden/>
          </w:rPr>
          <w:fldChar w:fldCharType="begin"/>
        </w:r>
        <w:r w:rsidR="00BC07F1">
          <w:rPr>
            <w:webHidden/>
          </w:rPr>
          <w:instrText xml:space="preserve"> PAGEREF _Toc398805198 \h </w:instrText>
        </w:r>
        <w:r w:rsidR="00BC07F1">
          <w:rPr>
            <w:webHidden/>
          </w:rPr>
        </w:r>
        <w:r w:rsidR="00BC07F1">
          <w:rPr>
            <w:webHidden/>
          </w:rPr>
          <w:fldChar w:fldCharType="separate"/>
        </w:r>
        <w:r w:rsidR="00BC07F1">
          <w:rPr>
            <w:webHidden/>
          </w:rPr>
          <w:t>47</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199" w:history="1">
        <w:r w:rsidR="00BC07F1" w:rsidRPr="004671A7">
          <w:rPr>
            <w:rStyle w:val="Hyperlink"/>
          </w:rPr>
          <w:t>Figure 25. Institution Group Search Screen</w:t>
        </w:r>
        <w:r w:rsidR="00BC07F1">
          <w:rPr>
            <w:webHidden/>
          </w:rPr>
          <w:tab/>
        </w:r>
        <w:r w:rsidR="00BC07F1">
          <w:rPr>
            <w:webHidden/>
          </w:rPr>
          <w:fldChar w:fldCharType="begin"/>
        </w:r>
        <w:r w:rsidR="00BC07F1">
          <w:rPr>
            <w:webHidden/>
          </w:rPr>
          <w:instrText xml:space="preserve"> PAGEREF _Toc398805199 \h </w:instrText>
        </w:r>
        <w:r w:rsidR="00BC07F1">
          <w:rPr>
            <w:webHidden/>
          </w:rPr>
        </w:r>
        <w:r w:rsidR="00BC07F1">
          <w:rPr>
            <w:webHidden/>
          </w:rPr>
          <w:fldChar w:fldCharType="separate"/>
        </w:r>
        <w:r w:rsidR="00BC07F1">
          <w:rPr>
            <w:webHidden/>
          </w:rPr>
          <w:t>50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0" w:history="1">
        <w:r w:rsidR="00BC07F1" w:rsidRPr="004671A7">
          <w:rPr>
            <w:rStyle w:val="Hyperlink"/>
          </w:rPr>
          <w:t>Figure 26. Institution Search Screen</w:t>
        </w:r>
        <w:r w:rsidR="00BC07F1">
          <w:rPr>
            <w:webHidden/>
          </w:rPr>
          <w:tab/>
        </w:r>
        <w:r w:rsidR="00BC07F1">
          <w:rPr>
            <w:webHidden/>
          </w:rPr>
          <w:fldChar w:fldCharType="begin"/>
        </w:r>
        <w:r w:rsidR="00BC07F1">
          <w:rPr>
            <w:webHidden/>
          </w:rPr>
          <w:instrText xml:space="preserve"> PAGEREF _Toc398805200 \h </w:instrText>
        </w:r>
        <w:r w:rsidR="00BC07F1">
          <w:rPr>
            <w:webHidden/>
          </w:rPr>
        </w:r>
        <w:r w:rsidR="00BC07F1">
          <w:rPr>
            <w:webHidden/>
          </w:rPr>
          <w:fldChar w:fldCharType="separate"/>
        </w:r>
        <w:r w:rsidR="00BC07F1">
          <w:rPr>
            <w:webHidden/>
          </w:rPr>
          <w:t>53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1" w:history="1">
        <w:r w:rsidR="00BC07F1" w:rsidRPr="004671A7">
          <w:rPr>
            <w:rStyle w:val="Hyperlink"/>
          </w:rPr>
          <w:t>Figure 27. User Search Screen</w:t>
        </w:r>
        <w:r w:rsidR="00BC07F1">
          <w:rPr>
            <w:webHidden/>
          </w:rPr>
          <w:tab/>
        </w:r>
        <w:r w:rsidR="00BC07F1">
          <w:rPr>
            <w:webHidden/>
          </w:rPr>
          <w:fldChar w:fldCharType="begin"/>
        </w:r>
        <w:r w:rsidR="00BC07F1">
          <w:rPr>
            <w:webHidden/>
          </w:rPr>
          <w:instrText xml:space="preserve"> PAGEREF _Toc398805201 \h </w:instrText>
        </w:r>
        <w:r w:rsidR="00BC07F1">
          <w:rPr>
            <w:webHidden/>
          </w:rPr>
        </w:r>
        <w:r w:rsidR="00BC07F1">
          <w:rPr>
            <w:webHidden/>
          </w:rPr>
          <w:fldChar w:fldCharType="separate"/>
        </w:r>
        <w:r w:rsidR="00BC07F1">
          <w:rPr>
            <w:webHidden/>
          </w:rPr>
          <w:t>56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2" w:history="1">
        <w:r w:rsidR="00BC07F1" w:rsidRPr="004671A7">
          <w:rPr>
            <w:rStyle w:val="Hyperlink"/>
          </w:rPr>
          <w:t>Figure 28. Proctor Information Screen</w:t>
        </w:r>
        <w:r w:rsidR="00BC07F1">
          <w:rPr>
            <w:webHidden/>
          </w:rPr>
          <w:tab/>
        </w:r>
        <w:r w:rsidR="00BC07F1">
          <w:rPr>
            <w:webHidden/>
          </w:rPr>
          <w:fldChar w:fldCharType="begin"/>
        </w:r>
        <w:r w:rsidR="00BC07F1">
          <w:rPr>
            <w:webHidden/>
          </w:rPr>
          <w:instrText xml:space="preserve"> PAGEREF _Toc398805202 \h </w:instrText>
        </w:r>
        <w:r w:rsidR="00BC07F1">
          <w:rPr>
            <w:webHidden/>
          </w:rPr>
        </w:r>
        <w:r w:rsidR="00BC07F1">
          <w:rPr>
            <w:webHidden/>
          </w:rPr>
          <w:fldChar w:fldCharType="separate"/>
        </w:r>
        <w:r w:rsidR="00BC07F1">
          <w:rPr>
            <w:webHidden/>
          </w:rPr>
          <w:t>58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3" w:history="1">
        <w:r w:rsidR="00BC07F1" w:rsidRPr="004671A7">
          <w:rPr>
            <w:rStyle w:val="Hyperlink"/>
          </w:rPr>
          <w:t>Figure 29. Student Search Screen</w:t>
        </w:r>
        <w:r w:rsidR="00BC07F1">
          <w:rPr>
            <w:webHidden/>
          </w:rPr>
          <w:tab/>
        </w:r>
        <w:r w:rsidR="00BC07F1">
          <w:rPr>
            <w:webHidden/>
          </w:rPr>
          <w:fldChar w:fldCharType="begin"/>
        </w:r>
        <w:r w:rsidR="00BC07F1">
          <w:rPr>
            <w:webHidden/>
          </w:rPr>
          <w:instrText xml:space="preserve"> PAGEREF _Toc398805203 \h </w:instrText>
        </w:r>
        <w:r w:rsidR="00BC07F1">
          <w:rPr>
            <w:webHidden/>
          </w:rPr>
        </w:r>
        <w:r w:rsidR="00BC07F1">
          <w:rPr>
            <w:webHidden/>
          </w:rPr>
          <w:fldChar w:fldCharType="separate"/>
        </w:r>
        <w:r w:rsidR="00BC07F1">
          <w:rPr>
            <w:webHidden/>
          </w:rPr>
          <w:t>61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4" w:history="1">
        <w:r w:rsidR="00BC07F1" w:rsidRPr="004671A7">
          <w:rPr>
            <w:rStyle w:val="Hyperlink"/>
          </w:rPr>
          <w:t>Figure 30. Student Groups Search Screen</w:t>
        </w:r>
        <w:r w:rsidR="00BC07F1">
          <w:rPr>
            <w:webHidden/>
          </w:rPr>
          <w:tab/>
        </w:r>
        <w:r w:rsidR="00BC07F1">
          <w:rPr>
            <w:webHidden/>
          </w:rPr>
          <w:fldChar w:fldCharType="begin"/>
        </w:r>
        <w:r w:rsidR="00BC07F1">
          <w:rPr>
            <w:webHidden/>
          </w:rPr>
          <w:instrText xml:space="preserve"> PAGEREF _Toc398805204 \h </w:instrText>
        </w:r>
        <w:r w:rsidR="00BC07F1">
          <w:rPr>
            <w:webHidden/>
          </w:rPr>
        </w:r>
        <w:r w:rsidR="00BC07F1">
          <w:rPr>
            <w:webHidden/>
          </w:rPr>
          <w:fldChar w:fldCharType="separate"/>
        </w:r>
        <w:r w:rsidR="00BC07F1">
          <w:rPr>
            <w:webHidden/>
          </w:rPr>
          <w:t>68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5" w:history="1">
        <w:r w:rsidR="00BC07F1" w:rsidRPr="004671A7">
          <w:rPr>
            <w:rStyle w:val="Hyperlink"/>
          </w:rPr>
          <w:t>Figure 31. Add Student Group Information Screen</w:t>
        </w:r>
        <w:r w:rsidR="00BC07F1">
          <w:rPr>
            <w:webHidden/>
          </w:rPr>
          <w:tab/>
        </w:r>
        <w:r w:rsidR="00BC07F1">
          <w:rPr>
            <w:webHidden/>
          </w:rPr>
          <w:fldChar w:fldCharType="begin"/>
        </w:r>
        <w:r w:rsidR="00BC07F1">
          <w:rPr>
            <w:webHidden/>
          </w:rPr>
          <w:instrText xml:space="preserve"> PAGEREF _Toc398805205 \h </w:instrText>
        </w:r>
        <w:r w:rsidR="00BC07F1">
          <w:rPr>
            <w:webHidden/>
          </w:rPr>
        </w:r>
        <w:r w:rsidR="00BC07F1">
          <w:rPr>
            <w:webHidden/>
          </w:rPr>
          <w:fldChar w:fldCharType="separate"/>
        </w:r>
        <w:r w:rsidR="00BC07F1">
          <w:rPr>
            <w:webHidden/>
          </w:rPr>
          <w:t>69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6" w:history="1">
        <w:r w:rsidR="00BC07F1" w:rsidRPr="004671A7">
          <w:rPr>
            <w:rStyle w:val="Hyperlink"/>
          </w:rPr>
          <w:t>Figure 32. Eligible Assessments section on the Edit Student Information Screen</w:t>
        </w:r>
        <w:r w:rsidR="00BC07F1">
          <w:rPr>
            <w:webHidden/>
          </w:rPr>
          <w:tab/>
        </w:r>
        <w:r w:rsidR="00BC07F1">
          <w:rPr>
            <w:webHidden/>
          </w:rPr>
          <w:fldChar w:fldCharType="begin"/>
        </w:r>
        <w:r w:rsidR="00BC07F1">
          <w:rPr>
            <w:webHidden/>
          </w:rPr>
          <w:instrText xml:space="preserve"> PAGEREF _Toc398805206 \h </w:instrText>
        </w:r>
        <w:r w:rsidR="00BC07F1">
          <w:rPr>
            <w:webHidden/>
          </w:rPr>
        </w:r>
        <w:r w:rsidR="00BC07F1">
          <w:rPr>
            <w:webHidden/>
          </w:rPr>
          <w:fldChar w:fldCharType="separate"/>
        </w:r>
        <w:r w:rsidR="00BC07F1">
          <w:rPr>
            <w:webHidden/>
          </w:rPr>
          <w:t>72</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7" w:history="1">
        <w:r w:rsidR="00BC07F1" w:rsidRPr="004671A7">
          <w:rPr>
            <w:rStyle w:val="Hyperlink"/>
          </w:rPr>
          <w:t>Figure 33. Accommodations section on the Edit Student Information Screen</w:t>
        </w:r>
        <w:r w:rsidR="00BC07F1">
          <w:rPr>
            <w:webHidden/>
          </w:rPr>
          <w:tab/>
        </w:r>
        <w:r w:rsidR="00BC07F1">
          <w:rPr>
            <w:webHidden/>
          </w:rPr>
          <w:fldChar w:fldCharType="begin"/>
        </w:r>
        <w:r w:rsidR="00BC07F1">
          <w:rPr>
            <w:webHidden/>
          </w:rPr>
          <w:instrText xml:space="preserve"> PAGEREF _Toc398805207 \h </w:instrText>
        </w:r>
        <w:r w:rsidR="00BC07F1">
          <w:rPr>
            <w:webHidden/>
          </w:rPr>
        </w:r>
        <w:r w:rsidR="00BC07F1">
          <w:rPr>
            <w:webHidden/>
          </w:rPr>
          <w:fldChar w:fldCharType="separate"/>
        </w:r>
        <w:r w:rsidR="00BC07F1">
          <w:rPr>
            <w:webHidden/>
          </w:rPr>
          <w:t>73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8" w:history="1">
        <w:r w:rsidR="00BC07F1" w:rsidRPr="004671A7">
          <w:rPr>
            <w:rStyle w:val="Hyperlink"/>
          </w:rPr>
          <w:t>Figure 34. Test Administration Screen</w:t>
        </w:r>
        <w:r w:rsidR="00BC07F1">
          <w:rPr>
            <w:webHidden/>
          </w:rPr>
          <w:tab/>
        </w:r>
        <w:r w:rsidR="00BC07F1">
          <w:rPr>
            <w:webHidden/>
          </w:rPr>
          <w:fldChar w:fldCharType="begin"/>
        </w:r>
        <w:r w:rsidR="00BC07F1">
          <w:rPr>
            <w:webHidden/>
          </w:rPr>
          <w:instrText xml:space="preserve"> PAGEREF _Toc398805208 \h </w:instrText>
        </w:r>
        <w:r w:rsidR="00BC07F1">
          <w:rPr>
            <w:webHidden/>
          </w:rPr>
        </w:r>
        <w:r w:rsidR="00BC07F1">
          <w:rPr>
            <w:webHidden/>
          </w:rPr>
          <w:fldChar w:fldCharType="separate"/>
        </w:r>
        <w:r w:rsidR="00BC07F1">
          <w:rPr>
            <w:webHidden/>
          </w:rPr>
          <w:t>80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09" w:history="1">
        <w:r w:rsidR="00BC07F1" w:rsidRPr="004671A7">
          <w:rPr>
            <w:rStyle w:val="Hyperlink"/>
          </w:rPr>
          <w:t>Figure 35. Proctor Roles Screen</w:t>
        </w:r>
        <w:r w:rsidR="00BC07F1">
          <w:rPr>
            <w:webHidden/>
          </w:rPr>
          <w:tab/>
        </w:r>
        <w:r w:rsidR="00BC07F1">
          <w:rPr>
            <w:webHidden/>
          </w:rPr>
          <w:fldChar w:fldCharType="begin"/>
        </w:r>
        <w:r w:rsidR="00BC07F1">
          <w:rPr>
            <w:webHidden/>
          </w:rPr>
          <w:instrText xml:space="preserve"> PAGEREF _Toc398805209 \h </w:instrText>
        </w:r>
        <w:r w:rsidR="00BC07F1">
          <w:rPr>
            <w:webHidden/>
          </w:rPr>
        </w:r>
        <w:r w:rsidR="00BC07F1">
          <w:rPr>
            <w:webHidden/>
          </w:rPr>
          <w:fldChar w:fldCharType="separate"/>
        </w:r>
        <w:r w:rsidR="00BC07F1">
          <w:rPr>
            <w:webHidden/>
          </w:rPr>
          <w:t>81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0" w:history="1">
        <w:r w:rsidR="00BC07F1" w:rsidRPr="004671A7">
          <w:rPr>
            <w:rStyle w:val="Hyperlink"/>
          </w:rPr>
          <w:t>Figure 36. Edit Proctor Role Screen</w:t>
        </w:r>
        <w:r w:rsidR="00BC07F1">
          <w:rPr>
            <w:webHidden/>
          </w:rPr>
          <w:tab/>
        </w:r>
        <w:r w:rsidR="00BC07F1">
          <w:rPr>
            <w:webHidden/>
          </w:rPr>
          <w:fldChar w:fldCharType="begin"/>
        </w:r>
        <w:r w:rsidR="00BC07F1">
          <w:rPr>
            <w:webHidden/>
          </w:rPr>
          <w:instrText xml:space="preserve"> PAGEREF _Toc398805210 \h </w:instrText>
        </w:r>
        <w:r w:rsidR="00BC07F1">
          <w:rPr>
            <w:webHidden/>
          </w:rPr>
        </w:r>
        <w:r w:rsidR="00BC07F1">
          <w:rPr>
            <w:webHidden/>
          </w:rPr>
          <w:fldChar w:fldCharType="separate"/>
        </w:r>
        <w:r w:rsidR="00BC07F1">
          <w:rPr>
            <w:webHidden/>
          </w:rPr>
          <w:t>82</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1" w:history="1">
        <w:r w:rsidR="00BC07F1" w:rsidRPr="004671A7">
          <w:rPr>
            <w:rStyle w:val="Hyperlink"/>
          </w:rPr>
          <w:t>Figure 37. Test Platform Search Screen</w:t>
        </w:r>
        <w:r w:rsidR="00BC07F1">
          <w:rPr>
            <w:webHidden/>
          </w:rPr>
          <w:tab/>
        </w:r>
        <w:r w:rsidR="00BC07F1">
          <w:rPr>
            <w:webHidden/>
          </w:rPr>
          <w:fldChar w:fldCharType="begin"/>
        </w:r>
        <w:r w:rsidR="00BC07F1">
          <w:rPr>
            <w:webHidden/>
          </w:rPr>
          <w:instrText xml:space="preserve"> PAGEREF _Toc398805211 \h </w:instrText>
        </w:r>
        <w:r w:rsidR="00BC07F1">
          <w:rPr>
            <w:webHidden/>
          </w:rPr>
        </w:r>
        <w:r w:rsidR="00BC07F1">
          <w:rPr>
            <w:webHidden/>
          </w:rPr>
          <w:fldChar w:fldCharType="separate"/>
        </w:r>
        <w:r w:rsidR="00BC07F1">
          <w:rPr>
            <w:webHidden/>
          </w:rPr>
          <w:t>83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2" w:history="1">
        <w:r w:rsidR="00BC07F1" w:rsidRPr="004671A7">
          <w:rPr>
            <w:rStyle w:val="Hyperlink"/>
          </w:rPr>
          <w:t>Figure 38. Add Test Platform Information Screen</w:t>
        </w:r>
        <w:r w:rsidR="00BC07F1">
          <w:rPr>
            <w:webHidden/>
          </w:rPr>
          <w:tab/>
        </w:r>
        <w:r w:rsidR="00BC07F1">
          <w:rPr>
            <w:webHidden/>
          </w:rPr>
          <w:fldChar w:fldCharType="begin"/>
        </w:r>
        <w:r w:rsidR="00BC07F1">
          <w:rPr>
            <w:webHidden/>
          </w:rPr>
          <w:instrText xml:space="preserve"> PAGEREF _Toc398805212 \h </w:instrText>
        </w:r>
        <w:r w:rsidR="00BC07F1">
          <w:rPr>
            <w:webHidden/>
          </w:rPr>
        </w:r>
        <w:r w:rsidR="00BC07F1">
          <w:rPr>
            <w:webHidden/>
          </w:rPr>
          <w:fldChar w:fldCharType="separate"/>
        </w:r>
        <w:r w:rsidR="00BC07F1">
          <w:rPr>
            <w:webHidden/>
          </w:rPr>
          <w:t>84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3" w:history="1">
        <w:r w:rsidR="00BC07F1" w:rsidRPr="004671A7">
          <w:rPr>
            <w:rStyle w:val="Hyperlink"/>
          </w:rPr>
          <w:t>Figure 39. Accessibility Equipment Search Screen</w:t>
        </w:r>
        <w:r w:rsidR="00BC07F1">
          <w:rPr>
            <w:webHidden/>
          </w:rPr>
          <w:tab/>
        </w:r>
        <w:r w:rsidR="00BC07F1">
          <w:rPr>
            <w:webHidden/>
          </w:rPr>
          <w:fldChar w:fldCharType="begin"/>
        </w:r>
        <w:r w:rsidR="00BC07F1">
          <w:rPr>
            <w:webHidden/>
          </w:rPr>
          <w:instrText xml:space="preserve"> PAGEREF _Toc398805213 \h </w:instrText>
        </w:r>
        <w:r w:rsidR="00BC07F1">
          <w:rPr>
            <w:webHidden/>
          </w:rPr>
        </w:r>
        <w:r w:rsidR="00BC07F1">
          <w:rPr>
            <w:webHidden/>
          </w:rPr>
          <w:fldChar w:fldCharType="separate"/>
        </w:r>
        <w:r w:rsidR="00BC07F1">
          <w:rPr>
            <w:webHidden/>
          </w:rPr>
          <w:t>85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4" w:history="1">
        <w:r w:rsidR="00BC07F1" w:rsidRPr="004671A7">
          <w:rPr>
            <w:rStyle w:val="Hyperlink"/>
          </w:rPr>
          <w:t>Figure 40. Add Accessibility Equipment Screen</w:t>
        </w:r>
        <w:r w:rsidR="00BC07F1">
          <w:rPr>
            <w:webHidden/>
          </w:rPr>
          <w:tab/>
        </w:r>
        <w:r w:rsidR="00BC07F1">
          <w:rPr>
            <w:webHidden/>
          </w:rPr>
          <w:fldChar w:fldCharType="begin"/>
        </w:r>
        <w:r w:rsidR="00BC07F1">
          <w:rPr>
            <w:webHidden/>
          </w:rPr>
          <w:instrText xml:space="preserve"> PAGEREF _Toc398805214 \h </w:instrText>
        </w:r>
        <w:r w:rsidR="00BC07F1">
          <w:rPr>
            <w:webHidden/>
          </w:rPr>
        </w:r>
        <w:r w:rsidR="00BC07F1">
          <w:rPr>
            <w:webHidden/>
          </w:rPr>
          <w:fldChar w:fldCharType="separate"/>
        </w:r>
        <w:r w:rsidR="00BC07F1">
          <w:rPr>
            <w:webHidden/>
          </w:rPr>
          <w:t>86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5" w:history="1">
        <w:r w:rsidR="00BC07F1" w:rsidRPr="004671A7">
          <w:rPr>
            <w:rStyle w:val="Hyperlink"/>
          </w:rPr>
          <w:t>Figure 41. Facility Search Screen</w:t>
        </w:r>
        <w:r w:rsidR="00BC07F1">
          <w:rPr>
            <w:webHidden/>
          </w:rPr>
          <w:tab/>
        </w:r>
        <w:r w:rsidR="00BC07F1">
          <w:rPr>
            <w:webHidden/>
          </w:rPr>
          <w:fldChar w:fldCharType="begin"/>
        </w:r>
        <w:r w:rsidR="00BC07F1">
          <w:rPr>
            <w:webHidden/>
          </w:rPr>
          <w:instrText xml:space="preserve"> PAGEREF _Toc398805215 \h </w:instrText>
        </w:r>
        <w:r w:rsidR="00BC07F1">
          <w:rPr>
            <w:webHidden/>
          </w:rPr>
        </w:r>
        <w:r w:rsidR="00BC07F1">
          <w:rPr>
            <w:webHidden/>
          </w:rPr>
          <w:fldChar w:fldCharType="separate"/>
        </w:r>
        <w:r w:rsidR="00BC07F1">
          <w:rPr>
            <w:webHidden/>
          </w:rPr>
          <w:t>87</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6" w:history="1">
        <w:r w:rsidR="00BC07F1" w:rsidRPr="004671A7">
          <w:rPr>
            <w:rStyle w:val="Hyperlink"/>
          </w:rPr>
          <w:t>Figure 42. Add Facility Information Screen</w:t>
        </w:r>
        <w:r w:rsidR="00BC07F1">
          <w:rPr>
            <w:webHidden/>
          </w:rPr>
          <w:tab/>
        </w:r>
        <w:r w:rsidR="00BC07F1">
          <w:rPr>
            <w:webHidden/>
          </w:rPr>
          <w:fldChar w:fldCharType="begin"/>
        </w:r>
        <w:r w:rsidR="00BC07F1">
          <w:rPr>
            <w:webHidden/>
          </w:rPr>
          <w:instrText xml:space="preserve"> PAGEREF _Toc398805216 \h </w:instrText>
        </w:r>
        <w:r w:rsidR="00BC07F1">
          <w:rPr>
            <w:webHidden/>
          </w:rPr>
        </w:r>
        <w:r w:rsidR="00BC07F1">
          <w:rPr>
            <w:webHidden/>
          </w:rPr>
          <w:fldChar w:fldCharType="separate"/>
        </w:r>
        <w:r w:rsidR="00BC07F1">
          <w:rPr>
            <w:webHidden/>
          </w:rPr>
          <w:t>88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7" w:history="1">
        <w:r w:rsidR="00BC07F1" w:rsidRPr="004671A7">
          <w:rPr>
            <w:rStyle w:val="Hyperlink"/>
          </w:rPr>
          <w:t>Figure 43. Facility Availability Screen</w:t>
        </w:r>
        <w:r w:rsidR="00BC07F1">
          <w:rPr>
            <w:webHidden/>
          </w:rPr>
          <w:tab/>
        </w:r>
        <w:r w:rsidR="00BC07F1">
          <w:rPr>
            <w:webHidden/>
          </w:rPr>
          <w:fldChar w:fldCharType="begin"/>
        </w:r>
        <w:r w:rsidR="00BC07F1">
          <w:rPr>
            <w:webHidden/>
          </w:rPr>
          <w:instrText xml:space="preserve"> PAGEREF _Toc398805217 \h </w:instrText>
        </w:r>
        <w:r w:rsidR="00BC07F1">
          <w:rPr>
            <w:webHidden/>
          </w:rPr>
        </w:r>
        <w:r w:rsidR="00BC07F1">
          <w:rPr>
            <w:webHidden/>
          </w:rPr>
          <w:fldChar w:fldCharType="separate"/>
        </w:r>
        <w:r w:rsidR="00BC07F1">
          <w:rPr>
            <w:webHidden/>
          </w:rPr>
          <w:t>89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8" w:history="1">
        <w:r w:rsidR="00BC07F1" w:rsidRPr="004671A7">
          <w:rPr>
            <w:rStyle w:val="Hyperlink"/>
          </w:rPr>
          <w:t>Figure 44. Add Facility Availability Screen</w:t>
        </w:r>
        <w:r w:rsidR="00BC07F1">
          <w:rPr>
            <w:webHidden/>
          </w:rPr>
          <w:tab/>
        </w:r>
        <w:r w:rsidR="00BC07F1">
          <w:rPr>
            <w:webHidden/>
          </w:rPr>
          <w:fldChar w:fldCharType="begin"/>
        </w:r>
        <w:r w:rsidR="00BC07F1">
          <w:rPr>
            <w:webHidden/>
          </w:rPr>
          <w:instrText xml:space="preserve"> PAGEREF _Toc398805218 \h </w:instrText>
        </w:r>
        <w:r w:rsidR="00BC07F1">
          <w:rPr>
            <w:webHidden/>
          </w:rPr>
        </w:r>
        <w:r w:rsidR="00BC07F1">
          <w:rPr>
            <w:webHidden/>
          </w:rPr>
          <w:fldChar w:fldCharType="separate"/>
        </w:r>
        <w:r w:rsidR="00BC07F1">
          <w:rPr>
            <w:webHidden/>
          </w:rPr>
          <w:t>91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19" w:history="1">
        <w:r w:rsidR="00BC07F1" w:rsidRPr="004671A7">
          <w:rPr>
            <w:rStyle w:val="Hyperlink"/>
          </w:rPr>
          <w:t>Figure 45. Schedule Search Screen</w:t>
        </w:r>
        <w:r w:rsidR="00BC07F1">
          <w:rPr>
            <w:webHidden/>
          </w:rPr>
          <w:tab/>
        </w:r>
        <w:r w:rsidR="00BC07F1">
          <w:rPr>
            <w:webHidden/>
          </w:rPr>
          <w:fldChar w:fldCharType="begin"/>
        </w:r>
        <w:r w:rsidR="00BC07F1">
          <w:rPr>
            <w:webHidden/>
          </w:rPr>
          <w:instrText xml:space="preserve"> PAGEREF _Toc398805219 \h </w:instrText>
        </w:r>
        <w:r w:rsidR="00BC07F1">
          <w:rPr>
            <w:webHidden/>
          </w:rPr>
        </w:r>
        <w:r w:rsidR="00BC07F1">
          <w:rPr>
            <w:webHidden/>
          </w:rPr>
          <w:fldChar w:fldCharType="separate"/>
        </w:r>
        <w:r w:rsidR="00BC07F1">
          <w:rPr>
            <w:webHidden/>
          </w:rPr>
          <w:t>92</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0" w:history="1">
        <w:r w:rsidR="00BC07F1" w:rsidRPr="004671A7">
          <w:rPr>
            <w:rStyle w:val="Hyperlink"/>
          </w:rPr>
          <w:t>Figure 46. Add Schedule Information Screen</w:t>
        </w:r>
        <w:r w:rsidR="00BC07F1">
          <w:rPr>
            <w:webHidden/>
          </w:rPr>
          <w:tab/>
        </w:r>
        <w:r w:rsidR="00BC07F1">
          <w:rPr>
            <w:webHidden/>
          </w:rPr>
          <w:fldChar w:fldCharType="begin"/>
        </w:r>
        <w:r w:rsidR="00BC07F1">
          <w:rPr>
            <w:webHidden/>
          </w:rPr>
          <w:instrText xml:space="preserve"> PAGEREF _Toc398805220 \h </w:instrText>
        </w:r>
        <w:r w:rsidR="00BC07F1">
          <w:rPr>
            <w:webHidden/>
          </w:rPr>
        </w:r>
        <w:r w:rsidR="00BC07F1">
          <w:rPr>
            <w:webHidden/>
          </w:rPr>
          <w:fldChar w:fldCharType="separate"/>
        </w:r>
        <w:r w:rsidR="00BC07F1">
          <w:rPr>
            <w:webHidden/>
          </w:rPr>
          <w:t>93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1" w:history="1">
        <w:r w:rsidR="00BC07F1" w:rsidRPr="004671A7">
          <w:rPr>
            <w:rStyle w:val="Hyperlink"/>
          </w:rPr>
          <w:t>Figure 47. Schedule Summary Search Filter Screen</w:t>
        </w:r>
        <w:r w:rsidR="00BC07F1">
          <w:rPr>
            <w:webHidden/>
          </w:rPr>
          <w:tab/>
        </w:r>
        <w:r w:rsidR="00BC07F1">
          <w:rPr>
            <w:webHidden/>
          </w:rPr>
          <w:fldChar w:fldCharType="begin"/>
        </w:r>
        <w:r w:rsidR="00BC07F1">
          <w:rPr>
            <w:webHidden/>
          </w:rPr>
          <w:instrText xml:space="preserve"> PAGEREF _Toc398805221 \h </w:instrText>
        </w:r>
        <w:r w:rsidR="00BC07F1">
          <w:rPr>
            <w:webHidden/>
          </w:rPr>
        </w:r>
        <w:r w:rsidR="00BC07F1">
          <w:rPr>
            <w:webHidden/>
          </w:rPr>
          <w:fldChar w:fldCharType="separate"/>
        </w:r>
        <w:r w:rsidR="00BC07F1">
          <w:rPr>
            <w:webHidden/>
          </w:rPr>
          <w:t>95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2" w:history="1">
        <w:r w:rsidR="00BC07F1" w:rsidRPr="004671A7">
          <w:rPr>
            <w:rStyle w:val="Hyperlink"/>
          </w:rPr>
          <w:t>Figure 48. Edit Schedule Screen</w:t>
        </w:r>
        <w:r w:rsidR="00BC07F1">
          <w:rPr>
            <w:webHidden/>
          </w:rPr>
          <w:tab/>
        </w:r>
        <w:r w:rsidR="00BC07F1">
          <w:rPr>
            <w:webHidden/>
          </w:rPr>
          <w:fldChar w:fldCharType="begin"/>
        </w:r>
        <w:r w:rsidR="00BC07F1">
          <w:rPr>
            <w:webHidden/>
          </w:rPr>
          <w:instrText xml:space="preserve"> PAGEREF _Toc398805222 \h </w:instrText>
        </w:r>
        <w:r w:rsidR="00BC07F1">
          <w:rPr>
            <w:webHidden/>
          </w:rPr>
        </w:r>
        <w:r w:rsidR="00BC07F1">
          <w:rPr>
            <w:webHidden/>
          </w:rPr>
          <w:fldChar w:fldCharType="separate"/>
        </w:r>
        <w:r w:rsidR="00BC07F1">
          <w:rPr>
            <w:webHidden/>
          </w:rPr>
          <w:t>96</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3" w:history="1">
        <w:r w:rsidR="00BC07F1" w:rsidRPr="004671A7">
          <w:rPr>
            <w:rStyle w:val="Hyperlink"/>
          </w:rPr>
          <w:t>Figure 49. Institution-level Participation Summary Report</w:t>
        </w:r>
        <w:r w:rsidR="00BC07F1">
          <w:rPr>
            <w:webHidden/>
          </w:rPr>
          <w:tab/>
        </w:r>
        <w:r w:rsidR="00BC07F1">
          <w:rPr>
            <w:webHidden/>
          </w:rPr>
          <w:fldChar w:fldCharType="begin"/>
        </w:r>
        <w:r w:rsidR="00BC07F1">
          <w:rPr>
            <w:webHidden/>
          </w:rPr>
          <w:instrText xml:space="preserve"> PAGEREF _Toc398805223 \h </w:instrText>
        </w:r>
        <w:r w:rsidR="00BC07F1">
          <w:rPr>
            <w:webHidden/>
          </w:rPr>
        </w:r>
        <w:r w:rsidR="00BC07F1">
          <w:rPr>
            <w:webHidden/>
          </w:rPr>
          <w:fldChar w:fldCharType="separate"/>
        </w:r>
        <w:r w:rsidR="00BC07F1">
          <w:rPr>
            <w:webHidden/>
          </w:rPr>
          <w:t>97</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4" w:history="1">
        <w:r w:rsidR="00BC07F1" w:rsidRPr="004671A7">
          <w:rPr>
            <w:rStyle w:val="Hyperlink"/>
          </w:rPr>
          <w:t>Figure 50. Generating a Participation Summary Report</w:t>
        </w:r>
        <w:r w:rsidR="00BC07F1">
          <w:rPr>
            <w:webHidden/>
          </w:rPr>
          <w:tab/>
        </w:r>
        <w:r w:rsidR="00BC07F1">
          <w:rPr>
            <w:webHidden/>
          </w:rPr>
          <w:fldChar w:fldCharType="begin"/>
        </w:r>
        <w:r w:rsidR="00BC07F1">
          <w:rPr>
            <w:webHidden/>
          </w:rPr>
          <w:instrText xml:space="preserve"> PAGEREF _Toc398805224 \h </w:instrText>
        </w:r>
        <w:r w:rsidR="00BC07F1">
          <w:rPr>
            <w:webHidden/>
          </w:rPr>
        </w:r>
        <w:r w:rsidR="00BC07F1">
          <w:rPr>
            <w:webHidden/>
          </w:rPr>
          <w:fldChar w:fldCharType="separate"/>
        </w:r>
        <w:r w:rsidR="00BC07F1">
          <w:rPr>
            <w:webHidden/>
          </w:rPr>
          <w:t>100</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5" w:history="1">
        <w:r w:rsidR="00BC07F1" w:rsidRPr="004671A7">
          <w:rPr>
            <w:rStyle w:val="Hyperlink"/>
          </w:rPr>
          <w:t>Figure 51. Participatio</w:t>
        </w:r>
        <w:r w:rsidR="00BC07F1" w:rsidRPr="004671A7">
          <w:rPr>
            <w:rStyle w:val="Hyperlink"/>
            <w:rFonts w:eastAsiaTheme="minorHAnsi"/>
          </w:rPr>
          <w:t>n</w:t>
        </w:r>
        <w:r w:rsidR="00BC07F1" w:rsidRPr="004671A7">
          <w:rPr>
            <w:rStyle w:val="Hyperlink"/>
          </w:rPr>
          <w:t xml:space="preserve"> Details Report</w:t>
        </w:r>
        <w:r w:rsidR="00BC07F1">
          <w:rPr>
            <w:webHidden/>
          </w:rPr>
          <w:tab/>
        </w:r>
        <w:r w:rsidR="00BC07F1">
          <w:rPr>
            <w:webHidden/>
          </w:rPr>
          <w:fldChar w:fldCharType="begin"/>
        </w:r>
        <w:r w:rsidR="00BC07F1">
          <w:rPr>
            <w:webHidden/>
          </w:rPr>
          <w:instrText xml:space="preserve"> PAGEREF _Toc398805225 \h </w:instrText>
        </w:r>
        <w:r w:rsidR="00BC07F1">
          <w:rPr>
            <w:webHidden/>
          </w:rPr>
        </w:r>
        <w:r w:rsidR="00BC07F1">
          <w:rPr>
            <w:webHidden/>
          </w:rPr>
          <w:fldChar w:fldCharType="separate"/>
        </w:r>
        <w:r w:rsidR="00BC07F1">
          <w:rPr>
            <w:webHidden/>
          </w:rPr>
          <w:t>101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6" w:history="1">
        <w:r w:rsidR="00BC07F1" w:rsidRPr="004671A7">
          <w:rPr>
            <w:rStyle w:val="Hyperlink"/>
          </w:rPr>
          <w:t>Figure 52. Generating a Participation Details Report</w:t>
        </w:r>
        <w:r w:rsidR="00BC07F1">
          <w:rPr>
            <w:webHidden/>
          </w:rPr>
          <w:tab/>
        </w:r>
        <w:r w:rsidR="00BC07F1">
          <w:rPr>
            <w:webHidden/>
          </w:rPr>
          <w:fldChar w:fldCharType="begin"/>
        </w:r>
        <w:r w:rsidR="00BC07F1">
          <w:rPr>
            <w:webHidden/>
          </w:rPr>
          <w:instrText xml:space="preserve"> PAGEREF _Toc398805226 \h </w:instrText>
        </w:r>
        <w:r w:rsidR="00BC07F1">
          <w:rPr>
            <w:webHidden/>
          </w:rPr>
        </w:r>
        <w:r w:rsidR="00BC07F1">
          <w:rPr>
            <w:webHidden/>
          </w:rPr>
          <w:fldChar w:fldCharType="separate"/>
        </w:r>
        <w:r w:rsidR="00BC07F1">
          <w:rPr>
            <w:webHidden/>
          </w:rPr>
          <w:t>102</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7" w:history="1">
        <w:r w:rsidR="00BC07F1" w:rsidRPr="004671A7">
          <w:rPr>
            <w:rStyle w:val="Hyperlink"/>
          </w:rPr>
          <w:t>Figure 53. Proctor Schedule Report</w:t>
        </w:r>
        <w:r w:rsidR="00BC07F1">
          <w:rPr>
            <w:webHidden/>
          </w:rPr>
          <w:tab/>
        </w:r>
        <w:r w:rsidR="00BC07F1">
          <w:rPr>
            <w:webHidden/>
          </w:rPr>
          <w:fldChar w:fldCharType="begin"/>
        </w:r>
        <w:r w:rsidR="00BC07F1">
          <w:rPr>
            <w:webHidden/>
          </w:rPr>
          <w:instrText xml:space="preserve"> PAGEREF _Toc398805227 \h </w:instrText>
        </w:r>
        <w:r w:rsidR="00BC07F1">
          <w:rPr>
            <w:webHidden/>
          </w:rPr>
        </w:r>
        <w:r w:rsidR="00BC07F1">
          <w:rPr>
            <w:webHidden/>
          </w:rPr>
          <w:fldChar w:fldCharType="separate"/>
        </w:r>
        <w:r w:rsidR="00BC07F1">
          <w:rPr>
            <w:webHidden/>
          </w:rPr>
          <w:t>103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8" w:history="1">
        <w:r w:rsidR="00BC07F1" w:rsidRPr="004671A7">
          <w:rPr>
            <w:rStyle w:val="Hyperlink"/>
          </w:rPr>
          <w:t>Figure 54. Proctor Schedule Report Screen</w:t>
        </w:r>
        <w:r w:rsidR="00BC07F1">
          <w:rPr>
            <w:webHidden/>
          </w:rPr>
          <w:tab/>
        </w:r>
        <w:r w:rsidR="00BC07F1">
          <w:rPr>
            <w:webHidden/>
          </w:rPr>
          <w:fldChar w:fldCharType="begin"/>
        </w:r>
        <w:r w:rsidR="00BC07F1">
          <w:rPr>
            <w:webHidden/>
          </w:rPr>
          <w:instrText xml:space="preserve"> PAGEREF _Toc398805228 \h </w:instrText>
        </w:r>
        <w:r w:rsidR="00BC07F1">
          <w:rPr>
            <w:webHidden/>
          </w:rPr>
        </w:r>
        <w:r w:rsidR="00BC07F1">
          <w:rPr>
            <w:webHidden/>
          </w:rPr>
          <w:fldChar w:fldCharType="separate"/>
        </w:r>
        <w:r w:rsidR="00BC07F1">
          <w:rPr>
            <w:webHidden/>
          </w:rPr>
          <w:t>104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29" w:history="1">
        <w:r w:rsidR="00BC07F1" w:rsidRPr="004671A7">
          <w:rPr>
            <w:rStyle w:val="Hyperlink"/>
          </w:rPr>
          <w:t>Figure 55. Student Schedule Report</w:t>
        </w:r>
        <w:r w:rsidR="00BC07F1">
          <w:rPr>
            <w:webHidden/>
          </w:rPr>
          <w:tab/>
        </w:r>
        <w:r w:rsidR="00BC07F1">
          <w:rPr>
            <w:webHidden/>
          </w:rPr>
          <w:fldChar w:fldCharType="begin"/>
        </w:r>
        <w:r w:rsidR="00BC07F1">
          <w:rPr>
            <w:webHidden/>
          </w:rPr>
          <w:instrText xml:space="preserve"> PAGEREF _Toc398805229 \h </w:instrText>
        </w:r>
        <w:r w:rsidR="00BC07F1">
          <w:rPr>
            <w:webHidden/>
          </w:rPr>
        </w:r>
        <w:r w:rsidR="00BC07F1">
          <w:rPr>
            <w:webHidden/>
          </w:rPr>
          <w:fldChar w:fldCharType="separate"/>
        </w:r>
        <w:r w:rsidR="00BC07F1">
          <w:rPr>
            <w:webHidden/>
          </w:rPr>
          <w:t>104</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0" w:history="1">
        <w:r w:rsidR="00BC07F1" w:rsidRPr="004671A7">
          <w:rPr>
            <w:rStyle w:val="Hyperlink"/>
          </w:rPr>
          <w:t>Figure 56. Student Schedule Report Screen</w:t>
        </w:r>
        <w:r w:rsidR="00BC07F1">
          <w:rPr>
            <w:webHidden/>
          </w:rPr>
          <w:tab/>
        </w:r>
        <w:r w:rsidR="00BC07F1">
          <w:rPr>
            <w:webHidden/>
          </w:rPr>
          <w:fldChar w:fldCharType="begin"/>
        </w:r>
        <w:r w:rsidR="00BC07F1">
          <w:rPr>
            <w:webHidden/>
          </w:rPr>
          <w:instrText xml:space="preserve"> PAGEREF _Toc398805230 \h </w:instrText>
        </w:r>
        <w:r w:rsidR="00BC07F1">
          <w:rPr>
            <w:webHidden/>
          </w:rPr>
        </w:r>
        <w:r w:rsidR="00BC07F1">
          <w:rPr>
            <w:webHidden/>
          </w:rPr>
          <w:fldChar w:fldCharType="separate"/>
        </w:r>
        <w:r w:rsidR="00BC07F1">
          <w:rPr>
            <w:webHidden/>
          </w:rPr>
          <w:t>105</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1" w:history="1">
        <w:r w:rsidR="00BC07F1" w:rsidRPr="004671A7">
          <w:rPr>
            <w:rStyle w:val="Hyperlink"/>
          </w:rPr>
          <w:t>Figure 57. Client Configuration Screen</w:t>
        </w:r>
        <w:r w:rsidR="00BC07F1">
          <w:rPr>
            <w:webHidden/>
          </w:rPr>
          <w:tab/>
        </w:r>
        <w:r w:rsidR="00BC07F1">
          <w:rPr>
            <w:webHidden/>
          </w:rPr>
          <w:fldChar w:fldCharType="begin"/>
        </w:r>
        <w:r w:rsidR="00BC07F1">
          <w:rPr>
            <w:webHidden/>
          </w:rPr>
          <w:instrText xml:space="preserve"> PAGEREF _Toc398805231 \h </w:instrText>
        </w:r>
        <w:r w:rsidR="00BC07F1">
          <w:rPr>
            <w:webHidden/>
          </w:rPr>
        </w:r>
        <w:r w:rsidR="00BC07F1">
          <w:rPr>
            <w:webHidden/>
          </w:rPr>
          <w:fldChar w:fldCharType="separate"/>
        </w:r>
        <w:r w:rsidR="00BC07F1">
          <w:rPr>
            <w:webHidden/>
          </w:rPr>
          <w:t>107</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2" w:history="1">
        <w:r w:rsidR="00BC07F1" w:rsidRPr="004671A7">
          <w:rPr>
            <w:rStyle w:val="Hyperlink"/>
          </w:rPr>
          <w:t>Figure 58. Subjects Table</w:t>
        </w:r>
        <w:r w:rsidR="00BC07F1">
          <w:rPr>
            <w:webHidden/>
          </w:rPr>
          <w:tab/>
        </w:r>
        <w:r w:rsidR="00BC07F1">
          <w:rPr>
            <w:webHidden/>
          </w:rPr>
          <w:fldChar w:fldCharType="begin"/>
        </w:r>
        <w:r w:rsidR="00BC07F1">
          <w:rPr>
            <w:webHidden/>
          </w:rPr>
          <w:instrText xml:space="preserve"> PAGEREF _Toc398805232 \h </w:instrText>
        </w:r>
        <w:r w:rsidR="00BC07F1">
          <w:rPr>
            <w:webHidden/>
          </w:rPr>
        </w:r>
        <w:r w:rsidR="00BC07F1">
          <w:rPr>
            <w:webHidden/>
          </w:rPr>
          <w:fldChar w:fldCharType="separate"/>
        </w:r>
        <w:r w:rsidR="00BC07F1">
          <w:rPr>
            <w:webHidden/>
          </w:rPr>
          <w:t>108</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3" w:history="1">
        <w:r w:rsidR="00BC07F1" w:rsidRPr="004671A7">
          <w:rPr>
            <w:rStyle w:val="Hyperlink"/>
          </w:rPr>
          <w:t>Figure 59. Add Subject Information Screen</w:t>
        </w:r>
        <w:r w:rsidR="00BC07F1">
          <w:rPr>
            <w:webHidden/>
          </w:rPr>
          <w:tab/>
        </w:r>
        <w:r w:rsidR="00BC07F1">
          <w:rPr>
            <w:webHidden/>
          </w:rPr>
          <w:fldChar w:fldCharType="begin"/>
        </w:r>
        <w:r w:rsidR="00BC07F1">
          <w:rPr>
            <w:webHidden/>
          </w:rPr>
          <w:instrText xml:space="preserve"> PAGEREF _Toc398805233 \h </w:instrText>
        </w:r>
        <w:r w:rsidR="00BC07F1">
          <w:rPr>
            <w:webHidden/>
          </w:rPr>
        </w:r>
        <w:r w:rsidR="00BC07F1">
          <w:rPr>
            <w:webHidden/>
          </w:rPr>
          <w:fldChar w:fldCharType="separate"/>
        </w:r>
        <w:r w:rsidR="00BC07F1">
          <w:rPr>
            <w:webHidden/>
          </w:rPr>
          <w:t>109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4" w:history="1">
        <w:r w:rsidR="00BC07F1" w:rsidRPr="004671A7">
          <w:rPr>
            <w:rStyle w:val="Hyperlink"/>
          </w:rPr>
          <w:t>Figure 60. Merge Subject Screen</w:t>
        </w:r>
        <w:r w:rsidR="00BC07F1">
          <w:rPr>
            <w:webHidden/>
          </w:rPr>
          <w:tab/>
        </w:r>
        <w:r w:rsidR="00BC07F1">
          <w:rPr>
            <w:webHidden/>
          </w:rPr>
          <w:fldChar w:fldCharType="begin"/>
        </w:r>
        <w:r w:rsidR="00BC07F1">
          <w:rPr>
            <w:webHidden/>
          </w:rPr>
          <w:instrText xml:space="preserve"> PAGEREF _Toc398805234 \h </w:instrText>
        </w:r>
        <w:r w:rsidR="00BC07F1">
          <w:rPr>
            <w:webHidden/>
          </w:rPr>
        </w:r>
        <w:r w:rsidR="00BC07F1">
          <w:rPr>
            <w:webHidden/>
          </w:rPr>
          <w:fldChar w:fldCharType="separate"/>
        </w:r>
        <w:r w:rsidR="00BC07F1">
          <w:rPr>
            <w:webHidden/>
          </w:rPr>
          <w:t>109</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5" w:history="1">
        <w:r w:rsidR="00BC07F1" w:rsidRPr="004671A7">
          <w:rPr>
            <w:rStyle w:val="Hyperlink"/>
          </w:rPr>
          <w:t>Figure 61. Sample Error Message</w:t>
        </w:r>
        <w:r w:rsidR="00BC07F1">
          <w:rPr>
            <w:webHidden/>
          </w:rPr>
          <w:tab/>
        </w:r>
        <w:r w:rsidR="00BC07F1">
          <w:rPr>
            <w:webHidden/>
          </w:rPr>
          <w:fldChar w:fldCharType="begin"/>
        </w:r>
        <w:r w:rsidR="00BC07F1">
          <w:rPr>
            <w:webHidden/>
          </w:rPr>
          <w:instrText xml:space="preserve"> PAGEREF _Toc398805235 \h </w:instrText>
        </w:r>
        <w:r w:rsidR="00BC07F1">
          <w:rPr>
            <w:webHidden/>
          </w:rPr>
        </w:r>
        <w:r w:rsidR="00BC07F1">
          <w:rPr>
            <w:webHidden/>
          </w:rPr>
          <w:fldChar w:fldCharType="separate"/>
        </w:r>
        <w:r w:rsidR="00BC07F1">
          <w:rPr>
            <w:webHidden/>
          </w:rPr>
          <w:t>111</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6" w:history="1">
        <w:r w:rsidR="00BC07F1" w:rsidRPr="004671A7">
          <w:rPr>
            <w:rStyle w:val="Hyperlink"/>
          </w:rPr>
          <w:t>Figure 62. Calendar Widget</w:t>
        </w:r>
        <w:r w:rsidR="00BC07F1">
          <w:rPr>
            <w:webHidden/>
          </w:rPr>
          <w:tab/>
        </w:r>
        <w:r w:rsidR="00BC07F1">
          <w:rPr>
            <w:webHidden/>
          </w:rPr>
          <w:fldChar w:fldCharType="begin"/>
        </w:r>
        <w:r w:rsidR="00BC07F1">
          <w:rPr>
            <w:webHidden/>
          </w:rPr>
          <w:instrText xml:space="preserve"> PAGEREF _Toc398805236 \h </w:instrText>
        </w:r>
        <w:r w:rsidR="00BC07F1">
          <w:rPr>
            <w:webHidden/>
          </w:rPr>
        </w:r>
        <w:r w:rsidR="00BC07F1">
          <w:rPr>
            <w:webHidden/>
          </w:rPr>
          <w:fldChar w:fldCharType="separate"/>
        </w:r>
        <w:r w:rsidR="00BC07F1">
          <w:rPr>
            <w:webHidden/>
          </w:rPr>
          <w:t>113</w:t>
        </w:r>
        <w:r w:rsidR="00BC07F1">
          <w:rPr>
            <w:webHidden/>
          </w:rPr>
          <w:fldChar w:fldCharType="end"/>
        </w:r>
      </w:hyperlink>
    </w:p>
    <w:p w:rsidR="00BC07F1" w:rsidRDefault="00042974">
      <w:pPr>
        <w:pStyle w:val="TableofFigures"/>
        <w:rPr>
          <w:rFonts w:asciiTheme="minorHAnsi" w:eastAsiaTheme="minorEastAsia" w:hAnsiTheme="minorHAnsi" w:cstheme="minorBidi"/>
          <w:szCs w:val="22"/>
        </w:rPr>
      </w:pPr>
      <w:hyperlink w:anchor="_Toc398805237" w:history="1">
        <w:r w:rsidR="00BC07F1" w:rsidRPr="004671A7">
          <w:rPr>
            <w:rStyle w:val="Hyperlink"/>
          </w:rPr>
          <w:t>Figure 63. Calendar Widget: Year View</w:t>
        </w:r>
        <w:r w:rsidR="00BC07F1">
          <w:rPr>
            <w:webHidden/>
          </w:rPr>
          <w:tab/>
        </w:r>
        <w:r w:rsidR="00BC07F1">
          <w:rPr>
            <w:webHidden/>
          </w:rPr>
          <w:fldChar w:fldCharType="begin"/>
        </w:r>
        <w:r w:rsidR="00BC07F1">
          <w:rPr>
            <w:webHidden/>
          </w:rPr>
          <w:instrText xml:space="preserve"> PAGEREF _Toc398805237 \h </w:instrText>
        </w:r>
        <w:r w:rsidR="00BC07F1">
          <w:rPr>
            <w:webHidden/>
          </w:rPr>
        </w:r>
        <w:r w:rsidR="00BC07F1">
          <w:rPr>
            <w:webHidden/>
          </w:rPr>
          <w:fldChar w:fldCharType="separate"/>
        </w:r>
        <w:r w:rsidR="00BC07F1">
          <w:rPr>
            <w:webHidden/>
          </w:rPr>
          <w:t>113</w:t>
        </w:r>
        <w:r w:rsidR="00BC07F1">
          <w:rPr>
            <w:webHidden/>
          </w:rPr>
          <w:fldChar w:fldCharType="end"/>
        </w:r>
      </w:hyperlink>
    </w:p>
    <w:p w:rsidR="00820F16" w:rsidRDefault="000262C8" w:rsidP="00820F16">
      <w:r w:rsidRPr="00E070CC">
        <w:fldChar w:fldCharType="end"/>
      </w:r>
      <w:bookmarkStart w:id="0" w:name="_Toc344307361"/>
      <w:bookmarkStart w:id="1" w:name="_Toc387308386"/>
    </w:p>
    <w:p w:rsidR="00D3351E" w:rsidRDefault="00D3351E" w:rsidP="00FD5680">
      <w:pPr>
        <w:pStyle w:val="Heading1"/>
      </w:pPr>
      <w:bookmarkStart w:id="2" w:name="_Ref387921167"/>
      <w:bookmarkStart w:id="3" w:name="_Toc391560278"/>
      <w:bookmarkStart w:id="4" w:name="_Toc398805080"/>
      <w:bookmarkEnd w:id="0"/>
      <w:bookmarkEnd w:id="1"/>
      <w:r>
        <w:lastRenderedPageBreak/>
        <w:t xml:space="preserve">Overview of the </w:t>
      </w:r>
      <w:r w:rsidR="00DD7873">
        <w:t>Administration and Registration Tools</w:t>
      </w:r>
      <w:r>
        <w:t xml:space="preserve"> System</w:t>
      </w:r>
      <w:bookmarkEnd w:id="2"/>
      <w:bookmarkEnd w:id="3"/>
      <w:bookmarkEnd w:id="4"/>
    </w:p>
    <w:p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rsidR="002E47F4" w:rsidRDefault="002E47F4" w:rsidP="002E47F4">
      <w:pPr>
        <w:pStyle w:val="Heading2"/>
      </w:pPr>
      <w:bookmarkStart w:id="5" w:name="_Toc387308388"/>
      <w:bookmarkStart w:id="6" w:name="_Toc391560279"/>
      <w:bookmarkStart w:id="7" w:name="_Toc398805081"/>
      <w:r>
        <w:t xml:space="preserve">Inter-relation between the </w:t>
      </w:r>
      <w:r w:rsidR="00DD7873">
        <w:t xml:space="preserve">Administration and </w:t>
      </w:r>
      <w:r>
        <w:t xml:space="preserve">Registration </w:t>
      </w:r>
      <w:r w:rsidR="00DD7873">
        <w:t xml:space="preserve">Tools </w:t>
      </w:r>
      <w:r>
        <w:t>System and other Smarter Balanced Systems</w:t>
      </w:r>
      <w:bookmarkEnd w:id="5"/>
      <w:bookmarkEnd w:id="6"/>
      <w:bookmarkEnd w:id="7"/>
    </w:p>
    <w:p w:rsidR="006A23C4" w:rsidRPr="006A23C4" w:rsidRDefault="00DD7873" w:rsidP="006A23C4">
      <w:r>
        <w:t xml:space="preserve">ART </w:t>
      </w:r>
      <w:r w:rsidR="00337AB9">
        <w:t>has connections to the following Smarter Balanced systems.</w:t>
      </w:r>
    </w:p>
    <w:p w:rsidR="00FC6D8C" w:rsidRDefault="00FC6D8C" w:rsidP="00FC6D8C">
      <w:pPr>
        <w:pStyle w:val="ListBullet"/>
      </w:pPr>
      <w:r w:rsidRPr="00FC6D8C">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A609D">
        <w:rPr>
          <w:rStyle w:val="CrossReference"/>
        </w:rPr>
        <w:fldChar w:fldCharType="begin"/>
      </w:r>
      <w:r w:rsidR="006A609D" w:rsidRPr="006A609D">
        <w:rPr>
          <w:rStyle w:val="CrossReference"/>
        </w:rPr>
        <w:instrText xml:space="preserve"> REF _Ref389463453 \* MERGEFORMAT \h</w:instrText>
      </w:r>
      <w:r w:rsidR="00CC782F" w:rsidRPr="006A609D">
        <w:rPr>
          <w:rStyle w:val="CrossReference"/>
        </w:rPr>
      </w:r>
      <w:r w:rsidR="00CC782F" w:rsidRPr="006A609D">
        <w:rPr>
          <w:rStyle w:val="CrossReference"/>
        </w:rPr>
        <w:fldChar w:fldCharType="separate"/>
      </w:r>
      <w:r w:rsidR="00BC07F1" w:rsidRPr="00BC07F1">
        <w:rPr>
          <w:rStyle w:val="CrossReference"/>
        </w:rPr>
        <w:t>User Roles and Permissions</w:t>
      </w:r>
      <w:r w:rsidR="00CC782F" w:rsidRPr="006A609D">
        <w:rPr>
          <w:rStyle w:val="CrossReference"/>
        </w:rPr>
        <w:fldChar w:fldCharType="end"/>
      </w:r>
      <w:r w:rsidR="00CC782F">
        <w:t xml:space="preserve"> section.</w:t>
      </w:r>
    </w:p>
    <w:p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rsidR="0092692A" w:rsidRDefault="0092692A" w:rsidP="0092692A">
      <w:pPr>
        <w:pStyle w:val="ListBullet2"/>
      </w:pPr>
      <w:r>
        <w:t>If a state does not wish to share identifying student information, then that state must provide its own local data warehouse.</w:t>
      </w:r>
    </w:p>
    <w:p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rsidR="002E47F4" w:rsidRDefault="002E47F4" w:rsidP="002E47F4">
      <w:pPr>
        <w:pStyle w:val="Heading2"/>
      </w:pPr>
      <w:bookmarkStart w:id="8" w:name="_Toc387308389"/>
      <w:bookmarkStart w:id="9" w:name="_Ref389463453"/>
      <w:bookmarkStart w:id="10" w:name="_Toc391560280"/>
      <w:bookmarkStart w:id="11" w:name="_Toc398805082"/>
      <w:r>
        <w:lastRenderedPageBreak/>
        <w:t xml:space="preserve">User Roles and </w:t>
      </w:r>
      <w:r w:rsidR="00B40F21">
        <w:t>Permissions</w:t>
      </w:r>
      <w:bookmarkEnd w:id="8"/>
      <w:bookmarkEnd w:id="9"/>
      <w:bookmarkEnd w:id="10"/>
      <w:bookmarkEnd w:id="11"/>
    </w:p>
    <w:p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A609D">
        <w:rPr>
          <w:rStyle w:val="CrossReference"/>
        </w:rPr>
        <w:fldChar w:fldCharType="begin"/>
      </w:r>
      <w:r w:rsidR="006A609D" w:rsidRPr="006A609D">
        <w:rPr>
          <w:rStyle w:val="CrossReference"/>
        </w:rPr>
        <w:instrText xml:space="preserve"> REF _Ref387926757 \* MERGEFORMAT \h</w:instrText>
      </w:r>
      <w:r w:rsidR="001E596B" w:rsidRPr="006A609D">
        <w:rPr>
          <w:rStyle w:val="CrossReference"/>
        </w:rPr>
      </w:r>
      <w:r w:rsidR="001E596B" w:rsidRPr="006A609D">
        <w:rPr>
          <w:rStyle w:val="CrossReference"/>
        </w:rPr>
        <w:fldChar w:fldCharType="separate"/>
      </w:r>
      <w:r w:rsidR="00BC07F1" w:rsidRPr="00BC07F1">
        <w:rPr>
          <w:rStyle w:val="CrossReference"/>
        </w:rPr>
        <w:t>Table 1</w:t>
      </w:r>
      <w:r w:rsidR="001E596B" w:rsidRPr="006A609D">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rsidR="002E47F4" w:rsidRDefault="000D5604" w:rsidP="00800BB7">
      <w:pPr>
        <w:pStyle w:val="TableCaption"/>
      </w:pPr>
      <w:bookmarkStart w:id="12" w:name="_Ref387926757"/>
      <w:r>
        <w:t>Table </w:t>
      </w:r>
      <w:fldSimple w:instr=" SEQ Table \* ARABIC ">
        <w:r w:rsidR="00BC07F1">
          <w:rPr>
            <w:noProof/>
          </w:rPr>
          <w:t>1</w:t>
        </w:r>
      </w:fldSimple>
      <w:bookmarkEnd w:id="12"/>
      <w:r w:rsidR="002E47F4">
        <w:t xml:space="preserve">. </w:t>
      </w:r>
      <w:r w:rsidR="00B40F21">
        <w:t xml:space="preserve">Standard </w:t>
      </w:r>
      <w:r w:rsidR="00DD7873">
        <w:t>ART</w:t>
      </w:r>
      <w:r w:rsidR="00B40F21">
        <w:t xml:space="preserve"> </w:t>
      </w:r>
      <w:r w:rsidR="002E47F4">
        <w:t>User Roles</w:t>
      </w:r>
    </w:p>
    <w:tbl>
      <w:tblPr>
        <w:tblStyle w:val="TableGrid"/>
        <w:tblW w:w="0" w:type="auto"/>
        <w:tblLayout w:type="fixed"/>
        <w:tblLook w:val="04A0" w:firstRow="1" w:lastRow="0" w:firstColumn="1" w:lastColumn="0" w:noHBand="0" w:noVBand="1"/>
      </w:tblPr>
      <w:tblGrid>
        <w:gridCol w:w="1784"/>
        <w:gridCol w:w="7544"/>
      </w:tblGrid>
      <w:tr w:rsidR="002E47F4" w:rsidRPr="00E1705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rsidR="002E47F4" w:rsidRPr="00E17057" w:rsidRDefault="00F05FA6" w:rsidP="003A67BE">
            <w:pPr>
              <w:pStyle w:val="TableHeader"/>
            </w:pPr>
            <w:r>
              <w:t xml:space="preserve">User </w:t>
            </w:r>
            <w:r w:rsidR="002E47F4" w:rsidRPr="00E17057">
              <w:t>Role</w:t>
            </w:r>
          </w:p>
        </w:tc>
        <w:tc>
          <w:tcPr>
            <w:tcW w:w="7544" w:type="dxa"/>
          </w:tcPr>
          <w:p w:rsidR="002E47F4" w:rsidRPr="00E17057" w:rsidRDefault="002E47F4" w:rsidP="003A67BE">
            <w:pPr>
              <w:pStyle w:val="TableHeader"/>
            </w:pPr>
            <w:r w:rsidRPr="00E17057">
              <w:t>Description</w:t>
            </w:r>
          </w:p>
        </w:tc>
      </w:tr>
      <w:tr w:rsidR="00FC16EF" w:rsidRPr="00E17057" w:rsidTr="0037765F">
        <w:tc>
          <w:tcPr>
            <w:tcW w:w="1784" w:type="dxa"/>
          </w:tcPr>
          <w:p w:rsidR="00FC16EF" w:rsidRPr="009B5102" w:rsidRDefault="00C963FA" w:rsidP="009B5102">
            <w:pPr>
              <w:pStyle w:val="TableText"/>
              <w:keepNext/>
              <w:rPr>
                <w:rStyle w:val="Strong"/>
              </w:rPr>
            </w:pPr>
            <w:commentRangeStart w:id="13"/>
            <w:r w:rsidRPr="009B5102">
              <w:rPr>
                <w:rStyle w:val="Strong"/>
              </w:rPr>
              <w:t>Test Registration</w:t>
            </w:r>
            <w:r w:rsidR="00920ADD" w:rsidRPr="009B5102">
              <w:rPr>
                <w:rStyle w:val="Strong"/>
              </w:rPr>
              <w:t xml:space="preserve"> </w:t>
            </w:r>
            <w:r w:rsidR="00FC16EF" w:rsidRPr="009B5102">
              <w:rPr>
                <w:rStyle w:val="Strong"/>
              </w:rPr>
              <w:t>Administrator</w:t>
            </w:r>
            <w:commentRangeEnd w:id="13"/>
            <w:r w:rsidR="0055192A">
              <w:rPr>
                <w:rStyle w:val="CommentReference"/>
                <w:rFonts w:eastAsia="Times New Roman" w:cstheme="minorHAnsi"/>
              </w:rPr>
              <w:commentReference w:id="13"/>
            </w:r>
          </w:p>
        </w:tc>
        <w:tc>
          <w:tcPr>
            <w:tcW w:w="7544" w:type="dxa"/>
          </w:tcPr>
          <w:p w:rsidR="00FC16EF" w:rsidRPr="005E4BF1" w:rsidRDefault="00C963FA" w:rsidP="00CD7261">
            <w:pPr>
              <w:pStyle w:val="TableText"/>
              <w:keepNext/>
            </w:pPr>
            <w:r w:rsidRPr="009B5102">
              <w:t>Test Registration</w:t>
            </w:r>
            <w:r w:rsidR="007549EF" w:rsidRPr="009B5102">
              <w:t xml:space="preserve"> Administrators </w:t>
            </w:r>
            <w:r w:rsidR="00F541FC">
              <w:t xml:space="preserve">can </w:t>
            </w:r>
            <w:r w:rsidRPr="009B5102">
              <w:t>import and modify assessments.</w:t>
            </w:r>
            <w:r w:rsidR="001A029C" w:rsidRPr="009B5102">
              <w:t xml:space="preserve"> They can also create Client </w:t>
            </w:r>
            <w:r w:rsidR="00CD7261">
              <w:t>Coordinator</w:t>
            </w:r>
            <w:r w:rsidR="001A029C" w:rsidRPr="009B5102">
              <w:t xml:space="preserve"> users.</w:t>
            </w:r>
          </w:p>
        </w:tc>
      </w:tr>
      <w:tr w:rsidR="00954E83" w:rsidRPr="00E17057" w:rsidTr="0037765F">
        <w:tc>
          <w:tcPr>
            <w:tcW w:w="1784" w:type="dxa"/>
          </w:tcPr>
          <w:p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rsidR="00954E83" w:rsidRDefault="00C963FA" w:rsidP="00CD7261">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same client.</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t>State Coordinator</w:t>
            </w:r>
          </w:p>
        </w:tc>
        <w:tc>
          <w:tcPr>
            <w:tcW w:w="7544" w:type="dxa"/>
          </w:tcPr>
          <w:p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t>District Coordinator</w:t>
            </w:r>
          </w:p>
        </w:tc>
        <w:tc>
          <w:tcPr>
            <w:tcW w:w="7544" w:type="dxa"/>
          </w:tcPr>
          <w:p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rsidTr="0037765F">
        <w:tc>
          <w:tcPr>
            <w:tcW w:w="1784" w:type="dxa"/>
          </w:tcPr>
          <w:p w:rsidR="00FC16EF" w:rsidRPr="009B5102" w:rsidRDefault="00FC16EF" w:rsidP="003A67BE">
            <w:pPr>
              <w:pStyle w:val="TableText"/>
              <w:rPr>
                <w:rStyle w:val="Strong"/>
              </w:rPr>
            </w:pPr>
            <w:r w:rsidRPr="009B5102">
              <w:rPr>
                <w:rStyle w:val="Strong"/>
              </w:rPr>
              <w:t>School Coordinator</w:t>
            </w:r>
          </w:p>
        </w:tc>
        <w:tc>
          <w:tcPr>
            <w:tcW w:w="7544" w:type="dxa"/>
          </w:tcPr>
          <w:p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rsidTr="0037765F">
        <w:tc>
          <w:tcPr>
            <w:tcW w:w="1784" w:type="dxa"/>
          </w:tcPr>
          <w:p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rsidTr="0037765F">
        <w:tc>
          <w:tcPr>
            <w:tcW w:w="1784" w:type="dxa"/>
          </w:tcPr>
          <w:p w:rsidR="00FC16EF" w:rsidRPr="009B5102" w:rsidRDefault="00C97804" w:rsidP="005B6DFB">
            <w:pPr>
              <w:pStyle w:val="TableText"/>
              <w:rPr>
                <w:rStyle w:val="Strong"/>
              </w:rPr>
            </w:pPr>
            <w:r w:rsidRPr="009B5102">
              <w:rPr>
                <w:rStyle w:val="Strong"/>
              </w:rPr>
              <w:t>Interim Test Administrator</w:t>
            </w:r>
          </w:p>
        </w:tc>
        <w:tc>
          <w:tcPr>
            <w:tcW w:w="7544" w:type="dxa"/>
          </w:tcPr>
          <w:p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rsidR="002E47F4" w:rsidRDefault="002E47F4" w:rsidP="002E47F4"/>
    <w:p w:rsidR="00C627D1" w:rsidRDefault="00B523AE" w:rsidP="00303F59">
      <w:pPr>
        <w:keepNext/>
      </w:pPr>
      <w:r>
        <w:t xml:space="preserve">For each of the </w:t>
      </w:r>
      <w:r w:rsidR="00E152CC">
        <w:t xml:space="preserve">user </w:t>
      </w:r>
      <w:r>
        <w:t xml:space="preserve">roles listed in </w:t>
      </w:r>
      <w:r w:rsidRPr="006A609D">
        <w:rPr>
          <w:rStyle w:val="CrossReference"/>
        </w:rPr>
        <w:fldChar w:fldCharType="begin"/>
      </w:r>
      <w:r w:rsidR="006A609D" w:rsidRPr="006A609D">
        <w:rPr>
          <w:rStyle w:val="CrossReference"/>
        </w:rPr>
        <w:instrText xml:space="preserve"> REF _Ref387926757 \* MERGEFORMAT \h</w:instrText>
      </w:r>
      <w:r w:rsidRPr="006A609D">
        <w:rPr>
          <w:rStyle w:val="CrossReference"/>
        </w:rPr>
      </w:r>
      <w:r w:rsidRPr="006A609D">
        <w:rPr>
          <w:rStyle w:val="CrossReference"/>
        </w:rPr>
        <w:fldChar w:fldCharType="separate"/>
      </w:r>
      <w:r w:rsidR="00BC07F1" w:rsidRPr="00BC07F1">
        <w:rPr>
          <w:rStyle w:val="CrossReference"/>
        </w:rPr>
        <w:t>Table 1</w:t>
      </w:r>
      <w:r w:rsidRPr="006A609D">
        <w:rPr>
          <w:rStyle w:val="CrossReference"/>
        </w:rPr>
        <w:fldChar w:fldCharType="end"/>
      </w:r>
      <w:r w:rsidRPr="00B523AE">
        <w:t xml:space="preserve">, there are associated </w:t>
      </w:r>
      <w:r>
        <w:t>permissions</w:t>
      </w:r>
      <w:r w:rsidR="00EB6CE9">
        <w:t>.</w:t>
      </w:r>
      <w:r>
        <w:t xml:space="preserve"> </w:t>
      </w:r>
      <w:r w:rsidR="003A6A08" w:rsidRPr="006A609D">
        <w:rPr>
          <w:rStyle w:val="CrossReference"/>
        </w:rPr>
        <w:fldChar w:fldCharType="begin"/>
      </w:r>
      <w:r w:rsidR="006A609D" w:rsidRPr="006A609D">
        <w:rPr>
          <w:rStyle w:val="CrossReference"/>
        </w:rPr>
        <w:instrText xml:space="preserve"> REF _Ref388434706 \* MERGEFORMAT \h</w:instrText>
      </w:r>
      <w:r w:rsidR="003A6A08" w:rsidRPr="006A609D">
        <w:rPr>
          <w:rStyle w:val="CrossReference"/>
        </w:rPr>
      </w:r>
      <w:r w:rsidR="003A6A08" w:rsidRPr="006A609D">
        <w:rPr>
          <w:rStyle w:val="CrossReference"/>
        </w:rPr>
        <w:fldChar w:fldCharType="separate"/>
      </w:r>
      <w:r w:rsidR="00BC07F1" w:rsidRPr="00BC07F1">
        <w:rPr>
          <w:rStyle w:val="CrossReference"/>
        </w:rPr>
        <w:t>Table 2</w:t>
      </w:r>
      <w:r w:rsidR="003A6A08" w:rsidRPr="006A609D">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rsidR="00E13A0D" w:rsidRDefault="000D5604" w:rsidP="00800BB7">
      <w:pPr>
        <w:pStyle w:val="TableCaption"/>
      </w:pPr>
      <w:bookmarkStart w:id="14" w:name="_Ref388434706"/>
      <w:r>
        <w:t>Table </w:t>
      </w:r>
      <w:fldSimple w:instr=" SEQ Table \* ARABIC ">
        <w:r w:rsidR="00BC07F1">
          <w:rPr>
            <w:noProof/>
          </w:rPr>
          <w:t>2</w:t>
        </w:r>
      </w:fldSimple>
      <w:bookmarkEnd w:id="14"/>
      <w:r w:rsidR="00B523AE">
        <w:t>. User Roles</w:t>
      </w:r>
      <w:r w:rsidR="00EB6CE9">
        <w:t xml:space="preserve"> and Associated Permissions</w:t>
      </w:r>
    </w:p>
    <w:tbl>
      <w:tblPr>
        <w:tblStyle w:val="TableGrid"/>
        <w:tblW w:w="0" w:type="auto"/>
        <w:tblInd w:w="-1518" w:type="dxa"/>
        <w:tblLayout w:type="fixed"/>
        <w:tblLook w:val="04A0" w:firstRow="1" w:lastRow="0" w:firstColumn="1" w:lastColumn="0" w:noHBand="0" w:noVBand="1"/>
      </w:tblPr>
      <w:tblGrid>
        <w:gridCol w:w="1749"/>
        <w:gridCol w:w="1260"/>
        <w:gridCol w:w="1232"/>
        <w:gridCol w:w="1018"/>
        <w:gridCol w:w="1080"/>
        <w:gridCol w:w="1010"/>
        <w:gridCol w:w="810"/>
        <w:gridCol w:w="1158"/>
      </w:tblGrid>
      <w:tr w:rsidR="001A029C" w:rsidRPr="004E7536" w:rsidTr="00C270D1">
        <w:trPr>
          <w:cnfStyle w:val="100000000000" w:firstRow="1" w:lastRow="0" w:firstColumn="0" w:lastColumn="0" w:oddVBand="0" w:evenVBand="0" w:oddHBand="0" w:evenHBand="0" w:firstRowFirstColumn="0" w:firstRowLastColumn="0" w:lastRowFirstColumn="0" w:lastRowLastColumn="0"/>
          <w:tblHeader/>
        </w:trPr>
        <w:tc>
          <w:tcPr>
            <w:tcW w:w="1749" w:type="dxa"/>
          </w:tcPr>
          <w:p w:rsidR="00D72553" w:rsidRPr="004E7536" w:rsidRDefault="00D72553" w:rsidP="004E7536">
            <w:pPr>
              <w:pStyle w:val="TableHeader"/>
            </w:pPr>
            <w:r w:rsidRPr="004E7536">
              <w:t>Permissions</w:t>
            </w:r>
          </w:p>
        </w:tc>
        <w:tc>
          <w:tcPr>
            <w:tcW w:w="1260" w:type="dxa"/>
          </w:tcPr>
          <w:p w:rsidR="00D72553" w:rsidRPr="004E7536" w:rsidRDefault="0037765F" w:rsidP="0057536B">
            <w:pPr>
              <w:pStyle w:val="TableHeader"/>
            </w:pPr>
            <w:r>
              <w:t>School Coordi</w:t>
            </w:r>
            <w:r w:rsidR="009C015C">
              <w:softHyphen/>
            </w:r>
            <w:r>
              <w:t>nator</w:t>
            </w:r>
          </w:p>
        </w:tc>
        <w:tc>
          <w:tcPr>
            <w:tcW w:w="1232" w:type="dxa"/>
          </w:tcPr>
          <w:p w:rsidR="00D72553" w:rsidRPr="004E7536" w:rsidRDefault="0037765F" w:rsidP="004E7536">
            <w:pPr>
              <w:pStyle w:val="TableHeader"/>
            </w:pPr>
            <w:r>
              <w:t>District Coordi</w:t>
            </w:r>
            <w:r w:rsidR="009C015C">
              <w:softHyphen/>
            </w:r>
            <w:r>
              <w:t>nator</w:t>
            </w:r>
          </w:p>
        </w:tc>
        <w:tc>
          <w:tcPr>
            <w:tcW w:w="1018" w:type="dxa"/>
          </w:tcPr>
          <w:p w:rsidR="00D72553" w:rsidRPr="004E7536" w:rsidRDefault="0037765F" w:rsidP="004E7536">
            <w:pPr>
              <w:pStyle w:val="TableHeader"/>
            </w:pPr>
            <w:r>
              <w:t>State Coordi</w:t>
            </w:r>
            <w:r w:rsidR="00030CC6">
              <w:softHyphen/>
            </w:r>
            <w:r>
              <w:t>nator</w:t>
            </w:r>
          </w:p>
        </w:tc>
        <w:tc>
          <w:tcPr>
            <w:tcW w:w="1080" w:type="dxa"/>
          </w:tcPr>
          <w:p w:rsidR="00D72553" w:rsidRPr="004E7536" w:rsidRDefault="0037765F" w:rsidP="005B318E">
            <w:pPr>
              <w:pStyle w:val="TableHeader"/>
            </w:pPr>
            <w:r>
              <w:t xml:space="preserve">Client </w:t>
            </w:r>
            <w:r w:rsidR="005B318E">
              <w:t>Adminis</w:t>
            </w:r>
            <w:r w:rsidR="005B318E">
              <w:softHyphen/>
              <w:t>trator</w:t>
            </w:r>
          </w:p>
        </w:tc>
        <w:tc>
          <w:tcPr>
            <w:tcW w:w="1010" w:type="dxa"/>
          </w:tcPr>
          <w:p w:rsidR="00D72553" w:rsidRPr="004E7536" w:rsidRDefault="0037765F" w:rsidP="0037765F">
            <w:pPr>
              <w:pStyle w:val="TableHeader"/>
            </w:pPr>
            <w:r>
              <w:t>Test Reg. Admin</w:t>
            </w:r>
          </w:p>
        </w:tc>
        <w:tc>
          <w:tcPr>
            <w:tcW w:w="810" w:type="dxa"/>
          </w:tcPr>
          <w:p w:rsidR="00D72553" w:rsidRPr="004E7536" w:rsidRDefault="0037765F" w:rsidP="004E7536">
            <w:pPr>
              <w:pStyle w:val="TableHeader"/>
            </w:pPr>
            <w:r>
              <w:t>Test Admin</w:t>
            </w:r>
          </w:p>
        </w:tc>
        <w:tc>
          <w:tcPr>
            <w:tcW w:w="1158" w:type="dxa"/>
          </w:tcPr>
          <w:p w:rsidR="00D72553" w:rsidRPr="004E7536" w:rsidRDefault="0037765F" w:rsidP="004E7536">
            <w:pPr>
              <w:pStyle w:val="TableHeader"/>
            </w:pPr>
            <w:r>
              <w:t>Interim Test Admin</w:t>
            </w:r>
          </w:p>
        </w:tc>
      </w:tr>
      <w:tr w:rsidR="001A029C" w:rsidRPr="004E7536" w:rsidTr="00C270D1">
        <w:tc>
          <w:tcPr>
            <w:tcW w:w="1749" w:type="dxa"/>
          </w:tcPr>
          <w:p w:rsidR="0037765F" w:rsidRPr="004E7536" w:rsidRDefault="0037765F" w:rsidP="0057536B">
            <w:pPr>
              <w:pStyle w:val="TableText"/>
            </w:pPr>
            <w:r w:rsidRPr="004E7536">
              <w:t>Accommodations Modify</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Accommodations Read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Accommodations Upload</w:t>
            </w:r>
          </w:p>
        </w:tc>
        <w:tc>
          <w:tcPr>
            <w:tcW w:w="126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Assessment Import</w:t>
            </w:r>
          </w:p>
        </w:tc>
        <w:tc>
          <w:tcPr>
            <w:tcW w:w="1260" w:type="dxa"/>
          </w:tcPr>
          <w:p w:rsidR="0037765F" w:rsidRPr="00AC3E24" w:rsidRDefault="0037765F" w:rsidP="00AC3E24">
            <w:pPr>
              <w:pStyle w:val="TableTextCenter"/>
              <w:rPr>
                <w:rFonts w:ascii="Wingdings" w:hAnsi="Wingdings"/>
              </w:rPr>
            </w:pPr>
          </w:p>
        </w:tc>
        <w:tc>
          <w:tcPr>
            <w:tcW w:w="1232" w:type="dxa"/>
          </w:tcPr>
          <w:p w:rsidR="0037765F" w:rsidRPr="00AC3E24" w:rsidRDefault="0037765F" w:rsidP="00AC3E24">
            <w:pPr>
              <w:pStyle w:val="TableTextCenter"/>
              <w:rPr>
                <w:rFonts w:ascii="Wingdings" w:hAnsi="Wingdings"/>
              </w:rPr>
            </w:pPr>
          </w:p>
        </w:tc>
        <w:tc>
          <w:tcPr>
            <w:tcW w:w="1018" w:type="dxa"/>
          </w:tcPr>
          <w:p w:rsidR="0037765F" w:rsidRPr="00AC3E24" w:rsidRDefault="0037765F" w:rsidP="00AC3E24">
            <w:pPr>
              <w:pStyle w:val="TableTextCenter"/>
              <w:rPr>
                <w:rFonts w:ascii="Wingdings" w:hAnsi="Wingdings"/>
              </w:rPr>
            </w:pPr>
          </w:p>
        </w:tc>
        <w:tc>
          <w:tcPr>
            <w:tcW w:w="1080" w:type="dxa"/>
          </w:tcPr>
          <w:p w:rsidR="0037765F" w:rsidRPr="00AC3E24" w:rsidRDefault="0037765F" w:rsidP="00AC3E24">
            <w:pPr>
              <w:pStyle w:val="TableTextCenter"/>
              <w:rPr>
                <w:rFonts w:ascii="Wingdings" w:hAnsi="Wingdings"/>
              </w:rPr>
            </w:pPr>
          </w:p>
        </w:tc>
        <w:tc>
          <w:tcPr>
            <w:tcW w:w="1010" w:type="dxa"/>
          </w:tcPr>
          <w:p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lastRenderedPageBreak/>
              <w:t>Assessment Modify</w:t>
            </w:r>
          </w:p>
        </w:tc>
        <w:tc>
          <w:tcPr>
            <w:tcW w:w="1260" w:type="dxa"/>
          </w:tcPr>
          <w:p w:rsidR="0037765F" w:rsidRPr="00AC3E24" w:rsidRDefault="0037765F" w:rsidP="00AC3E24">
            <w:pPr>
              <w:pStyle w:val="TableTextCenter"/>
              <w:rPr>
                <w:rFonts w:ascii="Wingdings" w:hAnsi="Wingdings"/>
              </w:rPr>
            </w:pPr>
          </w:p>
        </w:tc>
        <w:tc>
          <w:tcPr>
            <w:tcW w:w="1232" w:type="dxa"/>
          </w:tcPr>
          <w:p w:rsidR="0037765F" w:rsidRPr="00AC3E24" w:rsidRDefault="0037765F" w:rsidP="00AC3E24">
            <w:pPr>
              <w:pStyle w:val="TableTextCenter"/>
              <w:rPr>
                <w:rFonts w:ascii="Wingdings" w:hAnsi="Wingdings"/>
              </w:rPr>
            </w:pPr>
          </w:p>
        </w:tc>
        <w:tc>
          <w:tcPr>
            <w:tcW w:w="1018" w:type="dxa"/>
          </w:tcPr>
          <w:p w:rsidR="0037765F" w:rsidRPr="00AC3E24" w:rsidRDefault="0037765F" w:rsidP="00AC3E24">
            <w:pPr>
              <w:pStyle w:val="TableTextCenter"/>
              <w:rPr>
                <w:rFonts w:ascii="Wingdings" w:hAnsi="Wingdings"/>
              </w:rPr>
            </w:pPr>
          </w:p>
        </w:tc>
        <w:tc>
          <w:tcPr>
            <w:tcW w:w="1080" w:type="dxa"/>
          </w:tcPr>
          <w:p w:rsidR="0037765F" w:rsidRPr="00AC3E24" w:rsidRDefault="0037765F" w:rsidP="00AC3E24">
            <w:pPr>
              <w:pStyle w:val="TableTextCenter"/>
              <w:rPr>
                <w:rFonts w:ascii="Wingdings" w:hAnsi="Wingdings"/>
              </w:rPr>
            </w:pPr>
          </w:p>
        </w:tc>
        <w:tc>
          <w:tcPr>
            <w:tcW w:w="1010" w:type="dxa"/>
          </w:tcPr>
          <w:p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Assessment Read</w:t>
            </w:r>
          </w:p>
        </w:tc>
        <w:tc>
          <w:tcPr>
            <w:tcW w:w="126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Client Administrator</w:t>
            </w:r>
          </w:p>
        </w:tc>
        <w:tc>
          <w:tcPr>
            <w:tcW w:w="1260" w:type="dxa"/>
          </w:tcPr>
          <w:p w:rsidR="0037765F" w:rsidRPr="00AC3E24" w:rsidRDefault="0037765F" w:rsidP="00AC3E24">
            <w:pPr>
              <w:pStyle w:val="TableTextCenter"/>
              <w:rPr>
                <w:rFonts w:ascii="Wingdings" w:hAnsi="Wingdings"/>
              </w:rPr>
            </w:pPr>
          </w:p>
        </w:tc>
        <w:tc>
          <w:tcPr>
            <w:tcW w:w="1232" w:type="dxa"/>
          </w:tcPr>
          <w:p w:rsidR="0037765F" w:rsidRPr="00AC3E24" w:rsidRDefault="0037765F" w:rsidP="00AC3E24">
            <w:pPr>
              <w:pStyle w:val="TableTextCenter"/>
              <w:rPr>
                <w:rFonts w:ascii="Wingdings" w:hAnsi="Wingdings"/>
              </w:rPr>
            </w:pPr>
          </w:p>
        </w:tc>
        <w:tc>
          <w:tcPr>
            <w:tcW w:w="1018" w:type="dxa"/>
          </w:tcPr>
          <w:p w:rsidR="0037765F" w:rsidRPr="00AC3E24" w:rsidRDefault="0037765F" w:rsidP="00AC3E24">
            <w:pPr>
              <w:pStyle w:val="TableTextCenter"/>
              <w:rPr>
                <w:rFonts w:ascii="Wingdings" w:hAnsi="Wingdings"/>
              </w:rPr>
            </w:pPr>
          </w:p>
        </w:tc>
        <w:tc>
          <w:tcPr>
            <w:tcW w:w="1080" w:type="dxa"/>
          </w:tcPr>
          <w:p w:rsidR="0037765F" w:rsidRPr="00AC3E24" w:rsidRDefault="0037765F" w:rsidP="00AC3E24">
            <w:pPr>
              <w:pStyle w:val="TableTextCenter"/>
              <w:rPr>
                <w:rFonts w:ascii="Wingdings" w:hAnsi="Wingdings"/>
              </w:rPr>
            </w:pPr>
          </w:p>
        </w:tc>
        <w:tc>
          <w:tcPr>
            <w:tcW w:w="1010" w:type="dxa"/>
          </w:tcPr>
          <w:p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37765F">
            <w:pPr>
              <w:pStyle w:val="TableText"/>
            </w:pPr>
            <w:r w:rsidRPr="004E7536">
              <w:t xml:space="preserve">Eligibility </w:t>
            </w:r>
            <w:r>
              <w:t>Upload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Entity Modify</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Entity Read</w:t>
            </w:r>
          </w:p>
        </w:tc>
        <w:tc>
          <w:tcPr>
            <w:tcW w:w="126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Entity Upload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Student Modify</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Student Read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Student Upload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StudentGroup Modify</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StudentGroup Read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StudentGroup Upload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Template Download</w:t>
            </w:r>
          </w:p>
        </w:tc>
        <w:tc>
          <w:tcPr>
            <w:tcW w:w="126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User Modify</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t>User Profile Modify</w:t>
            </w:r>
          </w:p>
        </w:tc>
        <w:tc>
          <w:tcPr>
            <w:tcW w:w="1260" w:type="dxa"/>
          </w:tcPr>
          <w:p w:rsidR="0037765F" w:rsidRPr="00AC3E24" w:rsidRDefault="0037765F" w:rsidP="0070766E">
            <w:pPr>
              <w:pStyle w:val="TableTextCenter"/>
              <w:rPr>
                <w:rFonts w:ascii="Wingdings" w:hAnsi="Wingdings"/>
              </w:rPr>
            </w:pPr>
          </w:p>
        </w:tc>
        <w:tc>
          <w:tcPr>
            <w:tcW w:w="1232" w:type="dxa"/>
          </w:tcPr>
          <w:p w:rsidR="0037765F" w:rsidRPr="00AC3E24" w:rsidRDefault="0037765F" w:rsidP="0070766E">
            <w:pPr>
              <w:pStyle w:val="TableTextCenter"/>
              <w:rPr>
                <w:rFonts w:ascii="Wingdings" w:hAnsi="Wingdings"/>
              </w:rPr>
            </w:pPr>
          </w:p>
        </w:tc>
        <w:tc>
          <w:tcPr>
            <w:tcW w:w="1018" w:type="dxa"/>
          </w:tcPr>
          <w:p w:rsidR="0037765F" w:rsidRPr="00AC3E24" w:rsidRDefault="0037765F" w:rsidP="0070766E">
            <w:pPr>
              <w:pStyle w:val="TableTextCenter"/>
              <w:rPr>
                <w:rFonts w:ascii="Wingdings" w:hAnsi="Wingdings"/>
              </w:rPr>
            </w:pPr>
          </w:p>
        </w:tc>
        <w:tc>
          <w:tcPr>
            <w:tcW w:w="1080" w:type="dxa"/>
          </w:tcPr>
          <w:p w:rsidR="0037765F" w:rsidRPr="00AC3E24" w:rsidRDefault="0037765F" w:rsidP="0070766E">
            <w:pPr>
              <w:pStyle w:val="TableTextCenter"/>
              <w:rPr>
                <w:rFonts w:ascii="Wingdings" w:hAnsi="Wingdings"/>
              </w:rPr>
            </w:pP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User Read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rsidTr="00C270D1">
        <w:tc>
          <w:tcPr>
            <w:tcW w:w="1749" w:type="dxa"/>
          </w:tcPr>
          <w:p w:rsidR="0037765F" w:rsidRPr="004E7536" w:rsidRDefault="0037765F" w:rsidP="0057536B">
            <w:pPr>
              <w:pStyle w:val="TableText"/>
            </w:pPr>
            <w:r w:rsidRPr="004E7536">
              <w:t>User Upload</w:t>
            </w:r>
          </w:p>
        </w:tc>
        <w:tc>
          <w:tcPr>
            <w:tcW w:w="126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rsidR="0037765F" w:rsidRPr="00AC3E24" w:rsidRDefault="0037765F" w:rsidP="00AC3E24">
            <w:pPr>
              <w:pStyle w:val="TableTextCenter"/>
              <w:rPr>
                <w:rFonts w:ascii="Wingdings" w:hAnsi="Wingdings"/>
              </w:rPr>
            </w:pP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Warehouse Extract Admin</w:t>
            </w:r>
          </w:p>
        </w:tc>
        <w:tc>
          <w:tcPr>
            <w:tcW w:w="1260" w:type="dxa"/>
          </w:tcPr>
          <w:p w:rsidR="0037765F" w:rsidRPr="00AC3E24" w:rsidRDefault="0037765F" w:rsidP="00AC3E24">
            <w:pPr>
              <w:pStyle w:val="TableTextCenter"/>
              <w:rPr>
                <w:rFonts w:ascii="Wingdings" w:hAnsi="Wingdings"/>
              </w:rPr>
            </w:pPr>
          </w:p>
        </w:tc>
        <w:tc>
          <w:tcPr>
            <w:tcW w:w="1232" w:type="dxa"/>
          </w:tcPr>
          <w:p w:rsidR="0037765F" w:rsidRPr="00AC3E24" w:rsidRDefault="0037765F" w:rsidP="00AC3E24">
            <w:pPr>
              <w:pStyle w:val="TableTextCenter"/>
              <w:rPr>
                <w:rFonts w:ascii="Wingdings" w:hAnsi="Wingdings"/>
              </w:rPr>
            </w:pPr>
          </w:p>
        </w:tc>
        <w:tc>
          <w:tcPr>
            <w:tcW w:w="1018" w:type="dxa"/>
          </w:tcPr>
          <w:p w:rsidR="0037765F" w:rsidRPr="00AC3E24" w:rsidRDefault="0037765F" w:rsidP="00AC3E24">
            <w:pPr>
              <w:pStyle w:val="TableTextCenter"/>
              <w:rPr>
                <w:rFonts w:ascii="Wingdings" w:hAnsi="Wingdings"/>
              </w:rPr>
            </w:pPr>
          </w:p>
        </w:tc>
        <w:tc>
          <w:tcPr>
            <w:tcW w:w="1080" w:type="dxa"/>
          </w:tcPr>
          <w:p w:rsidR="0037765F" w:rsidRPr="00AC3E24" w:rsidRDefault="0037765F" w:rsidP="00AC3E24">
            <w:pPr>
              <w:pStyle w:val="TableTextCenter"/>
              <w:rPr>
                <w:rFonts w:ascii="Wingdings" w:hAnsi="Wingdings"/>
              </w:rPr>
            </w:pPr>
          </w:p>
        </w:tc>
        <w:tc>
          <w:tcPr>
            <w:tcW w:w="10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r w:rsidR="001A029C" w:rsidRPr="004E7536" w:rsidTr="00C270D1">
        <w:tc>
          <w:tcPr>
            <w:tcW w:w="1749" w:type="dxa"/>
          </w:tcPr>
          <w:p w:rsidR="0037765F" w:rsidRPr="004E7536" w:rsidRDefault="0037765F" w:rsidP="0057536B">
            <w:pPr>
              <w:pStyle w:val="TableText"/>
            </w:pPr>
            <w:r w:rsidRPr="004E7536">
              <w:t>Eligibility Extract</w:t>
            </w:r>
          </w:p>
        </w:tc>
        <w:tc>
          <w:tcPr>
            <w:tcW w:w="1260" w:type="dxa"/>
          </w:tcPr>
          <w:p w:rsidR="0037765F" w:rsidRPr="00AC3E24" w:rsidRDefault="0037765F" w:rsidP="00AC3E24">
            <w:pPr>
              <w:pStyle w:val="TableTextCenter"/>
              <w:rPr>
                <w:rFonts w:ascii="Wingdings" w:hAnsi="Wingdings"/>
              </w:rPr>
            </w:pPr>
          </w:p>
        </w:tc>
        <w:tc>
          <w:tcPr>
            <w:tcW w:w="1232" w:type="dxa"/>
          </w:tcPr>
          <w:p w:rsidR="0037765F" w:rsidRPr="00AC3E24" w:rsidRDefault="0037765F" w:rsidP="00AC3E24">
            <w:pPr>
              <w:pStyle w:val="TableTextCenter"/>
              <w:rPr>
                <w:rFonts w:ascii="Wingdings" w:hAnsi="Wingdings"/>
              </w:rPr>
            </w:pPr>
          </w:p>
        </w:tc>
        <w:tc>
          <w:tcPr>
            <w:tcW w:w="1018" w:type="dxa"/>
          </w:tcPr>
          <w:p w:rsidR="0037765F" w:rsidRPr="00AC3E24" w:rsidRDefault="0037765F" w:rsidP="00AC3E24">
            <w:pPr>
              <w:pStyle w:val="TableTextCenter"/>
              <w:rPr>
                <w:rFonts w:ascii="Wingdings" w:hAnsi="Wingdings"/>
              </w:rPr>
            </w:pPr>
          </w:p>
        </w:tc>
        <w:tc>
          <w:tcPr>
            <w:tcW w:w="1080" w:type="dxa"/>
          </w:tcPr>
          <w:p w:rsidR="0037765F" w:rsidRPr="00AC3E24" w:rsidRDefault="0037765F" w:rsidP="00AC3E24">
            <w:pPr>
              <w:pStyle w:val="TableTextCenter"/>
              <w:rPr>
                <w:rFonts w:ascii="Wingdings" w:hAnsi="Wingdings"/>
              </w:rPr>
            </w:pPr>
          </w:p>
        </w:tc>
        <w:tc>
          <w:tcPr>
            <w:tcW w:w="1010" w:type="dxa"/>
          </w:tcPr>
          <w:p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rsidR="0037765F" w:rsidRPr="00AC3E24" w:rsidRDefault="0037765F" w:rsidP="00AC3E24">
            <w:pPr>
              <w:pStyle w:val="TableTextCenter"/>
              <w:rPr>
                <w:rFonts w:ascii="Wingdings" w:hAnsi="Wingdings"/>
              </w:rPr>
            </w:pPr>
          </w:p>
        </w:tc>
        <w:tc>
          <w:tcPr>
            <w:tcW w:w="1158" w:type="dxa"/>
          </w:tcPr>
          <w:p w:rsidR="0037765F" w:rsidRPr="00AC3E24" w:rsidRDefault="0037765F" w:rsidP="00AC3E24">
            <w:pPr>
              <w:pStyle w:val="TableTextCenter"/>
              <w:rPr>
                <w:rFonts w:ascii="Wingdings" w:hAnsi="Wingdings"/>
              </w:rPr>
            </w:pPr>
          </w:p>
        </w:tc>
      </w:tr>
    </w:tbl>
    <w:p w:rsidR="00B523AE" w:rsidRDefault="00B523AE" w:rsidP="002E47F4"/>
    <w:p w:rsidR="007C0537" w:rsidRDefault="007C0537" w:rsidP="007C0537">
      <w:pPr>
        <w:pStyle w:val="Heading2"/>
      </w:pPr>
      <w:bookmarkStart w:id="15" w:name="_Ref388247329"/>
      <w:bookmarkStart w:id="16" w:name="_Toc391560281"/>
      <w:bookmarkStart w:id="17" w:name="_Toc398805083"/>
      <w:r>
        <w:lastRenderedPageBreak/>
        <w:t>Understanding the Smarter Balanced Hierarchy</w:t>
      </w:r>
      <w:bookmarkEnd w:id="15"/>
      <w:bookmarkEnd w:id="16"/>
      <w:bookmarkEnd w:id="17"/>
    </w:p>
    <w:p w:rsidR="007C0537" w:rsidRDefault="005F113B" w:rsidP="00C270D1">
      <w:pPr>
        <w:keepNext/>
        <w:keepLines/>
      </w:pPr>
      <w:r>
        <w:t>The Smarter Balanced hierarchy organizes students</w:t>
      </w:r>
      <w:r w:rsidR="008D6271">
        <w:t xml:space="preserve"> and entities.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A609D">
        <w:rPr>
          <w:rStyle w:val="CrossReference"/>
        </w:rPr>
        <w:fldChar w:fldCharType="begin"/>
      </w:r>
      <w:r w:rsidR="006A609D" w:rsidRPr="006A609D">
        <w:rPr>
          <w:rStyle w:val="CrossReference"/>
        </w:rPr>
        <w:instrText xml:space="preserve"> REF _Ref388248567 \* MERGEFORMAT \h</w:instrText>
      </w:r>
      <w:r w:rsidR="00243974" w:rsidRPr="006A609D">
        <w:rPr>
          <w:rStyle w:val="CrossReference"/>
        </w:rPr>
      </w:r>
      <w:r w:rsidR="00243974" w:rsidRPr="006A609D">
        <w:rPr>
          <w:rStyle w:val="CrossReference"/>
        </w:rPr>
        <w:fldChar w:fldCharType="separate"/>
      </w:r>
      <w:r w:rsidR="00BC07F1" w:rsidRPr="00BC07F1">
        <w:rPr>
          <w:rStyle w:val="CrossReference"/>
        </w:rPr>
        <w:t>Figure 1</w:t>
      </w:r>
      <w:r w:rsidR="00243974" w:rsidRPr="006A609D">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rsidTr="005B1799">
        <w:trPr>
          <w:trHeight w:val="581"/>
        </w:trPr>
        <w:tc>
          <w:tcPr>
            <w:tcW w:w="720" w:type="dxa"/>
          </w:tcPr>
          <w:p w:rsidR="005B1799" w:rsidRDefault="005B1799" w:rsidP="005B1799">
            <w:pPr>
              <w:pStyle w:val="NoteIcon"/>
              <w:keepNext/>
            </w:pPr>
            <w:r w:rsidRPr="004B16D1">
              <w:rPr>
                <w:sz w:val="20"/>
                <w:szCs w:val="20"/>
              </w:rPr>
              <w:drawing>
                <wp:inline distT="0" distB="0" distL="0" distR="0" wp14:anchorId="0A741339" wp14:editId="2212227D">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rsidR="005B1799" w:rsidRPr="007C0537" w:rsidRDefault="005B1799" w:rsidP="00C270D1">
      <w:pPr>
        <w:keepNext/>
        <w:keepLines/>
      </w:pPr>
    </w:p>
    <w:p w:rsidR="00211D49" w:rsidRDefault="00211D49" w:rsidP="00211D49">
      <w:pPr>
        <w:pStyle w:val="ImageCaption"/>
      </w:pPr>
      <w:bookmarkStart w:id="18" w:name="_Ref388248567"/>
      <w:bookmarkStart w:id="19" w:name="_Toc391560238"/>
      <w:bookmarkStart w:id="20" w:name="_Toc398805175"/>
      <w:r w:rsidRPr="00E17057">
        <w:t>Figure</w:t>
      </w:r>
      <w:r w:rsidR="000D5604">
        <w:t> </w:t>
      </w:r>
      <w:fldSimple w:instr=" SEQ Figure \* ARABIC ">
        <w:r w:rsidR="00BC07F1">
          <w:rPr>
            <w:noProof/>
          </w:rPr>
          <w:t>1</w:t>
        </w:r>
      </w:fldSimple>
      <w:bookmarkEnd w:id="18"/>
      <w:r w:rsidRPr="00E17057">
        <w:t xml:space="preserve">. </w:t>
      </w:r>
      <w:r>
        <w:t>Simple Smarter Balanced Hierarchy</w:t>
      </w:r>
      <w:bookmarkEnd w:id="19"/>
      <w:bookmarkEnd w:id="20"/>
    </w:p>
    <w:p w:rsidR="007C0537" w:rsidRDefault="005B1799" w:rsidP="006E49A2">
      <w:pPr>
        <w:pStyle w:val="Image"/>
      </w:pPr>
      <w:r>
        <w:drawing>
          <wp:inline distT="0" distB="0" distL="0" distR="0" wp14:anchorId="04AECCA5" wp14:editId="40ED812D">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rsidR="002B2923" w:rsidRDefault="00412157" w:rsidP="00033AAD">
      <w:pPr>
        <w:keepNext/>
        <w:keepLines/>
      </w:pPr>
      <w:r>
        <w:lastRenderedPageBreak/>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A609D">
        <w:rPr>
          <w:rStyle w:val="CrossReference"/>
        </w:rPr>
        <w:fldChar w:fldCharType="begin"/>
      </w:r>
      <w:r w:rsidR="006A609D" w:rsidRPr="006A609D">
        <w:rPr>
          <w:rStyle w:val="CrossReference"/>
        </w:rPr>
        <w:instrText xml:space="preserve"> REF _Ref388248576 \* MERGEFORMAT \h</w:instrText>
      </w:r>
      <w:r w:rsidR="00243974" w:rsidRPr="006A609D">
        <w:rPr>
          <w:rStyle w:val="CrossReference"/>
        </w:rPr>
      </w:r>
      <w:r w:rsidR="00243974" w:rsidRPr="006A609D">
        <w:rPr>
          <w:rStyle w:val="CrossReference"/>
        </w:rPr>
        <w:fldChar w:fldCharType="separate"/>
      </w:r>
      <w:r w:rsidR="00BC07F1" w:rsidRPr="00BC07F1">
        <w:rPr>
          <w:rStyle w:val="CrossReference"/>
        </w:rPr>
        <w:t>Figure 2</w:t>
      </w:r>
      <w:r w:rsidR="00243974" w:rsidRPr="006A609D">
        <w:rPr>
          <w:rStyle w:val="CrossReference"/>
        </w:rPr>
        <w:fldChar w:fldCharType="end"/>
      </w:r>
      <w:r w:rsidR="00243974">
        <w:t>.</w:t>
      </w:r>
    </w:p>
    <w:p w:rsidR="002B2923" w:rsidRDefault="000D5604" w:rsidP="008E0508">
      <w:pPr>
        <w:pStyle w:val="ImageCaption"/>
      </w:pPr>
      <w:bookmarkStart w:id="21" w:name="_Ref388248576"/>
      <w:bookmarkStart w:id="22" w:name="_Toc391560239"/>
      <w:bookmarkStart w:id="23" w:name="_Toc398805176"/>
      <w:r>
        <w:t>Figure </w:t>
      </w:r>
      <w:fldSimple w:instr=" SEQ Figure \* ARABIC ">
        <w:r w:rsidR="00BC07F1">
          <w:rPr>
            <w:noProof/>
          </w:rPr>
          <w:t>2</w:t>
        </w:r>
      </w:fldSimple>
      <w:bookmarkEnd w:id="21"/>
      <w:r w:rsidR="002B2923" w:rsidRPr="00E17057">
        <w:t xml:space="preserve">. </w:t>
      </w:r>
      <w:r w:rsidR="002B2923">
        <w:t>Smarter Balanced Hierarchy with Groupings</w:t>
      </w:r>
      <w:bookmarkEnd w:id="22"/>
      <w:bookmarkEnd w:id="23"/>
    </w:p>
    <w:p w:rsidR="008E0508" w:rsidRDefault="00C87BD8" w:rsidP="002B2923">
      <w:pPr>
        <w:pStyle w:val="Image"/>
      </w:pPr>
      <w:r>
        <w:drawing>
          <wp:inline distT="0" distB="0" distL="0" distR="0" wp14:anchorId="625F7FD3" wp14:editId="04B7B412">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rsidR="00494DB5" w:rsidRDefault="00CA1944" w:rsidP="00494DB5">
      <w:pPr>
        <w:keepNext/>
      </w:pPr>
      <w:r>
        <w:t>The following rules apply w</w:t>
      </w:r>
      <w:r w:rsidR="00586C1D">
        <w:t>hen designing hierarchies:</w:t>
      </w:r>
    </w:p>
    <w:p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rsidR="000F198A" w:rsidRDefault="00517D29" w:rsidP="00494DB5">
      <w:pPr>
        <w:pStyle w:val="ListBullet"/>
      </w:pPr>
      <w:r>
        <w:t>A student or student group</w:t>
      </w:r>
      <w:r w:rsidR="000F198A">
        <w:t xml:space="preserve"> must be the child of a</w:t>
      </w:r>
      <w:r w:rsidR="00127F5F">
        <w:t>n institution</w:t>
      </w:r>
      <w:r w:rsidR="000F198A">
        <w:t>.</w:t>
      </w:r>
    </w:p>
    <w:p w:rsidR="00A8540F" w:rsidRDefault="004A27B6" w:rsidP="00A8540F">
      <w:pPr>
        <w:pStyle w:val="ListBullet"/>
      </w:pPr>
      <w:r>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rsidR="00A309B0" w:rsidRDefault="00A309B0" w:rsidP="00A309B0">
      <w:pPr>
        <w:pStyle w:val="Heading2"/>
      </w:pPr>
      <w:bookmarkStart w:id="24" w:name="_Toc391560282"/>
      <w:bookmarkStart w:id="25" w:name="_Toc398805084"/>
      <w:r>
        <w:lastRenderedPageBreak/>
        <w:t>About Microsoft Excel Files</w:t>
      </w:r>
      <w:bookmarkEnd w:id="24"/>
      <w:bookmarkEnd w:id="25"/>
    </w:p>
    <w:p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.xlsx. Your version of Excel impacts the file format you should select or use.</w:t>
      </w:r>
    </w:p>
    <w:p w:rsidR="00A309B0" w:rsidRDefault="00A309B0" w:rsidP="00A309B0">
      <w:pPr>
        <w:pStyle w:val="SectionHeading"/>
      </w:pPr>
      <w:r>
        <w:t>CSV (comma-separated values):</w:t>
      </w:r>
    </w:p>
    <w:p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A609D">
        <w:rPr>
          <w:rStyle w:val="CrossReference"/>
        </w:rPr>
        <w:fldChar w:fldCharType="begin"/>
      </w:r>
      <w:r w:rsidR="006A609D" w:rsidRPr="006A609D">
        <w:rPr>
          <w:rStyle w:val="CrossReference"/>
        </w:rPr>
        <w:instrText xml:space="preserve"> REF _Ref398724196 \* MERGEFORMAT \h</w:instrText>
      </w:r>
      <w:r w:rsidR="00E068E6" w:rsidRPr="006A609D">
        <w:rPr>
          <w:rStyle w:val="CrossReference"/>
        </w:rPr>
      </w:r>
      <w:r w:rsidR="00E068E6" w:rsidRPr="006A609D">
        <w:rPr>
          <w:rStyle w:val="CrossReference"/>
        </w:rPr>
        <w:fldChar w:fldCharType="separate"/>
      </w:r>
      <w:r w:rsidR="00BC07F1" w:rsidRPr="00BC07F1">
        <w:rPr>
          <w:rStyle w:val="CrossReference"/>
        </w:rPr>
        <w:t>Appendix B. Opening a CSV File in Excel</w:t>
      </w:r>
      <w:r w:rsidR="00E068E6" w:rsidRPr="006A609D">
        <w:rPr>
          <w:rStyle w:val="CrossReference"/>
        </w:rPr>
        <w:fldChar w:fldCharType="end"/>
      </w:r>
      <w:r w:rsidRPr="007419FB">
        <w:t>.</w:t>
      </w:r>
    </w:p>
    <w:p w:rsidR="00A309B0" w:rsidRDefault="00A309B0" w:rsidP="00A309B0">
      <w:pPr>
        <w:pStyle w:val="SectionHeading"/>
      </w:pPr>
      <w:r>
        <w:t>Excel:</w:t>
      </w:r>
    </w:p>
    <w:p w:rsidR="002E47F4" w:rsidRPr="002E47F4" w:rsidRDefault="00A309B0" w:rsidP="00A309B0">
      <w:r>
        <w:t>Microsoft Excel 2007 .xlsx files automatically preserve leading zeros. Excel 2007, 2010, or 2013 must be used to correctly open these files. These files cannot be opened using an earlier version of Excel.</w:t>
      </w:r>
    </w:p>
    <w:p w:rsidR="00153FDF" w:rsidRDefault="00153FDF" w:rsidP="00153FDF">
      <w:pPr>
        <w:pStyle w:val="Heading1"/>
      </w:pPr>
      <w:bookmarkStart w:id="26" w:name="_Toc391560283"/>
      <w:bookmarkStart w:id="27" w:name="_Toc398805085"/>
      <w:bookmarkStart w:id="28" w:name="_Ref387921169"/>
      <w:r>
        <w:lastRenderedPageBreak/>
        <w:t>Introduction to This User Guide</w:t>
      </w:r>
      <w:bookmarkEnd w:id="26"/>
      <w:bookmarkEnd w:id="27"/>
    </w:p>
    <w:p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rsidR="00153FDF" w:rsidRPr="0081008B" w:rsidRDefault="00153FDF" w:rsidP="000B622A">
      <w:pPr>
        <w:pStyle w:val="ListIntroduction"/>
      </w:pPr>
      <w:r w:rsidRPr="00E17057">
        <w:t xml:space="preserve">This user guide </w:t>
      </w:r>
      <w:r w:rsidR="00D411E6">
        <w:t>includes the following sections</w:t>
      </w:r>
      <w:r>
        <w:t>:</w:t>
      </w:r>
    </w:p>
    <w:p w:rsidR="000F6FC6" w:rsidRDefault="004B549F" w:rsidP="00B30BC7">
      <w:pPr>
        <w:pStyle w:val="ListBullet"/>
      </w:pPr>
      <w:r w:rsidRPr="006A609D">
        <w:rPr>
          <w:rStyle w:val="CrossReference"/>
        </w:rPr>
        <w:fldChar w:fldCharType="begin"/>
      </w:r>
      <w:r w:rsidR="006A609D" w:rsidRPr="006A609D">
        <w:rPr>
          <w:rStyle w:val="CrossReference"/>
        </w:rPr>
        <w:instrText xml:space="preserve"> REF _Ref396463878 \* MERGEFORMAT \h</w:instrText>
      </w:r>
      <w:r w:rsidRPr="006A609D">
        <w:rPr>
          <w:rStyle w:val="CrossReference"/>
        </w:rPr>
      </w:r>
      <w:r w:rsidRPr="006A609D">
        <w:rPr>
          <w:rStyle w:val="CrossReference"/>
        </w:rPr>
        <w:fldChar w:fldCharType="separate"/>
      </w:r>
      <w:r w:rsidR="00BC07F1" w:rsidRPr="00BC07F1">
        <w:rPr>
          <w:rStyle w:val="CrossReference"/>
        </w:rPr>
        <w:t>Accessing the Administration and Registration Tools System</w:t>
      </w:r>
      <w:r w:rsidRPr="006A609D">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rsidR="00153FDF" w:rsidRDefault="000F6FC6" w:rsidP="00B30BC7">
      <w:pPr>
        <w:pStyle w:val="ListBullet"/>
      </w:pPr>
      <w:r w:rsidRPr="006A609D">
        <w:rPr>
          <w:rStyle w:val="CrossReference"/>
        </w:rPr>
        <w:fldChar w:fldCharType="begin"/>
      </w:r>
      <w:r w:rsidR="006A609D" w:rsidRPr="006A609D">
        <w:rPr>
          <w:rStyle w:val="CrossReference"/>
        </w:rPr>
        <w:instrText xml:space="preserve"> REF _Ref387999423 \* MERGEFORMAT \h</w:instrText>
      </w:r>
      <w:r w:rsidRPr="006A609D">
        <w:rPr>
          <w:rStyle w:val="CrossReference"/>
        </w:rPr>
      </w:r>
      <w:r w:rsidRPr="006A609D">
        <w:rPr>
          <w:rStyle w:val="CrossReference"/>
        </w:rPr>
        <w:fldChar w:fldCharType="separate"/>
      </w:r>
      <w:r w:rsidR="00BC07F1" w:rsidRPr="00BC07F1">
        <w:rPr>
          <w:rStyle w:val="CrossReference"/>
        </w:rPr>
        <w:t>Understanding the ART Interface</w:t>
      </w:r>
      <w:r w:rsidRPr="006A609D">
        <w:rPr>
          <w:rStyle w:val="CrossReference"/>
        </w:rPr>
        <w:fldChar w:fldCharType="end"/>
      </w:r>
      <w:r w:rsidR="00153FDF">
        <w:t xml:space="preserve"> describes the overall layout of the </w:t>
      </w:r>
      <w:r w:rsidR="00DD7873">
        <w:t>ART</w:t>
      </w:r>
      <w:r w:rsidR="00964DB0">
        <w:t xml:space="preserve"> i</w:t>
      </w:r>
      <w:r w:rsidR="00153FDF">
        <w:t>nterface.</w:t>
      </w:r>
    </w:p>
    <w:p w:rsidR="00153FDF" w:rsidRDefault="00153FDF" w:rsidP="00B30BC7">
      <w:pPr>
        <w:pStyle w:val="ListBullet"/>
      </w:pPr>
      <w:r w:rsidRPr="006A609D">
        <w:rPr>
          <w:rStyle w:val="CrossReference"/>
        </w:rPr>
        <w:fldChar w:fldCharType="begin"/>
      </w:r>
      <w:r w:rsidR="006A609D" w:rsidRPr="006A609D">
        <w:rPr>
          <w:rStyle w:val="CrossReference"/>
        </w:rPr>
        <w:instrText xml:space="preserve"> REF _Ref387921171 \* MERGEFORMAT \h</w:instrText>
      </w:r>
      <w:r w:rsidRPr="006A609D">
        <w:rPr>
          <w:rStyle w:val="CrossReference"/>
        </w:rPr>
      </w:r>
      <w:r w:rsidRPr="006A609D">
        <w:rPr>
          <w:rStyle w:val="CrossReference"/>
        </w:rPr>
        <w:fldChar w:fldCharType="separate"/>
      </w:r>
      <w:r w:rsidR="00BC07F1" w:rsidRPr="00BC07F1">
        <w:rPr>
          <w:rStyle w:val="CrossReference"/>
        </w:rPr>
        <w:t>Assessment Tasks</w:t>
      </w:r>
      <w:r w:rsidRPr="006A609D">
        <w:rPr>
          <w:rStyle w:val="CrossReference"/>
        </w:rPr>
        <w:fldChar w:fldCharType="end"/>
      </w:r>
      <w:r>
        <w:t xml:space="preserve"> explains how to select, create, and manage assessments.</w:t>
      </w:r>
    </w:p>
    <w:p w:rsidR="00D8063F" w:rsidRPr="0008579B" w:rsidRDefault="00153FDF" w:rsidP="00D8063F">
      <w:pPr>
        <w:pStyle w:val="ListBullet"/>
      </w:pPr>
      <w:r w:rsidRPr="006A609D">
        <w:rPr>
          <w:rStyle w:val="CrossReference"/>
        </w:rPr>
        <w:fldChar w:fldCharType="begin"/>
      </w:r>
      <w:r w:rsidR="006A609D" w:rsidRPr="006A609D">
        <w:rPr>
          <w:rStyle w:val="CrossReference"/>
        </w:rPr>
        <w:instrText xml:space="preserve"> REF _Ref387921173 \* MERGEFORMAT \h</w:instrText>
      </w:r>
      <w:r w:rsidRPr="006A609D">
        <w:rPr>
          <w:rStyle w:val="CrossReference"/>
        </w:rPr>
      </w:r>
      <w:r w:rsidRPr="006A609D">
        <w:rPr>
          <w:rStyle w:val="CrossReference"/>
        </w:rPr>
        <w:fldChar w:fldCharType="separate"/>
      </w:r>
      <w:r w:rsidR="00BC07F1" w:rsidRPr="00BC07F1">
        <w:rPr>
          <w:rStyle w:val="CrossReference"/>
        </w:rPr>
        <w:t>Test Registration Tasks</w:t>
      </w:r>
      <w:r w:rsidRPr="006A609D">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rsidR="00591945" w:rsidRPr="00591945" w:rsidRDefault="00591945" w:rsidP="00591945">
      <w:pPr>
        <w:pStyle w:val="ListBullet"/>
        <w:rPr>
          <w:rStyle w:val="CrossReference"/>
          <w:color w:val="auto"/>
          <w:u w:val="none"/>
        </w:rPr>
      </w:pPr>
      <w:r w:rsidRPr="006A609D">
        <w:rPr>
          <w:rStyle w:val="CrossReference"/>
        </w:rPr>
        <w:fldChar w:fldCharType="begin"/>
      </w:r>
      <w:r w:rsidR="006A609D" w:rsidRPr="006A609D">
        <w:rPr>
          <w:rStyle w:val="CrossReference"/>
        </w:rPr>
        <w:instrText xml:space="preserve"> REF _Ref397525504 \* MERGEFORMAT \h</w:instrText>
      </w:r>
      <w:r w:rsidRPr="006A609D">
        <w:rPr>
          <w:rStyle w:val="CrossReference"/>
        </w:rPr>
      </w:r>
      <w:r w:rsidRPr="006A609D">
        <w:rPr>
          <w:rStyle w:val="CrossReference"/>
        </w:rPr>
        <w:fldChar w:fldCharType="separate"/>
      </w:r>
      <w:r w:rsidR="00BC07F1" w:rsidRPr="00BC07F1">
        <w:rPr>
          <w:rStyle w:val="CrossReference"/>
        </w:rPr>
        <w:t>Test Administration Tasks</w:t>
      </w:r>
      <w:r w:rsidRPr="006A609D">
        <w:rPr>
          <w:rStyle w:val="CrossReference"/>
        </w:rPr>
        <w:fldChar w:fldCharType="end"/>
      </w:r>
      <w:r>
        <w:rPr>
          <w:rStyle w:val="CrossReference"/>
          <w:color w:val="auto"/>
          <w:u w:val="none"/>
        </w:rPr>
        <w:t xml:space="preserve"> describes how to create schedules and view test administration reports.</w:t>
      </w:r>
    </w:p>
    <w:p w:rsidR="00BD56F5" w:rsidRDefault="00591945" w:rsidP="00591945">
      <w:pPr>
        <w:pStyle w:val="ListBullet"/>
      </w:pPr>
      <w:r w:rsidRPr="006A609D">
        <w:rPr>
          <w:rStyle w:val="CrossReference"/>
        </w:rPr>
        <w:fldChar w:fldCharType="begin"/>
      </w:r>
      <w:r w:rsidR="006A609D" w:rsidRPr="006A609D">
        <w:rPr>
          <w:rStyle w:val="CrossReference"/>
        </w:rPr>
        <w:instrText xml:space="preserve"> REF _Ref397525562 \* MERGEFORMAT \h</w:instrText>
      </w:r>
      <w:r w:rsidRPr="006A609D">
        <w:rPr>
          <w:rStyle w:val="CrossReference"/>
        </w:rPr>
      </w:r>
      <w:r w:rsidRPr="006A609D">
        <w:rPr>
          <w:rStyle w:val="CrossReference"/>
        </w:rPr>
        <w:fldChar w:fldCharType="separate"/>
      </w:r>
      <w:r w:rsidR="00BC07F1" w:rsidRPr="00BC07F1">
        <w:rPr>
          <w:rStyle w:val="CrossReference"/>
        </w:rPr>
        <w:t>Appendix A. Manage System Settings</w:t>
      </w:r>
      <w:r w:rsidRPr="006A609D">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rsidR="00C16FB0" w:rsidRDefault="00C16FB0" w:rsidP="00C16FB0">
      <w:pPr>
        <w:pStyle w:val="ListBullet"/>
      </w:pPr>
      <w:r w:rsidRPr="006A609D">
        <w:rPr>
          <w:rStyle w:val="CrossReference"/>
        </w:rPr>
        <w:fldChar w:fldCharType="begin"/>
      </w:r>
      <w:r w:rsidR="006A609D" w:rsidRPr="006A609D">
        <w:rPr>
          <w:rStyle w:val="CrossReference"/>
        </w:rPr>
        <w:instrText xml:space="preserve"> REF _Ref389477416 \* MERGEFORMAT \h</w:instrText>
      </w:r>
      <w:r w:rsidRPr="006A609D">
        <w:rPr>
          <w:rStyle w:val="CrossReference"/>
        </w:rPr>
      </w:r>
      <w:r w:rsidRPr="006A609D">
        <w:rPr>
          <w:rStyle w:val="CrossReference"/>
        </w:rPr>
        <w:fldChar w:fldCharType="separate"/>
      </w:r>
      <w:r w:rsidR="00BC07F1" w:rsidRPr="00BC07F1">
        <w:rPr>
          <w:rStyle w:val="CrossReference"/>
        </w:rPr>
        <w:t>Appendix B. Opening a CSV File in Excel</w:t>
      </w:r>
      <w:r w:rsidRPr="006A609D">
        <w:rPr>
          <w:rStyle w:val="CrossReference"/>
        </w:rPr>
        <w:fldChar w:fldCharType="end"/>
      </w:r>
      <w:r w:rsidR="00415721">
        <w:t xml:space="preserve"> explains how to open comma-sepa</w:t>
      </w:r>
      <w:r>
        <w:t>rated value files in Excel.</w:t>
      </w:r>
    </w:p>
    <w:p w:rsidR="00D31084" w:rsidRDefault="00C16FB0" w:rsidP="00C16FB0">
      <w:pPr>
        <w:pStyle w:val="ListBullet"/>
      </w:pPr>
      <w:r w:rsidRPr="006A609D">
        <w:rPr>
          <w:rStyle w:val="CrossReference"/>
        </w:rPr>
        <w:fldChar w:fldCharType="begin"/>
      </w:r>
      <w:r w:rsidR="006A609D" w:rsidRPr="006A609D">
        <w:rPr>
          <w:rStyle w:val="CrossReference"/>
        </w:rPr>
        <w:instrText xml:space="preserve"> REF _Ref389477454 \* MERGEFORMAT \h</w:instrText>
      </w:r>
      <w:r w:rsidRPr="006A609D">
        <w:rPr>
          <w:rStyle w:val="CrossReference"/>
        </w:rPr>
      </w:r>
      <w:r w:rsidRPr="006A609D">
        <w:rPr>
          <w:rStyle w:val="CrossReference"/>
        </w:rPr>
        <w:fldChar w:fldCharType="separate"/>
      </w:r>
      <w:r w:rsidR="00BC07F1" w:rsidRPr="00BC07F1">
        <w:rPr>
          <w:rStyle w:val="CrossReference"/>
        </w:rPr>
        <w:t>Appendix C. Common Errors with File Uploads</w:t>
      </w:r>
      <w:r w:rsidRPr="006A609D">
        <w:rPr>
          <w:rStyle w:val="CrossReference"/>
        </w:rPr>
        <w:fldChar w:fldCharType="end"/>
      </w:r>
      <w:r>
        <w:t xml:space="preserve"> explains how to resolve some common errors that may occur while uploading files in </w:t>
      </w:r>
      <w:r w:rsidR="00DD7873">
        <w:t>ART</w:t>
      </w:r>
      <w:r>
        <w:t>.</w:t>
      </w:r>
    </w:p>
    <w:p w:rsidR="00591945" w:rsidRDefault="00591945" w:rsidP="00C16FB0">
      <w:pPr>
        <w:pStyle w:val="ListBullet"/>
      </w:pPr>
      <w:r w:rsidRPr="006A609D">
        <w:rPr>
          <w:rStyle w:val="CrossReference"/>
        </w:rPr>
        <w:fldChar w:fldCharType="begin"/>
      </w:r>
      <w:r w:rsidR="006A609D" w:rsidRPr="006A609D">
        <w:rPr>
          <w:rStyle w:val="CrossReference"/>
        </w:rPr>
        <w:instrText xml:space="preserve"> REF _Ref397525505 \* MERGEFORMAT \h</w:instrText>
      </w:r>
      <w:r w:rsidRPr="006A609D">
        <w:rPr>
          <w:rStyle w:val="CrossReference"/>
        </w:rPr>
      </w:r>
      <w:r w:rsidRPr="006A609D">
        <w:rPr>
          <w:rStyle w:val="CrossReference"/>
        </w:rPr>
        <w:fldChar w:fldCharType="separate"/>
      </w:r>
      <w:r w:rsidR="00BC07F1" w:rsidRPr="00BC07F1">
        <w:rPr>
          <w:rStyle w:val="CrossReference"/>
        </w:rPr>
        <w:t>Appendix D. About the Calendar Widgets</w:t>
      </w:r>
      <w:r w:rsidRPr="006A609D">
        <w:rPr>
          <w:rStyle w:val="CrossReference"/>
        </w:rPr>
        <w:fldChar w:fldCharType="end"/>
      </w:r>
      <w:r>
        <w:t xml:space="preserve"> explains how to use calendar widgets in ART.</w:t>
      </w:r>
    </w:p>
    <w:p w:rsidR="005E71E4" w:rsidRPr="0008579B" w:rsidRDefault="005E71E4" w:rsidP="001416D6">
      <w:pPr>
        <w:keepNext/>
      </w:pPr>
      <w:r w:rsidRPr="006A609D">
        <w:rPr>
          <w:rStyle w:val="CrossReference"/>
        </w:rPr>
        <w:fldChar w:fldCharType="begin"/>
      </w:r>
      <w:r w:rsidR="006A609D" w:rsidRPr="006A609D">
        <w:rPr>
          <w:rStyle w:val="CrossReference"/>
        </w:rPr>
        <w:instrText xml:space="preserve"> REF _Ref387927129 \* MERGEFORMAT \h</w:instrText>
      </w:r>
      <w:r w:rsidRPr="006A609D">
        <w:rPr>
          <w:rStyle w:val="CrossReference"/>
        </w:rPr>
      </w:r>
      <w:r w:rsidRPr="006A609D">
        <w:rPr>
          <w:rStyle w:val="CrossReference"/>
        </w:rPr>
        <w:fldChar w:fldCharType="separate"/>
      </w:r>
      <w:r w:rsidR="00BC07F1" w:rsidRPr="00BC07F1">
        <w:rPr>
          <w:rStyle w:val="CrossReference"/>
        </w:rPr>
        <w:t>Table 3</w:t>
      </w:r>
      <w:r w:rsidRPr="006A609D">
        <w:rPr>
          <w:rStyle w:val="CrossReference"/>
        </w:rPr>
        <w:fldChar w:fldCharType="end"/>
      </w:r>
      <w:r>
        <w:t xml:space="preserve"> describes icons and typographical elements that appear in this user guide.</w:t>
      </w:r>
    </w:p>
    <w:p w:rsidR="00153FDF" w:rsidRDefault="00153FDF" w:rsidP="00800BB7">
      <w:pPr>
        <w:pStyle w:val="TableCaption"/>
      </w:pPr>
      <w:bookmarkStart w:id="29" w:name="_Ref387927129"/>
      <w:r>
        <w:t>Table</w:t>
      </w:r>
      <w:r w:rsidR="00192EB8">
        <w:t> </w:t>
      </w:r>
      <w:fldSimple w:instr=" SEQ Table \* ARABIC ">
        <w:r w:rsidR="00BC07F1">
          <w:rPr>
            <w:noProof/>
          </w:rPr>
          <w:t>3</w:t>
        </w:r>
      </w:fldSimple>
      <w:bookmarkEnd w:id="29"/>
      <w:r>
        <w:t>. Key Icons and Elements</w:t>
      </w:r>
    </w:p>
    <w:tbl>
      <w:tblPr>
        <w:tblStyle w:val="TableGrid"/>
        <w:tblW w:w="0" w:type="auto"/>
        <w:tblLayout w:type="fixed"/>
        <w:tblLook w:val="04A0" w:firstRow="1" w:lastRow="0" w:firstColumn="1" w:lastColumn="0" w:noHBand="0" w:noVBand="1"/>
      </w:tblPr>
      <w:tblGrid>
        <w:gridCol w:w="1080"/>
        <w:gridCol w:w="8280"/>
      </w:tblGrid>
      <w:tr w:rsidR="00153FDF" w:rsidRPr="00F91B28"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rsidR="00153FDF" w:rsidRPr="00F91B28" w:rsidRDefault="00153FDF" w:rsidP="005920C9">
            <w:pPr>
              <w:pStyle w:val="TableHeader"/>
            </w:pPr>
            <w:r>
              <w:t>Icon</w:t>
            </w:r>
          </w:p>
        </w:tc>
        <w:tc>
          <w:tcPr>
            <w:tcW w:w="8280" w:type="dxa"/>
          </w:tcPr>
          <w:p w:rsidR="00153FDF" w:rsidRPr="00F91B28" w:rsidRDefault="00153FDF" w:rsidP="005920C9">
            <w:pPr>
              <w:pStyle w:val="TableHeader"/>
            </w:pPr>
            <w:r>
              <w:t>Description</w:t>
            </w:r>
          </w:p>
        </w:tc>
      </w:tr>
      <w:tr w:rsidR="00153FDF" w:rsidRPr="00F91B28" w:rsidTr="00D34778">
        <w:tc>
          <w:tcPr>
            <w:tcW w:w="1080" w:type="dxa"/>
          </w:tcPr>
          <w:p w:rsidR="00153FDF" w:rsidRPr="00E250DF" w:rsidRDefault="00A6543B" w:rsidP="005920C9">
            <w:pPr>
              <w:pStyle w:val="NoteIcon"/>
              <w:rPr>
                <w:sz w:val="20"/>
                <w:szCs w:val="20"/>
              </w:rPr>
            </w:pPr>
            <w:r>
              <w:drawing>
                <wp:inline distT="0" distB="0" distL="0" distR="0" wp14:anchorId="15866E93" wp14:editId="614CC2C9">
                  <wp:extent cx="292608" cy="2409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rsidTr="00D34778">
        <w:tc>
          <w:tcPr>
            <w:tcW w:w="1080" w:type="dxa"/>
          </w:tcPr>
          <w:p w:rsidR="00153FDF" w:rsidRPr="00800BB7" w:rsidRDefault="00A6543B" w:rsidP="005920C9">
            <w:pPr>
              <w:pStyle w:val="NoteIcon"/>
            </w:pPr>
            <w:r>
              <w:drawing>
                <wp:inline distT="0" distB="0" distL="0" distR="0" wp14:anchorId="58D97A80" wp14:editId="2A3D6667">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rsidTr="00D34778">
        <w:tc>
          <w:tcPr>
            <w:tcW w:w="1080" w:type="dxa"/>
          </w:tcPr>
          <w:p w:rsidR="00153FDF" w:rsidRPr="00F91B28" w:rsidRDefault="00A6543B" w:rsidP="005920C9">
            <w:pPr>
              <w:pStyle w:val="NoteIcon"/>
              <w:rPr>
                <w:sz w:val="20"/>
                <w:szCs w:val="20"/>
              </w:rPr>
            </w:pPr>
            <w:r>
              <w:rPr>
                <w:sz w:val="20"/>
                <w:szCs w:val="20"/>
              </w:rPr>
              <w:drawing>
                <wp:inline distT="0" distB="0" distL="0" distR="0" wp14:anchorId="108E5876" wp14:editId="3FE44E94">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rsidTr="00D34778">
        <w:tc>
          <w:tcPr>
            <w:tcW w:w="1080" w:type="dxa"/>
          </w:tcPr>
          <w:p w:rsidR="00153FDF" w:rsidRPr="00C47D7A" w:rsidRDefault="00153FDF" w:rsidP="005920C9">
            <w:pPr>
              <w:pStyle w:val="NoteIcon"/>
            </w:pPr>
            <w:r>
              <w:drawing>
                <wp:inline distT="0" distB="0" distL="0" distR="0" wp14:anchorId="34A767F2" wp14:editId="154B8323">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250" cy="314325"/>
                          </a:xfrm>
                          <a:prstGeom prst="rect">
                            <a:avLst/>
                          </a:prstGeom>
                        </pic:spPr>
                      </pic:pic>
                    </a:graphicData>
                  </a:graphic>
                </wp:inline>
              </w:drawing>
            </w:r>
          </w:p>
        </w:tc>
        <w:tc>
          <w:tcPr>
            <w:tcW w:w="8280" w:type="dxa"/>
          </w:tcPr>
          <w:p w:rsidR="00153FDF" w:rsidRDefault="00153FDF" w:rsidP="005920C9">
            <w:pPr>
              <w:pStyle w:val="TableText"/>
            </w:pPr>
            <w:r>
              <w:t xml:space="preserve">Text that appears in gray boxes provides instructions relevant to the task described. </w:t>
            </w:r>
          </w:p>
          <w:p w:rsidR="00153FDF" w:rsidRDefault="00153FDF" w:rsidP="005920C9">
            <w:pPr>
              <w:pStyle w:val="TableTextBullet"/>
            </w:pPr>
            <w:r>
              <w:t>Numbered (ordered) lists provide step-by-step instructions.</w:t>
            </w:r>
          </w:p>
          <w:p w:rsidR="00153FDF" w:rsidRPr="0094537A" w:rsidRDefault="00153FDF" w:rsidP="005920C9">
            <w:pPr>
              <w:pStyle w:val="TableTextBullet"/>
            </w:pPr>
            <w:r>
              <w:t>Bulleted lists provide instructions that do not need to be done in a specific order.</w:t>
            </w:r>
          </w:p>
        </w:tc>
      </w:tr>
      <w:tr w:rsidR="00153FDF" w:rsidRPr="00F91B28" w:rsidTr="00D34778">
        <w:tc>
          <w:tcPr>
            <w:tcW w:w="1080" w:type="dxa"/>
          </w:tcPr>
          <w:p w:rsidR="00153FDF" w:rsidRPr="005D1DC3" w:rsidRDefault="00153FDF" w:rsidP="005920C9">
            <w:pPr>
              <w:pStyle w:val="TableTextCenter"/>
            </w:pPr>
            <w:r w:rsidRPr="005D1DC3">
              <w:t>[</w:t>
            </w:r>
            <w:r w:rsidRPr="005920C9">
              <w:rPr>
                <w:rStyle w:val="Strong"/>
              </w:rPr>
              <w:t>Text</w:t>
            </w:r>
            <w:r w:rsidRPr="005D1DC3">
              <w:t>]</w:t>
            </w:r>
          </w:p>
        </w:tc>
        <w:tc>
          <w:tcPr>
            <w:tcW w:w="8280" w:type="dxa"/>
          </w:tcPr>
          <w:p w:rsidR="00153FDF" w:rsidRDefault="00153FDF" w:rsidP="005920C9">
            <w:pPr>
              <w:pStyle w:val="TableText"/>
            </w:pPr>
            <w:r>
              <w:t xml:space="preserve">Text in brackets is used to indicate a link or button that is clickable. </w:t>
            </w:r>
          </w:p>
        </w:tc>
      </w:tr>
      <w:tr w:rsidR="00017CE3" w:rsidRPr="00F91B28" w:rsidTr="00D34778">
        <w:tc>
          <w:tcPr>
            <w:tcW w:w="1080" w:type="dxa"/>
          </w:tcPr>
          <w:p w:rsidR="00017CE3" w:rsidRPr="00017CE3" w:rsidRDefault="00017CE3" w:rsidP="005920C9">
            <w:pPr>
              <w:pStyle w:val="TableTextCenter"/>
              <w:rPr>
                <w:rStyle w:val="IntenseEmphasis"/>
              </w:rPr>
            </w:pPr>
            <w:r w:rsidRPr="00017CE3">
              <w:rPr>
                <w:rStyle w:val="IntenseEmphasis"/>
              </w:rPr>
              <w:t>Text</w:t>
            </w:r>
          </w:p>
        </w:tc>
        <w:tc>
          <w:tcPr>
            <w:tcW w:w="8280" w:type="dxa"/>
          </w:tcPr>
          <w:p w:rsidR="00017CE3" w:rsidRDefault="00017CE3" w:rsidP="005920C9">
            <w:pPr>
              <w:pStyle w:val="TableText"/>
            </w:pPr>
            <w:r>
              <w:t>Text in bold italics indicates a screen name.</w:t>
            </w:r>
          </w:p>
        </w:tc>
      </w:tr>
      <w:tr w:rsidR="00153FDF" w:rsidRPr="00F91B28" w:rsidTr="00D34778">
        <w:tc>
          <w:tcPr>
            <w:tcW w:w="1080" w:type="dxa"/>
          </w:tcPr>
          <w:p w:rsidR="00153FDF" w:rsidRPr="005920C9" w:rsidRDefault="00153FDF" w:rsidP="005920C9">
            <w:pPr>
              <w:pStyle w:val="TableTextCenter"/>
              <w:rPr>
                <w:rStyle w:val="Emphasis"/>
              </w:rPr>
            </w:pPr>
            <w:r w:rsidRPr="005920C9">
              <w:rPr>
                <w:rStyle w:val="Emphasis"/>
              </w:rPr>
              <w:t>Text</w:t>
            </w:r>
          </w:p>
        </w:tc>
        <w:tc>
          <w:tcPr>
            <w:tcW w:w="8280" w:type="dxa"/>
          </w:tcPr>
          <w:p w:rsidR="00153FDF" w:rsidRDefault="00153FDF" w:rsidP="005920C9">
            <w:pPr>
              <w:pStyle w:val="TableText"/>
            </w:pPr>
            <w:r>
              <w:t>Text in italics indicates field names or labels.</w:t>
            </w:r>
          </w:p>
        </w:tc>
      </w:tr>
    </w:tbl>
    <w:p w:rsidR="00153FDF" w:rsidRDefault="00153FDF" w:rsidP="00E73495"/>
    <w:p w:rsidR="00667871" w:rsidRDefault="00667871" w:rsidP="00667871">
      <w:pPr>
        <w:pStyle w:val="Heading1"/>
      </w:pPr>
      <w:bookmarkStart w:id="30" w:name="_Toc391560284"/>
      <w:bookmarkStart w:id="31" w:name="_Toc398805086"/>
      <w:r>
        <w:lastRenderedPageBreak/>
        <w:t xml:space="preserve">Checklist for </w:t>
      </w:r>
      <w:r w:rsidR="00260D06">
        <w:t xml:space="preserve">Test Registration </w:t>
      </w:r>
      <w:r>
        <w:t>Administrat</w:t>
      </w:r>
      <w:r w:rsidR="00260D06">
        <w:t>ors</w:t>
      </w:r>
      <w:bookmarkEnd w:id="30"/>
      <w:bookmarkEnd w:id="31"/>
    </w:p>
    <w:p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Test Registration Administrators</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rsidTr="00944774">
        <w:trPr>
          <w:trHeight w:val="581"/>
        </w:trPr>
        <w:tc>
          <w:tcPr>
            <w:tcW w:w="720" w:type="dxa"/>
          </w:tcPr>
          <w:p w:rsidR="00667871" w:rsidRDefault="00667871" w:rsidP="00944774">
            <w:pPr>
              <w:pStyle w:val="NoteIcon"/>
            </w:pPr>
            <w:r>
              <w:drawing>
                <wp:inline distT="0" distB="0" distL="0" distR="0" wp14:anchorId="0CF28F7D" wp14:editId="5077639C">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rsidR="00667871" w:rsidRDefault="00667871" w:rsidP="00667871">
      <w:pPr>
        <w:keepLines/>
      </w:pPr>
    </w:p>
    <w:p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rsidR="00667871" w:rsidRDefault="00667871" w:rsidP="00667871">
      <w:pPr>
        <w:keepLines/>
      </w:pPr>
    </w:p>
    <w:p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BC07F1" w:rsidRPr="00BC07F1">
        <w:rPr>
          <w:rStyle w:val="CrossReference"/>
        </w:rPr>
        <w:t>Appendix A. Manage System Settings</w:t>
      </w:r>
      <w:r w:rsidR="00591945" w:rsidRPr="006A609D">
        <w:rPr>
          <w:rStyle w:val="CrossReference"/>
        </w:rPr>
        <w:fldChar w:fldCharType="end"/>
      </w:r>
      <w:r w:rsidR="00591945">
        <w:rPr>
          <w:rStyle w:val="Strong"/>
          <w:b w:val="0"/>
          <w:bCs w:val="0"/>
        </w:rPr>
        <w:t xml:space="preserve">. </w:t>
      </w:r>
    </w:p>
    <w:p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BC07F1" w:rsidRPr="00BC07F1">
        <w:rPr>
          <w:rStyle w:val="CrossReference"/>
        </w:rPr>
        <w:t>Appendix A. Manage System Settings</w:t>
      </w:r>
      <w:r w:rsidR="00591945" w:rsidRPr="006A609D">
        <w:rPr>
          <w:rStyle w:val="CrossReference"/>
        </w:rPr>
        <w:fldChar w:fldCharType="end"/>
      </w:r>
      <w:r w:rsidR="00591945">
        <w:rPr>
          <w:rStyle w:val="Strong"/>
          <w:b w:val="0"/>
          <w:bCs w:val="0"/>
        </w:rPr>
        <w:t>.</w:t>
      </w:r>
    </w:p>
    <w:p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A609D">
        <w:rPr>
          <w:rStyle w:val="CrossReference"/>
        </w:rPr>
        <w:fldChar w:fldCharType="begin"/>
      </w:r>
      <w:r w:rsidR="006A609D" w:rsidRPr="006A609D">
        <w:rPr>
          <w:rStyle w:val="CrossReference"/>
        </w:rPr>
        <w:instrText xml:space="preserve"> REF _Ref391557385 \* MERGEFORMAT \h</w:instrText>
      </w:r>
      <w:r w:rsidRPr="006A609D">
        <w:rPr>
          <w:rStyle w:val="CrossReference"/>
        </w:rPr>
      </w:r>
      <w:r w:rsidRPr="006A609D">
        <w:rPr>
          <w:rStyle w:val="CrossReference"/>
        </w:rPr>
        <w:fldChar w:fldCharType="separate"/>
      </w:r>
      <w:r w:rsidR="00BC07F1" w:rsidRPr="00BC07F1">
        <w:rPr>
          <w:rStyle w:val="CrossReference"/>
        </w:rPr>
        <w:t>Select Tests from the Test Specifications Bank (TSB)</w:t>
      </w:r>
      <w:r w:rsidRPr="006A609D">
        <w:rPr>
          <w:rStyle w:val="CrossReference"/>
        </w:rPr>
        <w:fldChar w:fldCharType="end"/>
      </w:r>
      <w:r>
        <w:rPr>
          <w:rStyle w:val="Strong"/>
          <w:b w:val="0"/>
        </w:rPr>
        <w:t>.</w:t>
      </w:r>
    </w:p>
    <w:p w:rsidR="00667871" w:rsidRPr="00667871" w:rsidRDefault="00667871" w:rsidP="00D1375C">
      <w:pPr>
        <w:keepLines/>
        <w:numPr>
          <w:ilvl w:val="0"/>
          <w:numId w:val="81"/>
        </w:numPr>
        <w:rPr>
          <w:b/>
        </w:rPr>
      </w:pPr>
      <w:r>
        <w:t>Set the assessment attributes. This step includes several sub-steps:</w:t>
      </w:r>
    </w:p>
    <w:p w:rsidR="00667871" w:rsidRPr="00667871" w:rsidRDefault="004E21BD" w:rsidP="00D1375C">
      <w:pPr>
        <w:keepLines/>
        <w:numPr>
          <w:ilvl w:val="1"/>
          <w:numId w:val="81"/>
        </w:numPr>
        <w:rPr>
          <w:b/>
        </w:rPr>
      </w:pPr>
      <w:r>
        <w:t xml:space="preserve">Set the delay rules for the assessment. For more information on delay rules,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C07F1" w:rsidRPr="00BC07F1">
        <w:rPr>
          <w:rStyle w:val="CrossReference"/>
        </w:rPr>
        <w:t>Understanding test windows, delay, and opportunities.</w:t>
      </w:r>
      <w:r w:rsidRPr="006A609D">
        <w:rPr>
          <w:rStyle w:val="CrossReference"/>
        </w:rPr>
        <w:fldChar w:fldCharType="end"/>
      </w:r>
    </w:p>
    <w:p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C07F1" w:rsidRPr="00BC07F1">
        <w:rPr>
          <w:rStyle w:val="CrossReference"/>
        </w:rPr>
        <w:t>Understanding test windows, delay, and opportunities.</w:t>
      </w:r>
      <w:r w:rsidRPr="006A609D">
        <w:rPr>
          <w:rStyle w:val="CrossReference"/>
        </w:rPr>
        <w:fldChar w:fldCharType="end"/>
      </w:r>
    </w:p>
    <w:p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BC07F1" w:rsidRPr="00BC07F1">
        <w:rPr>
          <w:rStyle w:val="CrossReference"/>
        </w:rPr>
        <w:t>Understanding test windows, delay, and opportunities.</w:t>
      </w:r>
      <w:r w:rsidRPr="006A609D">
        <w:rPr>
          <w:rStyle w:val="CrossReference"/>
        </w:rPr>
        <w:fldChar w:fldCharType="end"/>
      </w:r>
    </w:p>
    <w:p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A609D">
        <w:rPr>
          <w:rStyle w:val="CrossReference"/>
        </w:rPr>
        <w:fldChar w:fldCharType="begin"/>
      </w:r>
      <w:r w:rsidR="006A609D" w:rsidRPr="006A609D">
        <w:rPr>
          <w:rStyle w:val="CrossReference"/>
        </w:rPr>
        <w:instrText xml:space="preserve"> REF _Ref391558291 \* MERGEFORMAT \h</w:instrText>
      </w:r>
      <w:r w:rsidRPr="006A609D">
        <w:rPr>
          <w:rStyle w:val="CrossReference"/>
        </w:rPr>
      </w:r>
      <w:r w:rsidRPr="006A609D">
        <w:rPr>
          <w:rStyle w:val="CrossReference"/>
        </w:rPr>
        <w:fldChar w:fldCharType="separate"/>
      </w:r>
      <w:r w:rsidR="00BC07F1" w:rsidRPr="00BC07F1">
        <w:rPr>
          <w:rStyle w:val="CrossReference"/>
        </w:rPr>
        <w:t>Understanding test eligibility rules.</w:t>
      </w:r>
      <w:r w:rsidRPr="006A609D">
        <w:rPr>
          <w:rStyle w:val="CrossReference"/>
        </w:rPr>
        <w:fldChar w:fldCharType="end"/>
      </w:r>
    </w:p>
    <w:p w:rsidR="00E068E6" w:rsidRPr="00E068E6" w:rsidRDefault="004E21BD" w:rsidP="00E068E6">
      <w:pPr>
        <w:keepLines/>
        <w:numPr>
          <w:ilvl w:val="2"/>
          <w:numId w:val="81"/>
        </w:numPr>
        <w:rPr>
          <w:rStyle w:val="CrossReference"/>
          <w:b/>
          <w:color w:val="auto"/>
          <w:u w:val="none"/>
        </w:rPr>
      </w:pPr>
      <w:r>
        <w:lastRenderedPageBreak/>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A609D">
        <w:rPr>
          <w:rStyle w:val="CrossReference"/>
        </w:rPr>
        <w:fldChar w:fldCharType="begin"/>
      </w:r>
      <w:r w:rsidR="006A609D" w:rsidRPr="006A609D">
        <w:rPr>
          <w:rStyle w:val="CrossReference"/>
        </w:rPr>
        <w:instrText xml:space="preserve"> REF _Ref391558561 \* MERGEFORMAT \h</w:instrText>
      </w:r>
      <w:r w:rsidR="00E068E6" w:rsidRPr="006A609D">
        <w:rPr>
          <w:rStyle w:val="CrossReference"/>
        </w:rPr>
      </w:r>
      <w:r w:rsidR="00E068E6" w:rsidRPr="006A609D">
        <w:rPr>
          <w:rStyle w:val="CrossReference"/>
        </w:rPr>
        <w:fldChar w:fldCharType="separate"/>
      </w:r>
      <w:r w:rsidR="00BC07F1" w:rsidRPr="00BC07F1">
        <w:rPr>
          <w:rStyle w:val="CrossReference"/>
        </w:rPr>
        <w:t>Implicit eligibility rules.</w:t>
      </w:r>
      <w:r w:rsidR="00E068E6" w:rsidRPr="006A609D">
        <w:rPr>
          <w:rStyle w:val="CrossReference"/>
        </w:rPr>
        <w:fldChar w:fldCharType="end"/>
      </w:r>
    </w:p>
    <w:p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A609D">
        <w:rPr>
          <w:rStyle w:val="CrossReference"/>
        </w:rPr>
        <w:fldChar w:fldCharType="begin"/>
      </w:r>
      <w:r w:rsidR="006A609D" w:rsidRPr="006A609D">
        <w:rPr>
          <w:rStyle w:val="CrossReference"/>
        </w:rPr>
        <w:instrText xml:space="preserve"> REF _Ref397093506 \* MERGEFORMAT \h</w:instrText>
      </w:r>
      <w:r w:rsidRPr="006A609D">
        <w:rPr>
          <w:rStyle w:val="CrossReference"/>
        </w:rPr>
      </w:r>
      <w:r w:rsidRPr="006A609D">
        <w:rPr>
          <w:rStyle w:val="CrossReference"/>
        </w:rPr>
        <w:fldChar w:fldCharType="separate"/>
      </w:r>
      <w:r w:rsidR="00BC07F1" w:rsidRPr="00BC07F1">
        <w:rPr>
          <w:rStyle w:val="CrossReference"/>
        </w:rPr>
        <w:t>Adding Proctors.</w:t>
      </w:r>
      <w:r w:rsidRPr="006A609D">
        <w:rPr>
          <w:rStyle w:val="CrossReference"/>
        </w:rPr>
        <w:fldChar w:fldCharType="end"/>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BC07F1" w:rsidRPr="00BC07F1">
        <w:rPr>
          <w:rStyle w:val="CrossReference"/>
        </w:rPr>
        <w:t>Adding Test Platforms.</w:t>
      </w:r>
      <w:r w:rsidRPr="006A609D">
        <w:rPr>
          <w:rStyle w:val="CrossReference"/>
        </w:rPr>
        <w:fldChar w:fldCharType="end"/>
      </w:r>
    </w:p>
    <w:p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A609D">
        <w:rPr>
          <w:rStyle w:val="CrossReference"/>
        </w:rPr>
        <w:fldChar w:fldCharType="begin"/>
      </w:r>
      <w:r w:rsidR="006A609D" w:rsidRPr="006A609D">
        <w:rPr>
          <w:rStyle w:val="CrossReference"/>
        </w:rPr>
        <w:instrText xml:space="preserve"> REF _Ref398724849 \* MERGEFORMAT \h</w:instrText>
      </w:r>
      <w:r w:rsidR="00477457" w:rsidRPr="006A609D">
        <w:rPr>
          <w:rStyle w:val="CrossReference"/>
        </w:rPr>
      </w:r>
      <w:r w:rsidR="00477457" w:rsidRPr="006A609D">
        <w:rPr>
          <w:rStyle w:val="CrossReference"/>
        </w:rPr>
        <w:fldChar w:fldCharType="separate"/>
      </w:r>
      <w:r w:rsidR="00BC07F1" w:rsidRPr="00BC07F1">
        <w:rPr>
          <w:rStyle w:val="CrossReference"/>
        </w:rPr>
        <w:t>Adding Accessibility Equipment.</w:t>
      </w:r>
      <w:r w:rsidR="00477457" w:rsidRPr="006A609D">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BC07F1" w:rsidRPr="00BC07F1">
        <w:rPr>
          <w:rStyle w:val="CrossReference"/>
        </w:rPr>
        <w:t>Adding Test Platforms.</w:t>
      </w:r>
      <w:r w:rsidRPr="006A609D">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_Ref398724891 \* MERGEFORMAT \h</w:instrText>
      </w:r>
      <w:r w:rsidRPr="006A609D">
        <w:rPr>
          <w:rStyle w:val="CrossReference"/>
        </w:rPr>
      </w:r>
      <w:r w:rsidRPr="006A609D">
        <w:rPr>
          <w:rStyle w:val="CrossReference"/>
        </w:rPr>
        <w:fldChar w:fldCharType="separate"/>
      </w:r>
      <w:r w:rsidR="00BC07F1" w:rsidRPr="00BC07F1">
        <w:rPr>
          <w:rStyle w:val="CrossReference"/>
        </w:rPr>
        <w:t>Adding Test Facilities.</w:t>
      </w:r>
      <w:r w:rsidRPr="006A609D">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_Ref398725001 \* MERGEFORMAT \h</w:instrText>
      </w:r>
      <w:r w:rsidRPr="006A609D">
        <w:rPr>
          <w:rStyle w:val="CrossReference"/>
        </w:rPr>
      </w:r>
      <w:r w:rsidRPr="006A609D">
        <w:rPr>
          <w:rStyle w:val="CrossReference"/>
        </w:rPr>
        <w:fldChar w:fldCharType="separate"/>
      </w:r>
      <w:r w:rsidR="00BC07F1" w:rsidRPr="00BC07F1">
        <w:rPr>
          <w:rStyle w:val="CrossReference"/>
        </w:rPr>
        <w:t>Adding Facility Time Periods.</w:t>
      </w:r>
      <w:r w:rsidRPr="006A609D">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A609D">
        <w:rPr>
          <w:rStyle w:val="CrossReference"/>
        </w:rPr>
        <w:fldChar w:fldCharType="begin"/>
      </w:r>
      <w:r w:rsidR="006A609D" w:rsidRPr="006A609D">
        <w:rPr>
          <w:rStyle w:val="CrossReference"/>
        </w:rPr>
        <w:instrText xml:space="preserve"> REF _Ref398725023 \* MERGEFORMAT \h</w:instrText>
      </w:r>
      <w:r w:rsidRPr="006A609D">
        <w:rPr>
          <w:rStyle w:val="CrossReference"/>
        </w:rPr>
      </w:r>
      <w:r w:rsidRPr="006A609D">
        <w:rPr>
          <w:rStyle w:val="CrossReference"/>
        </w:rPr>
        <w:fldChar w:fldCharType="separate"/>
      </w:r>
      <w:r w:rsidR="00BC07F1" w:rsidRPr="00BC07F1">
        <w:rPr>
          <w:rStyle w:val="CrossReference"/>
        </w:rPr>
        <w:t>Creating Schedules.</w:t>
      </w:r>
      <w:r w:rsidRPr="006A609D">
        <w:rPr>
          <w:rStyle w:val="CrossReference"/>
        </w:rPr>
        <w:fldChar w:fldCharType="end"/>
      </w:r>
    </w:p>
    <w:p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A609D">
        <w:rPr>
          <w:rStyle w:val="CrossReference"/>
        </w:rPr>
        <w:fldChar w:fldCharType="begin"/>
      </w:r>
      <w:r w:rsidR="006A609D" w:rsidRPr="006A609D">
        <w:rPr>
          <w:rStyle w:val="CrossReference"/>
        </w:rPr>
        <w:instrText xml:space="preserve"> REF _Ref398725075 \* MERGEFORMAT \h</w:instrText>
      </w:r>
      <w:r w:rsidRPr="006A609D">
        <w:rPr>
          <w:rStyle w:val="CrossReference"/>
        </w:rPr>
      </w:r>
      <w:r w:rsidRPr="006A609D">
        <w:rPr>
          <w:rStyle w:val="CrossReference"/>
        </w:rPr>
        <w:fldChar w:fldCharType="separate"/>
      </w:r>
      <w:r w:rsidR="00BC07F1" w:rsidRPr="00BC07F1">
        <w:rPr>
          <w:rStyle w:val="CrossReference"/>
        </w:rPr>
        <w:t>Viewing and Modifying Schedule Results.</w:t>
      </w:r>
      <w:r w:rsidRPr="006A609D">
        <w:rPr>
          <w:rStyle w:val="CrossReference"/>
        </w:rPr>
        <w:fldChar w:fldCharType="end"/>
      </w:r>
    </w:p>
    <w:p w:rsidR="00E068E6" w:rsidRPr="00E068E6" w:rsidRDefault="00E068E6" w:rsidP="00477457">
      <w:pPr>
        <w:keepLines/>
        <w:ind w:left="1080"/>
        <w:rPr>
          <w:rStyle w:val="CrossReference"/>
          <w:b/>
          <w:color w:val="auto"/>
          <w:u w:val="none"/>
        </w:rPr>
      </w:pPr>
    </w:p>
    <w:p w:rsidR="00D3351E" w:rsidRDefault="000863F2" w:rsidP="00FD5680">
      <w:pPr>
        <w:pStyle w:val="Heading1"/>
      </w:pPr>
      <w:bookmarkStart w:id="32" w:name="_Ref387926974"/>
      <w:bookmarkStart w:id="33" w:name="_Toc391560285"/>
      <w:bookmarkStart w:id="34" w:name="_Ref396463878"/>
      <w:bookmarkStart w:id="35" w:name="_Toc398805087"/>
      <w:r>
        <w:lastRenderedPageBreak/>
        <w:t xml:space="preserve">Accessing </w:t>
      </w:r>
      <w:r w:rsidR="00D3351E">
        <w:t xml:space="preserve">the </w:t>
      </w:r>
      <w:bookmarkEnd w:id="28"/>
      <w:bookmarkEnd w:id="32"/>
      <w:bookmarkEnd w:id="33"/>
      <w:r w:rsidR="00DD7873">
        <w:t>Administration and Registration Tools System</w:t>
      </w:r>
      <w:bookmarkEnd w:id="34"/>
      <w:bookmarkEnd w:id="35"/>
    </w:p>
    <w:p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rsidR="00CF05FB" w:rsidRDefault="00CF05FB" w:rsidP="00CF05FB">
      <w:pPr>
        <w:pStyle w:val="Heading2"/>
      </w:pPr>
      <w:bookmarkStart w:id="36" w:name="_Toc391560286"/>
      <w:bookmarkStart w:id="37" w:name="_Toc398805088"/>
      <w:r>
        <w:t xml:space="preserve">Logging on to </w:t>
      </w:r>
      <w:bookmarkEnd w:id="36"/>
      <w:r w:rsidR="00DD7873">
        <w:t>ART</w:t>
      </w:r>
      <w:bookmarkEnd w:id="37"/>
    </w:p>
    <w:p w:rsidR="00BF3053" w:rsidRDefault="00BF3053" w:rsidP="00BF3053">
      <w:bookmarkStart w:id="38"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508"/>
        <w:gridCol w:w="4068"/>
      </w:tblGrid>
      <w:tr w:rsidR="00BF3053" w:rsidRPr="009879AB" w:rsidTr="0070766E">
        <w:tc>
          <w:tcPr>
            <w:tcW w:w="5508" w:type="dxa"/>
          </w:tcPr>
          <w:p w:rsidR="00BF3053" w:rsidRPr="00515644" w:rsidRDefault="00BF3053" w:rsidP="0070766E">
            <w:pPr>
              <w:pStyle w:val="ListNumber"/>
            </w:pPr>
            <w:r>
              <w:t>Open your w</w:t>
            </w:r>
            <w:r w:rsidRPr="009879AB">
              <w:t>eb browser and</w:t>
            </w:r>
            <w:r>
              <w:t xml:space="preserve"> navigate to t</w:t>
            </w:r>
            <w:r w:rsidRPr="009879AB">
              <w:t xml:space="preserve">he </w:t>
            </w:r>
            <w:hyperlink r:id="rId18"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On </w:t>
            </w:r>
            <w:r>
              <w:t>L</w:t>
            </w:r>
            <w:r w:rsidRPr="00515644">
              <w:t xml:space="preserve">ogin </w:t>
            </w:r>
            <w:r>
              <w:t>screen.</w:t>
            </w:r>
          </w:p>
          <w:p w:rsidR="00BF3053" w:rsidRDefault="00BF3053" w:rsidP="0070766E">
            <w:pPr>
              <w:pStyle w:val="ListNumber"/>
            </w:pPr>
            <w:r>
              <w:t xml:space="preserve">In the </w:t>
            </w:r>
            <w:r w:rsidRPr="00A36F5E">
              <w:rPr>
                <w:i/>
              </w:rPr>
              <w:t>Username</w:t>
            </w:r>
            <w:r>
              <w:t xml:space="preserve"> field, enter your </w:t>
            </w:r>
            <w:r w:rsidRPr="009879AB">
              <w:t>username</w:t>
            </w:r>
            <w:r>
              <w:t>.</w:t>
            </w:r>
          </w:p>
          <w:p w:rsidR="00BF3053" w:rsidRDefault="00BF3053" w:rsidP="0070766E">
            <w:pPr>
              <w:pStyle w:val="ListNumber"/>
            </w:pPr>
            <w:r>
              <w:t xml:space="preserve">In the </w:t>
            </w:r>
            <w:r>
              <w:rPr>
                <w:i/>
              </w:rPr>
              <w:t>Password</w:t>
            </w:r>
            <w:r>
              <w:t xml:space="preserve"> field, enter your password.</w:t>
            </w:r>
          </w:p>
          <w:p w:rsidR="00BF3053" w:rsidRPr="00515644" w:rsidRDefault="00BF3053" w:rsidP="004045B6">
            <w:pPr>
              <w:pStyle w:val="ListNumber"/>
            </w:pPr>
            <w:r>
              <w:t>C</w:t>
            </w:r>
            <w:r w:rsidRPr="009879AB">
              <w:t>lick</w:t>
            </w:r>
            <w:r>
              <w:t xml:space="preserve"> </w:t>
            </w:r>
            <w:r w:rsidRPr="009879AB">
              <w:t>[</w:t>
            </w:r>
            <w:r w:rsidRPr="00D108A9">
              <w:rPr>
                <w:rStyle w:val="Strong"/>
              </w:rPr>
              <w:t>Log In</w:t>
            </w:r>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rsidR="00BF3053" w:rsidRDefault="00BF3053" w:rsidP="00545E13">
            <w:pPr>
              <w:pStyle w:val="ImageCaptionRight"/>
            </w:pPr>
            <w:bookmarkStart w:id="39" w:name="_Toc388597172"/>
            <w:bookmarkStart w:id="40" w:name="_Toc391560240"/>
            <w:bookmarkStart w:id="41" w:name="_Toc398805177"/>
            <w:r>
              <w:t xml:space="preserve">Figure </w:t>
            </w:r>
            <w:fldSimple w:instr=" SEQ Figure \* ARABIC ">
              <w:r w:rsidR="00BC07F1">
                <w:rPr>
                  <w:noProof/>
                </w:rPr>
                <w:t>3</w:t>
              </w:r>
            </w:fldSimple>
            <w:r>
              <w:t>. Login Screen</w:t>
            </w:r>
            <w:bookmarkEnd w:id="39"/>
            <w:bookmarkEnd w:id="40"/>
            <w:bookmarkEnd w:id="41"/>
          </w:p>
          <w:p w:rsidR="00BF3053" w:rsidRPr="009879AB" w:rsidRDefault="00924CD1" w:rsidP="0070766E">
            <w:pPr>
              <w:jc w:val="right"/>
              <w:rPr>
                <w:rFonts w:cs="Arial"/>
              </w:rPr>
            </w:pPr>
            <w:r>
              <w:rPr>
                <w:rFonts w:cs="Arial"/>
                <w:noProof/>
              </w:rPr>
              <w:drawing>
                <wp:inline distT="0" distB="0" distL="0" distR="0" wp14:anchorId="0F35302A" wp14:editId="06858298">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rsidR="00BF3053" w:rsidRDefault="00BF3053" w:rsidP="00BF3053"/>
    <w:p w:rsidR="00000E10" w:rsidRPr="00E17057" w:rsidRDefault="00000E10" w:rsidP="00000E10">
      <w:pPr>
        <w:pStyle w:val="Heading2"/>
      </w:pPr>
      <w:bookmarkStart w:id="42" w:name="_Toc391560287"/>
      <w:bookmarkStart w:id="43" w:name="_Toc398805089"/>
      <w:r w:rsidRPr="00E17057">
        <w:t>Switching Between Smarter Balanced Systems (S</w:t>
      </w:r>
      <w:r>
        <w:t xml:space="preserve">ingle </w:t>
      </w:r>
      <w:r w:rsidRPr="00E17057">
        <w:t>S</w:t>
      </w:r>
      <w:r>
        <w:t xml:space="preserve">ign </w:t>
      </w:r>
      <w:r w:rsidRPr="00E17057">
        <w:t>O</w:t>
      </w:r>
      <w:r>
        <w:t>n</w:t>
      </w:r>
      <w:r w:rsidRPr="00E17057">
        <w:t xml:space="preserve"> System)</w:t>
      </w:r>
      <w:bookmarkEnd w:id="38"/>
      <w:bookmarkEnd w:id="42"/>
      <w:bookmarkEnd w:id="43"/>
    </w:p>
    <w:p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On (SSO) system that allows users to log in one time and access all available applications. </w:t>
      </w:r>
      <w:r w:rsidRPr="00E17057">
        <w:t>SSO integrates the following applications:</w:t>
      </w:r>
      <w:r w:rsidR="004F4428" w:rsidRPr="00E17057">
        <w:t xml:space="preserve"> </w:t>
      </w:r>
    </w:p>
    <w:p w:rsidR="00000E10" w:rsidRPr="00E17057" w:rsidRDefault="00000E10" w:rsidP="00905AAC">
      <w:pPr>
        <w:pStyle w:val="ListBullet"/>
        <w:keepNext/>
      </w:pPr>
      <w:r w:rsidRPr="00E17057">
        <w:t>Test Administrator (TA) Interface</w:t>
      </w:r>
    </w:p>
    <w:p w:rsidR="00000E10" w:rsidRPr="00E17057" w:rsidRDefault="00000E10" w:rsidP="00905AAC">
      <w:pPr>
        <w:pStyle w:val="ListBullet"/>
        <w:keepNext/>
      </w:pPr>
      <w:r w:rsidRPr="00E17057">
        <w:t>TA Training Site</w:t>
      </w:r>
    </w:p>
    <w:p w:rsidR="00000E10" w:rsidRDefault="00000E10" w:rsidP="00905AAC">
      <w:pPr>
        <w:pStyle w:val="ListBullet"/>
        <w:keepNext/>
      </w:pPr>
      <w:r>
        <w:t>Online Reporting System</w:t>
      </w:r>
    </w:p>
    <w:p w:rsidR="00000E10" w:rsidRDefault="00DD7873" w:rsidP="00905AAC">
      <w:pPr>
        <w:pStyle w:val="ListBullet"/>
        <w:keepNext/>
      </w:pPr>
      <w:r>
        <w:t>Administration and Registration Tools System</w:t>
      </w:r>
      <w:r w:rsidR="00000E10">
        <w:t xml:space="preserve"> (</w:t>
      </w:r>
      <w:r>
        <w:t>ART</w:t>
      </w:r>
      <w:r w:rsidR="00000E10">
        <w:t>)</w:t>
      </w:r>
    </w:p>
    <w:p w:rsidR="00000E10" w:rsidRPr="00E17057" w:rsidRDefault="00000E10" w:rsidP="00905AAC">
      <w:pPr>
        <w:pStyle w:val="ListBullet"/>
        <w:keepNext/>
      </w:pPr>
      <w:r>
        <w:t>Test Authoring System (TAS)</w:t>
      </w:r>
    </w:p>
    <w:p w:rsidR="00000E10" w:rsidRPr="00B006C6" w:rsidRDefault="00000E10" w:rsidP="00B006C6">
      <w:pPr>
        <w:keepNext/>
        <w:rPr>
          <w:i/>
          <w:iCs/>
        </w:rPr>
      </w:pPr>
      <w:r w:rsidRPr="00000E10">
        <w:rPr>
          <w:rStyle w:val="Emphasis"/>
        </w:rPr>
        <w:t>Reminder: Access to all systems and their tasks and features is dependent on your user role.</w:t>
      </w:r>
    </w:p>
    <w:p w:rsidR="002B2542" w:rsidRDefault="00D36AD2" w:rsidP="00D36AD2">
      <w:pPr>
        <w:pStyle w:val="Heading1"/>
      </w:pPr>
      <w:bookmarkStart w:id="44" w:name="_Ref387999423"/>
      <w:bookmarkStart w:id="45" w:name="_Toc391560288"/>
      <w:bookmarkStart w:id="46" w:name="_Toc398805090"/>
      <w:r>
        <w:lastRenderedPageBreak/>
        <w:t xml:space="preserve">Understanding the </w:t>
      </w:r>
      <w:r w:rsidR="00DD7873">
        <w:t>ART</w:t>
      </w:r>
      <w:r>
        <w:t xml:space="preserve"> Interface</w:t>
      </w:r>
      <w:bookmarkEnd w:id="44"/>
      <w:bookmarkEnd w:id="45"/>
      <w:bookmarkEnd w:id="46"/>
    </w:p>
    <w:p w:rsidR="003A5E4B" w:rsidRDefault="00DD7873" w:rsidP="003A5E4B">
      <w:pPr>
        <w:pStyle w:val="Heading2"/>
      </w:pPr>
      <w:bookmarkStart w:id="47" w:name="_Toc391560289"/>
      <w:bookmarkStart w:id="48" w:name="_Toc398805091"/>
      <w:r>
        <w:t>ART</w:t>
      </w:r>
      <w:r w:rsidR="003A5E4B">
        <w:t xml:space="preserve"> </w:t>
      </w:r>
      <w:r w:rsidR="00926E3F">
        <w:t xml:space="preserve">Home </w:t>
      </w:r>
      <w:r w:rsidR="00926A04">
        <w:t>Screen</w:t>
      </w:r>
      <w:bookmarkEnd w:id="47"/>
      <w:bookmarkEnd w:id="48"/>
    </w:p>
    <w:p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A609D">
        <w:rPr>
          <w:rStyle w:val="CrossReference"/>
        </w:rPr>
        <w:fldChar w:fldCharType="begin"/>
      </w:r>
      <w:r w:rsidR="006A609D" w:rsidRPr="006A609D">
        <w:rPr>
          <w:rStyle w:val="CrossReference"/>
        </w:rPr>
        <w:instrText xml:space="preserve"> REF _Ref387929395 \* MERGEFORMAT \h</w:instrText>
      </w:r>
      <w:r w:rsidR="00BF205F" w:rsidRPr="006A609D">
        <w:rPr>
          <w:rStyle w:val="CrossReference"/>
        </w:rPr>
      </w:r>
      <w:r w:rsidR="00BF205F" w:rsidRPr="006A609D">
        <w:rPr>
          <w:rStyle w:val="CrossReference"/>
        </w:rPr>
        <w:fldChar w:fldCharType="separate"/>
      </w:r>
      <w:r w:rsidR="00BC07F1" w:rsidRPr="00BC07F1">
        <w:rPr>
          <w:rStyle w:val="CrossReference"/>
        </w:rPr>
        <w:t>Figure 4</w:t>
      </w:r>
      <w:r w:rsidR="00BF205F" w:rsidRPr="006A609D">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5B318E">
        <w:t xml:space="preserve">Administrator </w:t>
      </w:r>
      <w:r w:rsidR="00954E83">
        <w:t>role</w:t>
      </w:r>
      <w:r w:rsidR="00BD56F5">
        <w:t>.</w:t>
      </w:r>
    </w:p>
    <w:p w:rsidR="00D36AD2" w:rsidRPr="00D36AD2" w:rsidRDefault="006035B7" w:rsidP="006035B7">
      <w:pPr>
        <w:pStyle w:val="ImageCaption"/>
      </w:pPr>
      <w:bookmarkStart w:id="49" w:name="_Ref387929395"/>
      <w:bookmarkStart w:id="50" w:name="_Toc391560241"/>
      <w:bookmarkStart w:id="51" w:name="_Toc398805178"/>
      <w:r w:rsidRPr="00E17057">
        <w:t>Figure</w:t>
      </w:r>
      <w:r w:rsidR="000D5604">
        <w:t> </w:t>
      </w:r>
      <w:fldSimple w:instr=" SEQ Figure \* ARABIC ">
        <w:r w:rsidR="00BC07F1">
          <w:rPr>
            <w:noProof/>
          </w:rPr>
          <w:t>4</w:t>
        </w:r>
      </w:fldSimple>
      <w:bookmarkEnd w:id="49"/>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50"/>
      <w:bookmarkEnd w:id="51"/>
    </w:p>
    <w:p w:rsidR="00D36AD2" w:rsidRPr="00D36AD2" w:rsidRDefault="00AC11D8" w:rsidP="00C10165">
      <w:pPr>
        <w:pStyle w:val="Image"/>
      </w:pPr>
      <w:r>
        <w:drawing>
          <wp:inline distT="0" distB="0" distL="0" distR="0" wp14:anchorId="3E0D9D6B" wp14:editId="23983BA6">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61482"/>
                    </a:xfrm>
                    <a:prstGeom prst="rect">
                      <a:avLst/>
                    </a:prstGeom>
                    <a:ln>
                      <a:solidFill>
                        <a:schemeClr val="bg1">
                          <a:lumMod val="65000"/>
                        </a:schemeClr>
                      </a:solidFill>
                    </a:ln>
                  </pic:spPr>
                </pic:pic>
              </a:graphicData>
            </a:graphic>
          </wp:inline>
        </w:drawing>
      </w:r>
    </w:p>
    <w:p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rsidTr="00B976F8">
        <w:tc>
          <w:tcPr>
            <w:tcW w:w="720" w:type="dxa"/>
          </w:tcPr>
          <w:p w:rsidR="00B976F8" w:rsidRDefault="003E7621" w:rsidP="00B976F8">
            <w:pPr>
              <w:pStyle w:val="NoteIcon"/>
            </w:pPr>
            <w:r>
              <w:drawing>
                <wp:inline distT="0" distB="0" distL="0" distR="0" wp14:anchorId="343E4B02" wp14:editId="54D04AF7">
                  <wp:extent cx="292608" cy="24098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rsidR="00B976F8" w:rsidRPr="00136B13" w:rsidRDefault="00B976F8" w:rsidP="00910B75"/>
    <w:p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Pr>
          <w:noProof/>
        </w:rPr>
        <w:drawing>
          <wp:inline distT="0" distB="0" distL="0" distR="0" wp14:anchorId="55D8CB42" wp14:editId="78FA8188">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A609D">
        <w:rPr>
          <w:rStyle w:val="CrossReference"/>
        </w:rPr>
        <w:fldChar w:fldCharType="begin"/>
      </w:r>
      <w:r w:rsidR="006A609D" w:rsidRPr="006A609D">
        <w:rPr>
          <w:rStyle w:val="CrossReference"/>
        </w:rPr>
        <w:instrText xml:space="preserve"> REF _Ref387929395 \* MERGEFORMAT \h</w:instrText>
      </w:r>
      <w:r w:rsidRPr="006A609D">
        <w:rPr>
          <w:rStyle w:val="CrossReference"/>
        </w:rPr>
      </w:r>
      <w:r w:rsidRPr="006A609D">
        <w:rPr>
          <w:rStyle w:val="CrossReference"/>
        </w:rPr>
        <w:fldChar w:fldCharType="separate"/>
      </w:r>
      <w:r w:rsidR="00BC07F1" w:rsidRPr="00BC07F1">
        <w:rPr>
          <w:rStyle w:val="CrossReference"/>
        </w:rPr>
        <w:t>Figure 4</w:t>
      </w:r>
      <w:r w:rsidRPr="006A609D">
        <w:rPr>
          <w:rStyle w:val="CrossReference"/>
        </w:rPr>
        <w:fldChar w:fldCharType="end"/>
      </w:r>
      <w:r>
        <w:t xml:space="preserve"> </w:t>
      </w:r>
      <w:r w:rsidR="00BF3053">
        <w:t xml:space="preserve">for </w:t>
      </w:r>
      <w:r w:rsidR="003D0EB6">
        <w:t xml:space="preserve">examples of the </w:t>
      </w:r>
      <w:r w:rsidR="00BF3053">
        <w:t>following workflows</w:t>
      </w:r>
      <w:r w:rsidR="00783E67">
        <w:t>:</w:t>
      </w:r>
    </w:p>
    <w:p w:rsidR="00783E67" w:rsidRDefault="00783E67" w:rsidP="00783E67">
      <w:pPr>
        <w:pStyle w:val="SectionHeading"/>
      </w:pPr>
      <w:r>
        <w:t xml:space="preserve">Modifying </w:t>
      </w:r>
      <w:r w:rsidR="004E7B24">
        <w:t>assessments</w:t>
      </w:r>
    </w:p>
    <w:p w:rsidR="00783E67" w:rsidRDefault="00783E67" w:rsidP="00D1375C">
      <w:pPr>
        <w:pStyle w:val="ListNumber"/>
        <w:keepNext/>
        <w:numPr>
          <w:ilvl w:val="0"/>
          <w:numId w:val="61"/>
        </w:numPr>
      </w:pPr>
      <w:r>
        <w:t>S</w:t>
      </w:r>
      <w:r w:rsidR="00F87B5F">
        <w:t xml:space="preserve">elect </w:t>
      </w:r>
      <w:r w:rsidR="002677FA">
        <w:t>assessments</w:t>
      </w:r>
      <w:r>
        <w:t>, then</w:t>
      </w:r>
    </w:p>
    <w:p w:rsidR="00F87B5F" w:rsidRDefault="00783E67" w:rsidP="001D6AA7">
      <w:pPr>
        <w:pStyle w:val="ListNumber"/>
      </w:pPr>
      <w:r>
        <w:t>Modify assessments</w:t>
      </w:r>
      <w:r w:rsidR="00F87B5F">
        <w:t>.</w:t>
      </w:r>
    </w:p>
    <w:p w:rsidR="00783E67" w:rsidRDefault="004E7B24" w:rsidP="00783E67">
      <w:pPr>
        <w:pStyle w:val="SectionHeading"/>
      </w:pPr>
      <w:r>
        <w:lastRenderedPageBreak/>
        <w:t xml:space="preserve">Uploading </w:t>
      </w:r>
      <w:r w:rsidR="00332BB0">
        <w:t>student groups</w:t>
      </w:r>
    </w:p>
    <w:p w:rsidR="0070152B" w:rsidRDefault="0070152B" w:rsidP="00D1375C">
      <w:pPr>
        <w:pStyle w:val="ListNumber"/>
        <w:keepNext/>
        <w:numPr>
          <w:ilvl w:val="0"/>
          <w:numId w:val="9"/>
        </w:numPr>
      </w:pPr>
      <w:r>
        <w:t>Upload institutions, then</w:t>
      </w:r>
    </w:p>
    <w:p w:rsidR="00C267AF" w:rsidRDefault="00C267AF" w:rsidP="00D1375C">
      <w:pPr>
        <w:pStyle w:val="ListNumber"/>
        <w:keepNext/>
        <w:numPr>
          <w:ilvl w:val="0"/>
          <w:numId w:val="9"/>
        </w:numPr>
      </w:pPr>
      <w:r>
        <w:t>Upload students, then</w:t>
      </w:r>
    </w:p>
    <w:p w:rsidR="00C267AF" w:rsidRDefault="00332BB0" w:rsidP="00D1375C">
      <w:pPr>
        <w:pStyle w:val="ListNumber"/>
        <w:keepNext/>
        <w:numPr>
          <w:ilvl w:val="0"/>
          <w:numId w:val="9"/>
        </w:numPr>
      </w:pPr>
      <w:r>
        <w:t xml:space="preserve">Upload </w:t>
      </w:r>
      <w:r w:rsidR="004242D0">
        <w:t>users</w:t>
      </w:r>
      <w:r>
        <w:t>, then</w:t>
      </w:r>
    </w:p>
    <w:p w:rsidR="00783E67" w:rsidRDefault="00C267AF" w:rsidP="00D1375C">
      <w:pPr>
        <w:pStyle w:val="ListNumber"/>
        <w:numPr>
          <w:ilvl w:val="0"/>
          <w:numId w:val="9"/>
        </w:numPr>
      </w:pPr>
      <w:r>
        <w:t xml:space="preserve">Upload student </w:t>
      </w:r>
      <w:r w:rsidR="00332BB0">
        <w:t>group</w:t>
      </w:r>
    </w:p>
    <w:p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rsidR="00C97615" w:rsidRDefault="00C97615" w:rsidP="002F6A2C"/>
    <w:p w:rsidR="00BE3739" w:rsidRDefault="00BE3739" w:rsidP="00BE3739">
      <w:pPr>
        <w:pStyle w:val="Heading2"/>
      </w:pPr>
      <w:bookmarkStart w:id="52" w:name="_Toc398805092"/>
      <w:r>
        <w:t>ART Banner</w:t>
      </w:r>
      <w:bookmarkEnd w:id="52"/>
    </w:p>
    <w:p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A609D">
        <w:rPr>
          <w:rStyle w:val="CrossReference"/>
        </w:rPr>
        <w:fldChar w:fldCharType="begin"/>
      </w:r>
      <w:r w:rsidR="006A609D" w:rsidRPr="006A609D">
        <w:rPr>
          <w:rStyle w:val="CrossReference"/>
        </w:rPr>
        <w:instrText xml:space="preserve"> REF _Ref397525670 \* MERGEFORMAT \h</w:instrText>
      </w:r>
      <w:r w:rsidR="001D70F7" w:rsidRPr="006A609D">
        <w:rPr>
          <w:rStyle w:val="CrossReference"/>
        </w:rPr>
      </w:r>
      <w:r w:rsidR="001D70F7" w:rsidRPr="006A609D">
        <w:rPr>
          <w:rStyle w:val="CrossReference"/>
        </w:rPr>
        <w:fldChar w:fldCharType="separate"/>
      </w:r>
      <w:r w:rsidR="00BC07F1" w:rsidRPr="00BC07F1">
        <w:rPr>
          <w:rStyle w:val="CrossReference"/>
        </w:rPr>
        <w:t>Appendix A. Manage System Settings</w:t>
      </w:r>
      <w:r w:rsidR="001D70F7" w:rsidRPr="006A609D">
        <w:rPr>
          <w:rStyle w:val="CrossReference"/>
        </w:rPr>
        <w:fldChar w:fldCharType="end"/>
      </w:r>
      <w:r w:rsidR="001D70F7">
        <w:t xml:space="preserve">. </w:t>
      </w:r>
    </w:p>
    <w:p w:rsidR="00BE3739" w:rsidRDefault="00BE3739" w:rsidP="003C05B8">
      <w:pPr>
        <w:pStyle w:val="ListBullet"/>
        <w:keepNext/>
      </w:pPr>
      <w:r>
        <w:t>[</w:t>
      </w:r>
      <w:r w:rsidR="00AC11D8">
        <w:rPr>
          <w:b/>
        </w:rPr>
        <w:t>Resources</w:t>
      </w:r>
      <w:r>
        <w:t>]</w:t>
      </w:r>
      <w:r w:rsidRPr="00BE3739">
        <w:t xml:space="preserve"> </w:t>
      </w:r>
      <w:r>
        <w:t xml:space="preserve">—Click to access the </w:t>
      </w:r>
      <w:r w:rsidRPr="00BE3739">
        <w:rPr>
          <w:b/>
          <w:i/>
        </w:rPr>
        <w:t>Download Templates</w:t>
      </w:r>
      <w:r>
        <w:t xml:space="preserve"> screen or view the user guide.</w:t>
      </w:r>
    </w:p>
    <w:p w:rsidR="009B0527" w:rsidRDefault="009B0527" w:rsidP="003C05B8">
      <w:pPr>
        <w:pStyle w:val="ListBullet"/>
        <w:keepNext/>
      </w:pPr>
      <w:r>
        <w:t>Your user name</w:t>
      </w:r>
      <w:r w:rsidR="00E6420C">
        <w:t>.</w:t>
      </w:r>
    </w:p>
    <w:p w:rsidR="009B0527" w:rsidRDefault="00EA51A0" w:rsidP="003C05B8">
      <w:pPr>
        <w:pStyle w:val="ListBullet"/>
        <w:keepNext/>
      </w:pPr>
      <w:r w:rsidRPr="00B12306">
        <w:rPr>
          <w:rStyle w:val="Emphasis"/>
        </w:rPr>
        <w:t>Tenant</w:t>
      </w:r>
      <w:r>
        <w:t>—</w:t>
      </w:r>
      <w:r w:rsidR="009B0527">
        <w:t>Your tenancy</w:t>
      </w:r>
      <w:r w:rsidR="00FF6CDC">
        <w:t xml:space="preserve">, the </w:t>
      </w:r>
      <w:r w:rsidR="00C34EC4">
        <w:t>state</w:t>
      </w:r>
      <w:r w:rsidR="00BF3053">
        <w:t xml:space="preserve"> or client</w:t>
      </w:r>
      <w:r w:rsidR="00C34EC4">
        <w:t xml:space="preserve"> associated with your logon</w:t>
      </w:r>
      <w:r>
        <w:t>.</w:t>
      </w:r>
    </w:p>
    <w:p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rsidR="00DD4A9D" w:rsidRDefault="00DD4A9D" w:rsidP="00DD4A9D">
      <w:pPr>
        <w:pStyle w:val="ListBullet"/>
        <w:numPr>
          <w:ilvl w:val="0"/>
          <w:numId w:val="0"/>
        </w:numPr>
      </w:pPr>
    </w:p>
    <w:p w:rsidR="00DD4A9D" w:rsidRDefault="00DD4A9D" w:rsidP="00DD4A9D">
      <w:pPr>
        <w:pStyle w:val="Heading3"/>
      </w:pPr>
      <w:bookmarkStart w:id="53" w:name="_Toc392868123"/>
      <w:bookmarkStart w:id="54" w:name="_Toc398805093"/>
      <w:r>
        <w:t>Task Bar</w:t>
      </w:r>
      <w:bookmarkEnd w:id="53"/>
      <w:r>
        <w:t>.</w:t>
      </w:r>
      <w:bookmarkEnd w:id="54"/>
    </w:p>
    <w:p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Pr="006A609D">
        <w:rPr>
          <w:rStyle w:val="CrossReference"/>
        </w:rPr>
        <w:fldChar w:fldCharType="begin"/>
      </w:r>
      <w:r w:rsidR="006A609D" w:rsidRPr="006A609D">
        <w:rPr>
          <w:rStyle w:val="CrossReference"/>
        </w:rPr>
        <w:instrText xml:space="preserve"> REF _Ref389143264 \* MERGEFORMAT \h</w:instrText>
      </w:r>
      <w:r w:rsidRPr="006A609D">
        <w:rPr>
          <w:rStyle w:val="CrossReference"/>
        </w:rPr>
      </w:r>
      <w:r w:rsidRPr="006A609D">
        <w:rPr>
          <w:rStyle w:val="CrossReference"/>
        </w:rPr>
        <w:fldChar w:fldCharType="separate"/>
      </w:r>
      <w:r w:rsidR="00BC07F1" w:rsidRPr="00BC07F1">
        <w:rPr>
          <w:rStyle w:val="CrossReference"/>
        </w:rPr>
        <w:t>Figure 5</w:t>
      </w:r>
      <w:r w:rsidRPr="006A609D">
        <w:rPr>
          <w:rStyle w:val="CrossReference"/>
        </w:rPr>
        <w:fldChar w:fldCharType="end"/>
      </w:r>
      <w:r>
        <w:t xml:space="preserve">. </w:t>
      </w:r>
    </w:p>
    <w:p w:rsidR="00DD4A9D" w:rsidRDefault="00DD4A9D" w:rsidP="00DD4A9D">
      <w:pPr>
        <w:pStyle w:val="ImageCaption"/>
      </w:pPr>
      <w:bookmarkStart w:id="55" w:name="_Ref389143264"/>
      <w:bookmarkStart w:id="56" w:name="_Toc392868243"/>
      <w:bookmarkStart w:id="57" w:name="_Toc398805179"/>
      <w:r>
        <w:t xml:space="preserve">Figure </w:t>
      </w:r>
      <w:fldSimple w:instr=" SEQ Figure \* ARABIC ">
        <w:r w:rsidR="00BC07F1">
          <w:rPr>
            <w:noProof/>
          </w:rPr>
          <w:t>5</w:t>
        </w:r>
      </w:fldSimple>
      <w:bookmarkEnd w:id="55"/>
      <w:r>
        <w:t xml:space="preserve">. </w:t>
      </w:r>
      <w:r w:rsidRPr="003A1EF4">
        <w:t>Task</w:t>
      </w:r>
      <w:r>
        <w:t xml:space="preserve"> Bar</w:t>
      </w:r>
      <w:bookmarkEnd w:id="56"/>
      <w:bookmarkEnd w:id="57"/>
    </w:p>
    <w:p w:rsidR="00DD4A9D" w:rsidRDefault="00AC11D8" w:rsidP="00DD4A9D">
      <w:pPr>
        <w:pStyle w:val="Image"/>
      </w:pPr>
      <w:r>
        <w:drawing>
          <wp:inline distT="0" distB="0" distL="0" distR="0" wp14:anchorId="43CE21E9" wp14:editId="1EA3AE41">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4825" cy="400050"/>
                    </a:xfrm>
                    <a:prstGeom prst="rect">
                      <a:avLst/>
                    </a:prstGeom>
                  </pic:spPr>
                </pic:pic>
              </a:graphicData>
            </a:graphic>
          </wp:inline>
        </w:drawing>
      </w:r>
    </w:p>
    <w:p w:rsidR="00DD4A9D" w:rsidRDefault="00DD4A9D" w:rsidP="00DD4A9D">
      <w:pPr>
        <w:pStyle w:val="ListBullet"/>
        <w:numPr>
          <w:ilvl w:val="0"/>
          <w:numId w:val="0"/>
        </w:numPr>
      </w:pPr>
    </w:p>
    <w:p w:rsidR="00FD5680" w:rsidRDefault="002F13CD" w:rsidP="00FD5680">
      <w:pPr>
        <w:pStyle w:val="Heading1"/>
      </w:pPr>
      <w:bookmarkStart w:id="58" w:name="_Ref387921171"/>
      <w:bookmarkStart w:id="59" w:name="_Toc391560290"/>
      <w:bookmarkStart w:id="60" w:name="_Toc398805094"/>
      <w:r>
        <w:lastRenderedPageBreak/>
        <w:t xml:space="preserve">Assessment </w:t>
      </w:r>
      <w:r w:rsidR="00FD5680">
        <w:t>Tasks</w:t>
      </w:r>
      <w:bookmarkEnd w:id="58"/>
      <w:bookmarkEnd w:id="59"/>
      <w:bookmarkEnd w:id="60"/>
    </w:p>
    <w:p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rsidR="000262C8" w:rsidRDefault="00E04BF1" w:rsidP="00FD5680">
      <w:pPr>
        <w:pStyle w:val="Heading2"/>
      </w:pPr>
      <w:bookmarkStart w:id="61" w:name="_Ref391557385"/>
      <w:bookmarkStart w:id="62" w:name="_Toc391560291"/>
      <w:bookmarkStart w:id="63" w:name="_Toc398805095"/>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61"/>
      <w:bookmarkEnd w:id="62"/>
      <w:bookmarkEnd w:id="63"/>
    </w:p>
    <w:p w:rsidR="00BA35BA" w:rsidRDefault="00DD7873" w:rsidP="00E01D06">
      <w:pPr>
        <w:keepNext/>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p>
    <w:p w:rsidR="00861497" w:rsidRPr="00910B75" w:rsidRDefault="00861497" w:rsidP="00910B75">
      <w:pPr>
        <w:rPr>
          <w:rStyle w:val="Emphasis"/>
        </w:rPr>
      </w:pPr>
      <w:bookmarkStart w:id="64" w:name="_Ref388438131"/>
      <w:r w:rsidRPr="00910B75">
        <w:rPr>
          <w:rStyle w:val="Emphasis"/>
        </w:rPr>
        <w:t xml:space="preserve">Note: The actions described in this section are available </w:t>
      </w:r>
      <w:r w:rsidR="00BD578C" w:rsidRPr="00910B75">
        <w:rPr>
          <w:rStyle w:val="Emphasis"/>
        </w:rPr>
        <w:t xml:space="preserve">only </w:t>
      </w:r>
      <w:r w:rsidRPr="00910B75">
        <w:rPr>
          <w:rStyle w:val="Emphasis"/>
        </w:rPr>
        <w:t xml:space="preserve">to </w:t>
      </w:r>
      <w:r w:rsidR="00BD578C" w:rsidRPr="00910B75">
        <w:rPr>
          <w:rStyle w:val="Emphasis"/>
        </w:rPr>
        <w:t>Test Registration Administrators</w:t>
      </w:r>
      <w:r w:rsidRPr="00910B75">
        <w:rPr>
          <w:rStyle w:val="Emphasis"/>
        </w:rPr>
        <w:t>.</w:t>
      </w:r>
    </w:p>
    <w:p w:rsidR="00226DAE" w:rsidRDefault="00A731AD" w:rsidP="00A731AD">
      <w:pPr>
        <w:pStyle w:val="ImageCaption"/>
      </w:pPr>
      <w:bookmarkStart w:id="65" w:name="_Ref388969340"/>
      <w:bookmarkStart w:id="66" w:name="_Toc391560242"/>
      <w:bookmarkStart w:id="67" w:name="_Toc398805180"/>
      <w:r w:rsidRPr="00E17057">
        <w:t>Figure</w:t>
      </w:r>
      <w:r>
        <w:t> </w:t>
      </w:r>
      <w:fldSimple w:instr=" SEQ Figure \* ARABIC ">
        <w:r w:rsidR="00BC07F1">
          <w:rPr>
            <w:noProof/>
          </w:rPr>
          <w:t>6</w:t>
        </w:r>
      </w:fldSimple>
      <w:bookmarkEnd w:id="64"/>
      <w:bookmarkEnd w:id="65"/>
      <w:r w:rsidRPr="00E17057">
        <w:t xml:space="preserve">. </w:t>
      </w:r>
      <w:r>
        <w:t>Test Spec</w:t>
      </w:r>
      <w:r w:rsidR="003A26E0">
        <w:t>ifications</w:t>
      </w:r>
      <w:r>
        <w:t xml:space="preserve"> Bank Search Screen</w:t>
      </w:r>
      <w:bookmarkEnd w:id="66"/>
      <w:bookmarkEnd w:id="67"/>
    </w:p>
    <w:p w:rsidR="00226DAE" w:rsidRDefault="000F0E73" w:rsidP="00A731AD">
      <w:pPr>
        <w:pStyle w:val="Image"/>
      </w:pPr>
      <w:r>
        <w:drawing>
          <wp:inline distT="0" distB="0" distL="0" distR="0" wp14:anchorId="60A29053" wp14:editId="5787B677">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rsidR="00784F5C" w:rsidRDefault="00784F5C" w:rsidP="00784F5C">
      <w:pPr>
        <w:pStyle w:val="ProcedureIntroduction"/>
      </w:pPr>
      <w:r>
        <w:lastRenderedPageBreak/>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rsidTr="00CA7391">
        <w:trPr>
          <w:jc w:val="center"/>
        </w:trPr>
        <w:tc>
          <w:tcPr>
            <w:tcW w:w="9576" w:type="dxa"/>
          </w:tcPr>
          <w:p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rsidR="00CC7386" w:rsidRDefault="00CC7386" w:rsidP="00CC7386">
            <w:pPr>
              <w:pStyle w:val="ListNumber"/>
            </w:pPr>
            <w:r>
              <w:t>To filter the listing, do the following:</w:t>
            </w:r>
          </w:p>
          <w:p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rsidR="00E70267" w:rsidRDefault="003A26E0" w:rsidP="001A4228">
            <w:pPr>
              <w:pStyle w:val="ListNumber"/>
            </w:pPr>
            <w:r>
              <w:t xml:space="preserve">To add a test to your </w:t>
            </w:r>
            <w:r w:rsidR="001A4228">
              <w:t xml:space="preserve">assessment </w:t>
            </w:r>
            <w:r>
              <w:t>pool, click [</w:t>
            </w:r>
            <w:r w:rsidR="00FD3118">
              <w:t xml:space="preserve"> </w:t>
            </w:r>
            <w:r w:rsidRPr="002746C3">
              <w:rPr>
                <w:noProof/>
              </w:rPr>
              <w:drawing>
                <wp:inline distT="0" distB="0" distL="0" distR="0" wp14:anchorId="0C6FC5CE" wp14:editId="370429C2">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rsidR="002746C3" w:rsidRDefault="002746C3" w:rsidP="002746C3"/>
    <w:p w:rsidR="00BD7B23" w:rsidRDefault="00BD7B23" w:rsidP="00BD7B23">
      <w:pPr>
        <w:keepNext/>
      </w:pPr>
      <w:r w:rsidRPr="006A609D">
        <w:rPr>
          <w:rStyle w:val="CrossReference"/>
        </w:rPr>
        <w:fldChar w:fldCharType="begin"/>
      </w:r>
      <w:r w:rsidR="006A609D" w:rsidRPr="006A609D">
        <w:rPr>
          <w:rStyle w:val="CrossReference"/>
        </w:rPr>
        <w:instrText xml:space="preserve"> REF _Ref388447763 \* MERGEFORMAT \h</w:instrText>
      </w:r>
      <w:r w:rsidRPr="006A609D">
        <w:rPr>
          <w:rStyle w:val="CrossReference"/>
        </w:rPr>
      </w:r>
      <w:r w:rsidRPr="006A609D">
        <w:rPr>
          <w:rStyle w:val="CrossReference"/>
        </w:rPr>
        <w:fldChar w:fldCharType="separate"/>
      </w:r>
      <w:r w:rsidR="00BC07F1" w:rsidRPr="00BC07F1">
        <w:rPr>
          <w:rStyle w:val="CrossReference"/>
        </w:rPr>
        <w:t>Table 4</w:t>
      </w:r>
      <w:r w:rsidRPr="006A609D">
        <w:rPr>
          <w:rStyle w:val="CrossReference"/>
        </w:rPr>
        <w:fldChar w:fldCharType="end"/>
      </w:r>
      <w:r>
        <w:t xml:space="preserve"> describes the fields in the </w:t>
      </w:r>
      <w:r w:rsidR="000A668F">
        <w:t xml:space="preserve">TSB </w:t>
      </w:r>
      <w:r w:rsidR="00E70267">
        <w:t xml:space="preserve">test </w:t>
      </w:r>
      <w:r>
        <w:t>search results table.</w:t>
      </w:r>
    </w:p>
    <w:p w:rsidR="002746C3" w:rsidRPr="00962743" w:rsidRDefault="002746C3" w:rsidP="00800BB7">
      <w:pPr>
        <w:pStyle w:val="TableCaption"/>
      </w:pPr>
      <w:bookmarkStart w:id="68" w:name="_Ref388447763"/>
      <w:r>
        <w:t>Table </w:t>
      </w:r>
      <w:fldSimple w:instr=" SEQ Table \* ARABIC ">
        <w:r w:rsidR="00BC07F1">
          <w:rPr>
            <w:noProof/>
          </w:rPr>
          <w:t>4</w:t>
        </w:r>
      </w:fldSimple>
      <w:bookmarkEnd w:id="68"/>
      <w:r>
        <w:t xml:space="preserve">. Fields in the </w:t>
      </w:r>
      <w:r w:rsidR="000A668F">
        <w:t xml:space="preserve">TSB </w:t>
      </w:r>
      <w:r w:rsidR="001A4228">
        <w:t xml:space="preserve">test </w:t>
      </w:r>
      <w:r w:rsidR="00BB5708">
        <w:t xml:space="preserve">search results </w:t>
      </w:r>
      <w:r>
        <w:t>table</w:t>
      </w:r>
    </w:p>
    <w:tbl>
      <w:tblPr>
        <w:tblStyle w:val="TableGrid"/>
        <w:tblW w:w="0" w:type="auto"/>
        <w:tblLayout w:type="fixed"/>
        <w:tblLook w:val="04A0" w:firstRow="1" w:lastRow="0" w:firstColumn="1" w:lastColumn="0" w:noHBand="0" w:noVBand="1"/>
      </w:tblPr>
      <w:tblGrid>
        <w:gridCol w:w="2064"/>
        <w:gridCol w:w="7283"/>
      </w:tblGrid>
      <w:tr w:rsidR="002746C3"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rsidR="002746C3" w:rsidRDefault="002746C3" w:rsidP="00CA7391">
            <w:pPr>
              <w:pStyle w:val="TableHeader"/>
            </w:pPr>
            <w:r>
              <w:t>Column</w:t>
            </w:r>
          </w:p>
        </w:tc>
        <w:tc>
          <w:tcPr>
            <w:tcW w:w="7283" w:type="dxa"/>
          </w:tcPr>
          <w:p w:rsidR="002746C3" w:rsidRDefault="002746C3" w:rsidP="00CA7391">
            <w:pPr>
              <w:pStyle w:val="TableHeader"/>
            </w:pPr>
            <w:r>
              <w:t>Description</w:t>
            </w:r>
          </w:p>
        </w:tc>
      </w:tr>
      <w:tr w:rsidR="002746C3" w:rsidTr="00332CB8">
        <w:tc>
          <w:tcPr>
            <w:tcW w:w="2064" w:type="dxa"/>
          </w:tcPr>
          <w:p w:rsidR="002746C3" w:rsidRDefault="002746C3" w:rsidP="00CA7391">
            <w:pPr>
              <w:pStyle w:val="TableText"/>
            </w:pPr>
            <w:r>
              <w:t>Save</w:t>
            </w:r>
          </w:p>
        </w:tc>
        <w:tc>
          <w:tcPr>
            <w:tcW w:w="7283" w:type="dxa"/>
          </w:tcPr>
          <w:p w:rsidR="002746C3" w:rsidRDefault="00BD578C" w:rsidP="003E1BCF">
            <w:pPr>
              <w:pStyle w:val="TableText"/>
            </w:pPr>
            <w:r>
              <w:t>If a check</w:t>
            </w:r>
            <w:r w:rsidR="002746C3">
              <w:t xml:space="preserve"> </w:t>
            </w:r>
            <w:r>
              <w:t>[</w:t>
            </w:r>
            <w:r w:rsidR="002746C3" w:rsidRPr="002746C3">
              <w:rPr>
                <w:noProof/>
              </w:rPr>
              <w:drawing>
                <wp:inline distT="0" distB="0" distL="0" distR="0" wp14:anchorId="35C2BA9D" wp14:editId="0A7DE949">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rsidTr="00332CB8">
        <w:tc>
          <w:tcPr>
            <w:tcW w:w="2064" w:type="dxa"/>
          </w:tcPr>
          <w:p w:rsidR="002746C3" w:rsidRDefault="002746C3" w:rsidP="00CA7391">
            <w:pPr>
              <w:pStyle w:val="TableText"/>
            </w:pPr>
            <w:r>
              <w:t>Assessment Name</w:t>
            </w:r>
          </w:p>
        </w:tc>
        <w:tc>
          <w:tcPr>
            <w:tcW w:w="7283" w:type="dxa"/>
          </w:tcPr>
          <w:p w:rsidR="002746C3" w:rsidRDefault="003C5956" w:rsidP="009D2CBB">
            <w:pPr>
              <w:pStyle w:val="TableText"/>
            </w:pPr>
            <w:r>
              <w:t xml:space="preserve">Name of the </w:t>
            </w:r>
            <w:r w:rsidR="009D2CBB">
              <w:t>test</w:t>
            </w:r>
            <w:r>
              <w:t>.</w:t>
            </w:r>
          </w:p>
        </w:tc>
      </w:tr>
      <w:tr w:rsidR="002746C3" w:rsidTr="00332CB8">
        <w:tc>
          <w:tcPr>
            <w:tcW w:w="2064" w:type="dxa"/>
          </w:tcPr>
          <w:p w:rsidR="002746C3" w:rsidRDefault="002746C3" w:rsidP="00CA7391">
            <w:pPr>
              <w:pStyle w:val="TableText"/>
            </w:pPr>
            <w:r>
              <w:t>Subject Code</w:t>
            </w:r>
          </w:p>
        </w:tc>
        <w:tc>
          <w:tcPr>
            <w:tcW w:w="7283" w:type="dxa"/>
          </w:tcPr>
          <w:p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rsidTr="00332CB8">
        <w:tc>
          <w:tcPr>
            <w:tcW w:w="2064" w:type="dxa"/>
          </w:tcPr>
          <w:p w:rsidR="002746C3" w:rsidRDefault="002746C3" w:rsidP="00CA7391">
            <w:pPr>
              <w:pStyle w:val="TableText"/>
            </w:pPr>
            <w:r>
              <w:t>Grade</w:t>
            </w:r>
          </w:p>
        </w:tc>
        <w:tc>
          <w:tcPr>
            <w:tcW w:w="7283" w:type="dxa"/>
          </w:tcPr>
          <w:p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rsidTr="00332CB8">
        <w:tc>
          <w:tcPr>
            <w:tcW w:w="2064" w:type="dxa"/>
          </w:tcPr>
          <w:p w:rsidR="002746C3" w:rsidRDefault="002746C3" w:rsidP="00CA7391">
            <w:pPr>
              <w:pStyle w:val="TableText"/>
            </w:pPr>
            <w:r>
              <w:t>Version</w:t>
            </w:r>
          </w:p>
        </w:tc>
        <w:tc>
          <w:tcPr>
            <w:tcW w:w="7283" w:type="dxa"/>
          </w:tcPr>
          <w:p w:rsidR="00A05D4B" w:rsidRDefault="003C5956" w:rsidP="00332CB8">
            <w:pPr>
              <w:pStyle w:val="TableText"/>
            </w:pPr>
            <w:r>
              <w:t xml:space="preserve">Most recent version of the </w:t>
            </w:r>
            <w:r w:rsidR="009D2CBB">
              <w:t>test</w:t>
            </w:r>
            <w:r>
              <w:t>.</w:t>
            </w:r>
            <w:r w:rsidR="00A57DB3">
              <w:t xml:space="preserve"> </w:t>
            </w:r>
            <w:r w:rsidR="003E1BCF">
              <w:t>The version number is in x</w:t>
            </w:r>
            <w:r w:rsidR="00A05D4B" w:rsidRPr="00A05D4B">
              <w:t>.x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rsidTr="00332CB8">
        <w:tc>
          <w:tcPr>
            <w:tcW w:w="2064" w:type="dxa"/>
          </w:tcPr>
          <w:p w:rsidR="002746C3" w:rsidRDefault="002746C3" w:rsidP="00CA7391">
            <w:pPr>
              <w:pStyle w:val="TableText"/>
            </w:pPr>
            <w:r>
              <w:t>Flags</w:t>
            </w:r>
          </w:p>
        </w:tc>
        <w:tc>
          <w:tcPr>
            <w:tcW w:w="7283" w:type="dxa"/>
          </w:tcPr>
          <w:p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rsidR="00F81204" w:rsidRDefault="00332CB8" w:rsidP="004B3A8B">
            <w:pPr>
              <w:pStyle w:val="TableTextBullet"/>
            </w:pPr>
            <w:r>
              <w:t xml:space="preserve">E: The latest version of the test is already in </w:t>
            </w:r>
            <w:r w:rsidR="00DD7873">
              <w:t>ART</w:t>
            </w:r>
            <w:r>
              <w:t>.</w:t>
            </w:r>
          </w:p>
          <w:p w:rsidR="004B3A8B" w:rsidRDefault="00332CB8" w:rsidP="004B3A8B">
            <w:pPr>
              <w:pStyle w:val="TableTextBullet"/>
            </w:pPr>
            <w:r>
              <w:t xml:space="preserve">C: The latest version of the test has not been imported into </w:t>
            </w:r>
            <w:r w:rsidR="00DD7873">
              <w:t>ART</w:t>
            </w:r>
            <w:r>
              <w:t xml:space="preserve"> yet.</w:t>
            </w:r>
          </w:p>
          <w:p w:rsidR="004B3A8B" w:rsidRPr="00EB399B" w:rsidRDefault="00332CB8" w:rsidP="000A668F">
            <w:pPr>
              <w:pStyle w:val="TableTextBullet"/>
            </w:pPr>
            <w:r>
              <w:t xml:space="preserve">U: The test exists in </w:t>
            </w:r>
            <w:r w:rsidR="00DD7873">
              <w:t>ART</w:t>
            </w:r>
            <w:r>
              <w:t xml:space="preserve"> but a newer version is available in the </w:t>
            </w:r>
            <w:r w:rsidR="000A668F">
              <w:t>TSB</w:t>
            </w:r>
            <w:r>
              <w:t>.</w:t>
            </w:r>
          </w:p>
        </w:tc>
      </w:tr>
      <w:tr w:rsidR="002746C3" w:rsidTr="00332CB8">
        <w:tc>
          <w:tcPr>
            <w:tcW w:w="2064" w:type="dxa"/>
          </w:tcPr>
          <w:p w:rsidR="002746C3" w:rsidRDefault="002746C3" w:rsidP="00CA7391">
            <w:pPr>
              <w:pStyle w:val="TableText"/>
            </w:pPr>
            <w:r>
              <w:t>Update</w:t>
            </w:r>
          </w:p>
        </w:tc>
        <w:tc>
          <w:tcPr>
            <w:tcW w:w="7283" w:type="dxa"/>
          </w:tcPr>
          <w:p w:rsidR="002746C3" w:rsidRDefault="00BD578C" w:rsidP="003E1BCF">
            <w:pPr>
              <w:pStyle w:val="TableText"/>
            </w:pPr>
            <w:r>
              <w:t>If a check</w:t>
            </w:r>
            <w:r w:rsidR="000B0C77">
              <w:t xml:space="preserve"> </w:t>
            </w:r>
            <w:r>
              <w:t>[</w:t>
            </w:r>
            <w:r w:rsidR="000B0C77" w:rsidRPr="002746C3">
              <w:rPr>
                <w:noProof/>
              </w:rPr>
              <w:drawing>
                <wp:inline distT="0" distB="0" distL="0" distR="0" wp14:anchorId="1B6B5D9A" wp14:editId="00F2ACC0">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rsidR="00784F5C" w:rsidRDefault="00784F5C" w:rsidP="00BA35BA"/>
    <w:p w:rsidR="004C7827" w:rsidRDefault="004C7827" w:rsidP="004C7827">
      <w:pPr>
        <w:pStyle w:val="Heading3"/>
      </w:pPr>
      <w:bookmarkStart w:id="69" w:name="_Toc391560292"/>
      <w:bookmarkStart w:id="70" w:name="_Toc398805096"/>
      <w:r>
        <w:t xml:space="preserve">Sort </w:t>
      </w:r>
      <w:r w:rsidR="001A068F">
        <w:t>the TSB</w:t>
      </w:r>
      <w:r w:rsidR="00E773CA">
        <w:t xml:space="preserve"> search results.</w:t>
      </w:r>
      <w:bookmarkEnd w:id="69"/>
      <w:bookmarkEnd w:id="70"/>
    </w:p>
    <w:p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rsidTr="00CA7391">
        <w:trPr>
          <w:jc w:val="center"/>
        </w:trPr>
        <w:tc>
          <w:tcPr>
            <w:tcW w:w="9576" w:type="dxa"/>
          </w:tcPr>
          <w:p w:rsidR="00BF35DC" w:rsidRDefault="00AA0657" w:rsidP="00D1375C">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1A068F">
              <w:t xml:space="preserve"> </w:t>
            </w:r>
            <w:r w:rsidR="001A068F" w:rsidRPr="006A609D">
              <w:rPr>
                <w:rStyle w:val="CrossReference"/>
              </w:rPr>
              <w:fldChar w:fldCharType="begin"/>
            </w:r>
            <w:r w:rsidR="006A609D" w:rsidRPr="006A609D">
              <w:rPr>
                <w:rStyle w:val="CrossReference"/>
              </w:rPr>
              <w:instrText xml:space="preserve"> REF _Ref388969340 \* MERGEFORMAT \h</w:instrText>
            </w:r>
            <w:r w:rsidR="001A068F" w:rsidRPr="006A609D">
              <w:rPr>
                <w:rStyle w:val="CrossReference"/>
              </w:rPr>
            </w:r>
            <w:r w:rsidR="001A068F" w:rsidRPr="006A609D">
              <w:rPr>
                <w:rStyle w:val="CrossReference"/>
              </w:rPr>
              <w:fldChar w:fldCharType="separate"/>
            </w:r>
            <w:r w:rsidR="00BC07F1" w:rsidRPr="00BC07F1">
              <w:rPr>
                <w:rStyle w:val="CrossReference"/>
              </w:rPr>
              <w:t>Figure 6</w:t>
            </w:r>
            <w:r w:rsidR="001A068F" w:rsidRPr="006A609D">
              <w:rPr>
                <w:rStyle w:val="CrossReference"/>
              </w:rPr>
              <w:fldChar w:fldCharType="end"/>
            </w:r>
            <w:r w:rsidR="001A068F">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78D9E005" wp14:editId="59740857">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25">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rsidR="00102DD1" w:rsidRDefault="00102DD1" w:rsidP="00102DD1"/>
    <w:p w:rsidR="00633E5B" w:rsidRDefault="00633E5B" w:rsidP="00265075">
      <w:pPr>
        <w:pStyle w:val="Heading2"/>
      </w:pPr>
      <w:bookmarkStart w:id="71" w:name="_Toc391560293"/>
      <w:bookmarkStart w:id="72" w:name="_Toc398805097"/>
      <w:r>
        <w:lastRenderedPageBreak/>
        <w:t xml:space="preserve">Update a test from the </w:t>
      </w:r>
      <w:r w:rsidR="00B659FF">
        <w:t>TSB</w:t>
      </w:r>
      <w:bookmarkEnd w:id="71"/>
      <w:bookmarkEnd w:id="72"/>
    </w:p>
    <w:p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2746C3">
        <w:rPr>
          <w:noProof/>
        </w:rPr>
        <w:drawing>
          <wp:inline distT="0" distB="0" distL="0" distR="0" wp14:anchorId="5370E5D2" wp14:editId="2D2D7891">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rsidR="00A04903">
        <w:t>)</w:t>
      </w:r>
      <w:r w:rsidR="00F3394E">
        <w:t xml:space="preserve"> appears in the Update column</w:t>
      </w:r>
      <w:r w:rsidR="00D93B25">
        <w:t xml:space="preserve">. Referring to </w:t>
      </w:r>
      <w:r w:rsidR="00F3394E" w:rsidRPr="006A609D">
        <w:rPr>
          <w:rStyle w:val="CrossReference"/>
        </w:rPr>
        <w:fldChar w:fldCharType="begin"/>
      </w:r>
      <w:r w:rsidR="006A609D" w:rsidRPr="006A609D">
        <w:rPr>
          <w:rStyle w:val="CrossReference"/>
        </w:rPr>
        <w:instrText xml:space="preserve"> REF _Ref388449110 \* MERGEFORMAT \h</w:instrText>
      </w:r>
      <w:r w:rsidR="00F3394E" w:rsidRPr="006A609D">
        <w:rPr>
          <w:rStyle w:val="CrossReference"/>
        </w:rPr>
      </w:r>
      <w:r w:rsidR="00F3394E" w:rsidRPr="006A609D">
        <w:rPr>
          <w:rStyle w:val="CrossReference"/>
        </w:rPr>
        <w:fldChar w:fldCharType="separate"/>
      </w:r>
      <w:r w:rsidR="00BC07F1" w:rsidRPr="00BC07F1">
        <w:rPr>
          <w:rStyle w:val="CrossReference"/>
        </w:rPr>
        <w:t>Figure 7</w:t>
      </w:r>
      <w:r w:rsidR="00F3394E" w:rsidRPr="006A609D">
        <w:rPr>
          <w:rStyle w:val="CrossReference"/>
        </w:rPr>
        <w:fldChar w:fldCharType="end"/>
      </w:r>
      <w:r w:rsidR="00D93B25">
        <w:t xml:space="preserve">, the version for the “CC-REA-5-TIMTEST-I-1” test in Test Authoring System is newer than the one in </w:t>
      </w:r>
      <w:r w:rsidR="005B1799">
        <w:t>ART</w:t>
      </w:r>
      <w:r>
        <w:t xml:space="preserve">. </w:t>
      </w:r>
    </w:p>
    <w:p w:rsidR="00237290" w:rsidRDefault="00237290" w:rsidP="00237290">
      <w:pPr>
        <w:pStyle w:val="ImageCaption"/>
      </w:pPr>
      <w:bookmarkStart w:id="73" w:name="_Ref388449110"/>
      <w:bookmarkStart w:id="74" w:name="_Toc391560243"/>
      <w:bookmarkStart w:id="75" w:name="_Toc398805181"/>
      <w:r w:rsidRPr="00E17057">
        <w:t>Figure</w:t>
      </w:r>
      <w:r>
        <w:t> </w:t>
      </w:r>
      <w:fldSimple w:instr=" SEQ Figure \* ARABIC ">
        <w:r w:rsidR="00BC07F1">
          <w:rPr>
            <w:noProof/>
          </w:rPr>
          <w:t>7</w:t>
        </w:r>
      </w:fldSimple>
      <w:bookmarkEnd w:id="73"/>
      <w:r w:rsidRPr="00E17057">
        <w:t xml:space="preserve">. </w:t>
      </w:r>
      <w:r>
        <w:t>Test Spec</w:t>
      </w:r>
      <w:r w:rsidR="00332CB8">
        <w:t>ifications</w:t>
      </w:r>
      <w:r>
        <w:t xml:space="preserve"> Bank </w:t>
      </w:r>
      <w:r w:rsidR="00AC11D8">
        <w:t xml:space="preserve">Assessment </w:t>
      </w:r>
      <w:r>
        <w:t>Search Screen with Update Notification</w:t>
      </w:r>
      <w:bookmarkEnd w:id="74"/>
      <w:bookmarkEnd w:id="75"/>
    </w:p>
    <w:p w:rsidR="00237290" w:rsidRDefault="00B02A6E" w:rsidP="00237290">
      <w:pPr>
        <w:pStyle w:val="Image"/>
      </w:pPr>
      <w:r>
        <w:drawing>
          <wp:inline distT="0" distB="0" distL="0" distR="0" wp14:anchorId="44770CE5" wp14:editId="26368C34">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rsidTr="001A72AD">
        <w:trPr>
          <w:jc w:val="center"/>
        </w:trPr>
        <w:tc>
          <w:tcPr>
            <w:tcW w:w="9576" w:type="dxa"/>
          </w:tcPr>
          <w:p w:rsidR="00633E5B" w:rsidRDefault="00633E5B" w:rsidP="00F307F5">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00C238B0">
              <w:t xml:space="preserve"> </w:t>
            </w:r>
            <w:r w:rsidRPr="002746C3">
              <w:rPr>
                <w:noProof/>
              </w:rPr>
              <w:drawing>
                <wp:inline distT="0" distB="0" distL="0" distR="0" wp14:anchorId="15AD66A8" wp14:editId="3848049D">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2880" cy="173736"/>
                          </a:xfrm>
                          <a:prstGeom prst="rect">
                            <a:avLst/>
                          </a:prstGeom>
                        </pic:spPr>
                      </pic:pic>
                    </a:graphicData>
                  </a:graphic>
                </wp:inline>
              </w:drawing>
            </w:r>
            <w:r w:rsidR="00332CB8">
              <w:t>]</w:t>
            </w:r>
            <w:r>
              <w:t>.</w:t>
            </w:r>
          </w:p>
        </w:tc>
      </w:tr>
    </w:tbl>
    <w:p w:rsidR="00633E5B" w:rsidRDefault="00633E5B" w:rsidP="00037AF7"/>
    <w:p w:rsidR="00BB5708" w:rsidRDefault="00246F60" w:rsidP="00255F9D">
      <w:pPr>
        <w:pStyle w:val="Heading2"/>
      </w:pPr>
      <w:bookmarkStart w:id="76" w:name="_Ref388449340"/>
      <w:bookmarkStart w:id="77" w:name="_Toc391560294"/>
      <w:bookmarkStart w:id="78" w:name="_Toc398805098"/>
      <w:r>
        <w:lastRenderedPageBreak/>
        <w:t>Managing</w:t>
      </w:r>
      <w:r w:rsidR="0010058B">
        <w:t xml:space="preserve"> an Assessment</w:t>
      </w:r>
      <w:bookmarkEnd w:id="76"/>
      <w:bookmarkEnd w:id="77"/>
      <w:bookmarkEnd w:id="78"/>
    </w:p>
    <w:p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rsidR="00246F60" w:rsidRDefault="00861497" w:rsidP="00910B75">
      <w:pPr>
        <w:keepNext/>
      </w:pPr>
      <w:r w:rsidRPr="00910B75">
        <w:rPr>
          <w:rStyle w:val="Emphasis"/>
        </w:rPr>
        <w:t>Note: The actions described in this section are</w:t>
      </w:r>
      <w:r w:rsidR="00BD578C" w:rsidRPr="00910B75">
        <w:rPr>
          <w:rStyle w:val="Emphasis"/>
        </w:rPr>
        <w:t xml:space="preserve"> only</w:t>
      </w:r>
      <w:r w:rsidRPr="00910B75">
        <w:rPr>
          <w:rStyle w:val="Emphasis"/>
        </w:rPr>
        <w:t xml:space="preserve"> available to </w:t>
      </w:r>
      <w:r w:rsidR="00BD578C" w:rsidRPr="00910B75">
        <w:rPr>
          <w:rStyle w:val="Emphasis"/>
        </w:rPr>
        <w:t>Test Registration Administrators</w:t>
      </w:r>
      <w:r w:rsidRPr="00910B75">
        <w:rPr>
          <w:rStyle w:val="Emphasis"/>
        </w:rPr>
        <w:t>.</w:t>
      </w:r>
    </w:p>
    <w:p w:rsidR="009F5991" w:rsidRPr="009F5991" w:rsidRDefault="009F5991" w:rsidP="009F5991">
      <w:pPr>
        <w:pStyle w:val="Heading3"/>
      </w:pPr>
      <w:bookmarkStart w:id="79" w:name="_Toc391560295"/>
      <w:bookmarkStart w:id="80" w:name="_Toc398805099"/>
      <w:r w:rsidRPr="00EB13B7">
        <w:t xml:space="preserve">Setting </w:t>
      </w:r>
      <w:r w:rsidR="007E7E4F" w:rsidRPr="00EB13B7">
        <w:t xml:space="preserve">assessment </w:t>
      </w:r>
      <w:r w:rsidR="00246F60" w:rsidRPr="00EB13B7">
        <w:t>attributes</w:t>
      </w:r>
      <w:r w:rsidR="000A668F" w:rsidRPr="00EB13B7">
        <w:t>.</w:t>
      </w:r>
      <w:bookmarkEnd w:id="79"/>
      <w:bookmarkEnd w:id="80"/>
    </w:p>
    <w:p w:rsidR="00C74442" w:rsidRPr="00E953F0" w:rsidRDefault="00D65EF5" w:rsidP="00EB13B7">
      <w:pPr>
        <w:keepNext/>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also display this screen </w:t>
      </w:r>
      <w:r w:rsidR="00BD578C">
        <w:t>by clicking [</w:t>
      </w:r>
      <w:r w:rsidR="00FD3118">
        <w:t xml:space="preserve"> </w:t>
      </w:r>
      <w:r w:rsidR="00BD578C" w:rsidRPr="00B62338">
        <w:rPr>
          <w:noProof/>
          <w:position w:val="-12"/>
        </w:rPr>
        <w:drawing>
          <wp:inline distT="0" distB="0" distL="0" distR="0" wp14:anchorId="3DE5BCBF" wp14:editId="3186D0B1">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4339B9" w:rsidRPr="006A609D">
        <w:rPr>
          <w:rStyle w:val="CrossReference"/>
        </w:rPr>
        <w:fldChar w:fldCharType="begin"/>
      </w:r>
      <w:r w:rsidR="006A609D" w:rsidRPr="006A609D">
        <w:rPr>
          <w:rStyle w:val="CrossReference"/>
        </w:rPr>
        <w:instrText xml:space="preserve"> REF _Ref388448703 \* MERGEFORMAT \h</w:instrText>
      </w:r>
      <w:r w:rsidR="004339B9" w:rsidRPr="006A609D">
        <w:rPr>
          <w:rStyle w:val="CrossReference"/>
        </w:rPr>
      </w:r>
      <w:r w:rsidR="004339B9" w:rsidRPr="006A609D">
        <w:rPr>
          <w:rStyle w:val="CrossReference"/>
        </w:rPr>
        <w:fldChar w:fldCharType="separate"/>
      </w:r>
      <w:r w:rsidR="00BC07F1" w:rsidRPr="00BC07F1">
        <w:rPr>
          <w:rStyle w:val="CrossReference"/>
        </w:rPr>
        <w:t>Figure 8</w:t>
      </w:r>
      <w:r w:rsidR="004339B9" w:rsidRPr="006A609D">
        <w:rPr>
          <w:rStyle w:val="CrossReference"/>
        </w:rPr>
        <w:fldChar w:fldCharType="end"/>
      </w:r>
      <w:r w:rsidR="00B12529">
        <w:t>)</w:t>
      </w:r>
      <w:r w:rsidR="00B02A6E">
        <w:t>.</w:t>
      </w:r>
      <w:r w:rsidR="00724930">
        <w:t xml:space="preserve"> </w:t>
      </w:r>
    </w:p>
    <w:p w:rsidR="0065350B" w:rsidRDefault="0065350B" w:rsidP="0065350B">
      <w:pPr>
        <w:pStyle w:val="ImageCaption"/>
      </w:pPr>
      <w:bookmarkStart w:id="81" w:name="_Ref388448703"/>
      <w:bookmarkStart w:id="82" w:name="_Toc391560244"/>
      <w:bookmarkStart w:id="83" w:name="_Toc398805182"/>
      <w:r w:rsidRPr="00C7222E">
        <w:t>Figure </w:t>
      </w:r>
      <w:fldSimple w:instr=" SEQ Figure \* ARABIC ">
        <w:r w:rsidR="00BC07F1">
          <w:rPr>
            <w:noProof/>
          </w:rPr>
          <w:t>8</w:t>
        </w:r>
      </w:fldSimple>
      <w:bookmarkEnd w:id="81"/>
      <w:r w:rsidRPr="00C7222E">
        <w:t>. Add</w:t>
      </w:r>
      <w:r w:rsidR="00597DC4" w:rsidRPr="00C7222E">
        <w:t>/Modify</w:t>
      </w:r>
      <w:r w:rsidRPr="00C7222E">
        <w:t xml:space="preserve"> </w:t>
      </w:r>
      <w:r w:rsidR="002677FA">
        <w:t>Assessment</w:t>
      </w:r>
      <w:r w:rsidRPr="00C7222E">
        <w:t xml:space="preserve"> Information </w:t>
      </w:r>
      <w:r w:rsidR="00AC11D8">
        <w:t>S</w:t>
      </w:r>
      <w:r w:rsidRPr="00C7222E">
        <w:t>creen</w:t>
      </w:r>
      <w:bookmarkEnd w:id="82"/>
      <w:bookmarkEnd w:id="83"/>
    </w:p>
    <w:p w:rsidR="00597DC4" w:rsidRDefault="00A17236" w:rsidP="00C10165">
      <w:pPr>
        <w:pStyle w:val="Image"/>
      </w:pPr>
      <w:r>
        <w:drawing>
          <wp:inline distT="0" distB="0" distL="0" distR="0" wp14:anchorId="1C00DFF5" wp14:editId="689C82AF">
            <wp:extent cx="5486400" cy="3703320"/>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03320"/>
                    </a:xfrm>
                    <a:prstGeom prst="rect">
                      <a:avLst/>
                    </a:prstGeom>
                    <a:noFill/>
                    <a:ln>
                      <a:solidFill>
                        <a:schemeClr val="bg1">
                          <a:lumMod val="75000"/>
                        </a:schemeClr>
                      </a:solidFill>
                    </a:ln>
                  </pic:spPr>
                </pic:pic>
              </a:graphicData>
            </a:graphic>
          </wp:inline>
        </w:drawing>
      </w:r>
    </w:p>
    <w:p w:rsidR="00C10165" w:rsidRDefault="00C10165" w:rsidP="00C10165"/>
    <w:p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817"/>
          <w:jc w:val="center"/>
        </w:trPr>
        <w:tc>
          <w:tcPr>
            <w:tcW w:w="9360" w:type="dxa"/>
          </w:tcPr>
          <w:p w:rsidR="00E872E3" w:rsidRDefault="00E872E3" w:rsidP="00D1375C">
            <w:pPr>
              <w:pStyle w:val="ListNumber"/>
              <w:numPr>
                <w:ilvl w:val="0"/>
                <w:numId w:val="21"/>
              </w:numPr>
            </w:pPr>
            <w:r>
              <w:t xml:space="preserve">In the </w:t>
            </w:r>
            <w:r w:rsidRPr="000B7067">
              <w:rPr>
                <w:rStyle w:val="Emphasis"/>
              </w:rPr>
              <w:t>Total Global Opportunities</w:t>
            </w:r>
            <w:r>
              <w:t xml:space="preserve"> field, enter the number of opportunities a student has to take the </w:t>
            </w:r>
            <w:r w:rsidR="00F05473">
              <w:t xml:space="preserve">test </w:t>
            </w:r>
            <w:r>
              <w:t>across all of the test windows.</w:t>
            </w:r>
          </w:p>
          <w:p w:rsidR="00E872E3" w:rsidRDefault="00E872E3" w:rsidP="00E872E3">
            <w:pPr>
              <w:pStyle w:val="ListNumber"/>
            </w:pPr>
            <w:bookmarkStart w:id="84"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84"/>
            <w:r>
              <w:t xml:space="preserve"> (For an explanation of implicit and explicit eligibility, see the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BC07F1" w:rsidRPr="00BC07F1">
              <w:rPr>
                <w:rStyle w:val="CrossReference"/>
              </w:rPr>
              <w:t>Understanding test eligibility rules</w:t>
            </w:r>
            <w:r w:rsidRPr="006A609D">
              <w:rPr>
                <w:rStyle w:val="CrossReference"/>
              </w:rPr>
              <w:fldChar w:fldCharType="end"/>
            </w:r>
            <w:r>
              <w:t xml:space="preserve"> section.)</w:t>
            </w:r>
          </w:p>
          <w:p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rsidR="00E872E3" w:rsidRPr="00597DC4" w:rsidRDefault="00E872E3" w:rsidP="00910B75"/>
    <w:p w:rsidR="00E872E3" w:rsidRPr="00E872E3" w:rsidRDefault="00E872E3" w:rsidP="00B02A6E">
      <w:pPr>
        <w:pStyle w:val="ProcedureIntroduction"/>
      </w:pPr>
      <w:r w:rsidRPr="00E872E3">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687"/>
          <w:jc w:val="center"/>
        </w:trPr>
        <w:tc>
          <w:tcPr>
            <w:tcW w:w="9360" w:type="dxa"/>
          </w:tcPr>
          <w:p w:rsidR="00E872E3" w:rsidRDefault="00E872E3" w:rsidP="00D1375C">
            <w:pPr>
              <w:pStyle w:val="ListNumber"/>
              <w:numPr>
                <w:ilvl w:val="0"/>
                <w:numId w:val="70"/>
              </w:numPr>
            </w:pPr>
            <w:r>
              <w:t xml:space="preserve">In the </w:t>
            </w:r>
            <w:r w:rsidRPr="00017DF9">
              <w:rPr>
                <w:rStyle w:val="Emphasis"/>
              </w:rPr>
              <w:t>Test Windows</w:t>
            </w:r>
            <w:bookmarkStart w:id="85" w:name="_Ref388444991"/>
            <w:r w:rsidR="00C238B0">
              <w:t xml:space="preserve"> section, click </w:t>
            </w:r>
            <w:r w:rsidR="001E6E28">
              <w:t>[</w:t>
            </w:r>
            <w:r w:rsidR="00FD3118">
              <w:t xml:space="preserve"> </w:t>
            </w:r>
            <w:r>
              <w:rPr>
                <w:noProof/>
              </w:rPr>
              <w:drawing>
                <wp:inline distT="0" distB="0" distL="0" distR="0" wp14:anchorId="574E54C1" wp14:editId="73166081">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85"/>
          </w:p>
          <w:p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003E1BCF">
              <w:t xml:space="preserve"> </w:t>
            </w:r>
            <w:r>
              <w:rPr>
                <w:noProof/>
              </w:rPr>
              <w:drawing>
                <wp:inline distT="0" distB="0" distL="0" distR="0" wp14:anchorId="3C812063" wp14:editId="40C4429E">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rsidR="00E872E3" w:rsidRDefault="00E872E3" w:rsidP="00E872E3">
            <w:pPr>
              <w:pStyle w:val="ListNumber"/>
            </w:pPr>
            <w:bookmarkStart w:id="86" w:name="_Ref388444993"/>
            <w:r>
              <w:t xml:space="preserve">In the </w:t>
            </w:r>
            <w:r w:rsidRPr="00A44938">
              <w:rPr>
                <w:rStyle w:val="Emphasis"/>
              </w:rPr>
              <w:t>Total Opportunities</w:t>
            </w:r>
            <w:r>
              <w:t xml:space="preserve"> field, enter the number of test opportunities for this window.</w:t>
            </w:r>
            <w:bookmarkEnd w:id="86"/>
            <w:r w:rsidR="00BD578C">
              <w:t xml:space="preserve"> </w:t>
            </w:r>
            <w:r w:rsidR="00BD578C" w:rsidRPr="00BD578C">
              <w:rPr>
                <w:rStyle w:val="Emphasis"/>
              </w:rPr>
              <w:t xml:space="preserve">Note: </w:t>
            </w:r>
            <w:r w:rsidRPr="00BD578C">
              <w:rPr>
                <w:rStyle w:val="Emphasis"/>
              </w:rPr>
              <w:t>This step is available only if you</w:t>
            </w:r>
            <w:r w:rsidR="00BD578C" w:rsidRPr="00BD578C">
              <w:rPr>
                <w:rStyle w:val="Emphasis"/>
              </w:rPr>
              <w:t xml:space="preserve"> add more than one test window.</w:t>
            </w:r>
          </w:p>
          <w:p w:rsidR="00E872E3" w:rsidRDefault="005F1382" w:rsidP="005F1382">
            <w:pPr>
              <w:pStyle w:val="ListNumber"/>
            </w:pPr>
            <w:r>
              <w:t>To add additional test windows, r</w:t>
            </w:r>
            <w:r w:rsidR="00E872E3">
              <w:t xml:space="preserve">epeat steps </w:t>
            </w:r>
            <w:r w:rsidR="00E872E3" w:rsidRPr="006A609D">
              <w:rPr>
                <w:rStyle w:val="CrossReference"/>
              </w:rPr>
              <w:fldChar w:fldCharType="begin"/>
            </w:r>
            <w:r w:rsidR="006A609D" w:rsidRPr="006A609D">
              <w:rPr>
                <w:rStyle w:val="CrossReference"/>
              </w:rPr>
              <w:instrText xml:space="preserve"> REF _Ref388444991 \* MERGEFORMAT \h \r</w:instrText>
            </w:r>
            <w:r w:rsidR="00E872E3" w:rsidRPr="006A609D">
              <w:rPr>
                <w:rStyle w:val="CrossReference"/>
              </w:rPr>
            </w:r>
            <w:r w:rsidR="00E872E3" w:rsidRPr="006A609D">
              <w:rPr>
                <w:rStyle w:val="CrossReference"/>
              </w:rPr>
              <w:fldChar w:fldCharType="separate"/>
            </w:r>
            <w:r w:rsidR="00BC07F1">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_Ref388444993 \* MERGEFORMAT \h \r</w:instrText>
            </w:r>
            <w:r w:rsidR="00E872E3" w:rsidRPr="006A609D">
              <w:rPr>
                <w:rStyle w:val="CrossReference"/>
              </w:rPr>
            </w:r>
            <w:r w:rsidR="00E872E3" w:rsidRPr="006A609D">
              <w:rPr>
                <w:rStyle w:val="CrossReference"/>
              </w:rPr>
              <w:fldChar w:fldCharType="separate"/>
            </w:r>
            <w:r w:rsidR="00BC07F1">
              <w:rPr>
                <w:rStyle w:val="CrossReference"/>
              </w:rPr>
              <w:t>3</w:t>
            </w:r>
            <w:r w:rsidR="00E872E3" w:rsidRPr="006A609D">
              <w:rPr>
                <w:rStyle w:val="CrossReference"/>
              </w:rPr>
              <w:fldChar w:fldCharType="end"/>
            </w:r>
            <w:r w:rsidR="00E872E3">
              <w:t xml:space="preserve"> as required.</w:t>
            </w:r>
          </w:p>
        </w:tc>
      </w:tr>
    </w:tbl>
    <w:p w:rsidR="00E872E3" w:rsidRDefault="00E872E3"/>
    <w:p w:rsidR="00E872E3" w:rsidRPr="00E872E3" w:rsidRDefault="00E872E3" w:rsidP="00B02A6E">
      <w:pPr>
        <w:pStyle w:val="ProcedureIntroduction"/>
      </w:pPr>
      <w:r>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1686"/>
          <w:jc w:val="center"/>
        </w:trPr>
        <w:tc>
          <w:tcPr>
            <w:tcW w:w="9360" w:type="dxa"/>
          </w:tcPr>
          <w:p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rsidR="00E872E3" w:rsidRDefault="00E872E3" w:rsidP="00D1375C">
            <w:pPr>
              <w:pStyle w:val="ListNumber"/>
              <w:numPr>
                <w:ilvl w:val="0"/>
                <w:numId w:val="22"/>
              </w:numPr>
            </w:pPr>
            <w:bookmarkStart w:id="87" w:name="_Ref388445359"/>
            <w:r>
              <w:t xml:space="preserve">In the </w:t>
            </w:r>
            <w:r w:rsidRPr="007F04F7">
              <w:rPr>
                <w:rStyle w:val="Emphasis"/>
              </w:rPr>
              <w:t>Implicit Eligibility Rules</w:t>
            </w:r>
            <w:r>
              <w:t xml:space="preserve"> section, click</w:t>
            </w:r>
            <w:r w:rsidR="00597DC4">
              <w:t xml:space="preserve"> </w:t>
            </w:r>
            <w:r w:rsidR="001E6E28">
              <w:t>[</w:t>
            </w:r>
            <w:r w:rsidR="005F1382">
              <w:t xml:space="preserve"> </w:t>
            </w:r>
            <w:r>
              <w:rPr>
                <w:noProof/>
              </w:rPr>
              <w:drawing>
                <wp:inline distT="0" distB="0" distL="0" distR="0" wp14:anchorId="443C7A45" wp14:editId="5F2B7EDC">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87"/>
          </w:p>
          <w:p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rsidR="00E872E3" w:rsidRDefault="00E872E3" w:rsidP="00E872E3">
            <w:pPr>
              <w:pStyle w:val="ListNumber"/>
            </w:pPr>
            <w:r>
              <w:t xml:space="preserve">From the </w:t>
            </w:r>
            <w:r w:rsidRPr="007F04F7">
              <w:rPr>
                <w:rStyle w:val="Emphasis"/>
              </w:rPr>
              <w:t>Value</w:t>
            </w:r>
            <w:r>
              <w:t xml:space="preserve"> drop-down list, select one of the available values.</w:t>
            </w:r>
          </w:p>
          <w:p w:rsidR="00E872E3" w:rsidRDefault="00E872E3" w:rsidP="00E872E3">
            <w:pPr>
              <w:pStyle w:val="ListNumber"/>
            </w:pPr>
            <w:bookmarkStart w:id="88" w:name="_Ref388445361"/>
            <w:r>
              <w:t xml:space="preserve">From the </w:t>
            </w:r>
            <w:r w:rsidRPr="00546185">
              <w:rPr>
                <w:rStyle w:val="Emphasis"/>
              </w:rPr>
              <w:t>Rule Type</w:t>
            </w:r>
            <w:r>
              <w:t xml:space="preserve"> drop-down list, select one of the following:</w:t>
            </w:r>
            <w:bookmarkEnd w:id="88"/>
          </w:p>
          <w:p w:rsidR="00E872E3" w:rsidRDefault="00E872E3" w:rsidP="00891803">
            <w:pPr>
              <w:pStyle w:val="TableTextBullet2"/>
            </w:pPr>
            <w:r>
              <w:t>“ENABLER”—</w:t>
            </w:r>
            <w:r w:rsidR="005F1382">
              <w:t xml:space="preserve">select </w:t>
            </w:r>
            <w:r>
              <w:t>if the student must satisfy this condition to take the test.</w:t>
            </w:r>
          </w:p>
          <w:p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rsidR="00E872E3" w:rsidRDefault="004E1ECA" w:rsidP="00891803">
            <w:pPr>
              <w:pStyle w:val="ListNumber"/>
            </w:pPr>
            <w:r>
              <w:t>To add additional eligibility rules</w:t>
            </w:r>
            <w:r w:rsidR="00597DC4">
              <w:t>, r</w:t>
            </w:r>
            <w:r w:rsidR="00E872E3">
              <w:t xml:space="preserve">epeat steps </w:t>
            </w:r>
            <w:r w:rsidR="00E872E3" w:rsidRPr="006A609D">
              <w:rPr>
                <w:rStyle w:val="CrossReference"/>
              </w:rPr>
              <w:fldChar w:fldCharType="begin"/>
            </w:r>
            <w:r w:rsidR="006A609D" w:rsidRPr="006A609D">
              <w:rPr>
                <w:rStyle w:val="CrossReference"/>
              </w:rPr>
              <w:instrText xml:space="preserve"> REF _Ref388445359 \* MERGEFORMAT \h \r</w:instrText>
            </w:r>
            <w:r w:rsidR="00E872E3" w:rsidRPr="006A609D">
              <w:rPr>
                <w:rStyle w:val="CrossReference"/>
              </w:rPr>
            </w:r>
            <w:r w:rsidR="00E872E3" w:rsidRPr="006A609D">
              <w:rPr>
                <w:rStyle w:val="CrossReference"/>
              </w:rPr>
              <w:fldChar w:fldCharType="separate"/>
            </w:r>
            <w:r w:rsidR="00BC07F1">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_Ref388445361 \* MERGEFORMAT \h \r</w:instrText>
            </w:r>
            <w:r w:rsidR="00E872E3" w:rsidRPr="006A609D">
              <w:rPr>
                <w:rStyle w:val="CrossReference"/>
              </w:rPr>
            </w:r>
            <w:r w:rsidR="00E872E3" w:rsidRPr="006A609D">
              <w:rPr>
                <w:rStyle w:val="CrossReference"/>
              </w:rPr>
              <w:fldChar w:fldCharType="separate"/>
            </w:r>
            <w:r w:rsidR="00BC07F1">
              <w:rPr>
                <w:rStyle w:val="CrossReference"/>
              </w:rPr>
              <w:t>5</w:t>
            </w:r>
            <w:r w:rsidR="00E872E3" w:rsidRPr="006A609D">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rsidR="00E872E3" w:rsidRDefault="00E872E3"/>
    <w:p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rsidTr="00E872E3">
        <w:trPr>
          <w:trHeight w:val="431"/>
          <w:jc w:val="center"/>
        </w:trPr>
        <w:tc>
          <w:tcPr>
            <w:tcW w:w="9360" w:type="dxa"/>
          </w:tcPr>
          <w:p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rsidR="00651E32" w:rsidRDefault="00651E32" w:rsidP="00BB5708"/>
    <w:p w:rsidR="00A32499" w:rsidRDefault="00A32499" w:rsidP="002F13CD">
      <w:pPr>
        <w:keepNext/>
      </w:pP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BC07F1" w:rsidRPr="00BC07F1">
        <w:rPr>
          <w:rStyle w:val="CrossReference"/>
        </w:rPr>
        <w:t>Table 5</w:t>
      </w:r>
      <w:r w:rsidRPr="006A609D">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rsidR="00A32499" w:rsidRDefault="00A32499" w:rsidP="00800BB7">
      <w:pPr>
        <w:pStyle w:val="TableCaption"/>
      </w:pPr>
      <w:bookmarkStart w:id="89" w:name="_Ref388009097"/>
      <w:r>
        <w:t>Table </w:t>
      </w:r>
      <w:fldSimple w:instr=" SEQ Table \* ARABIC ">
        <w:r w:rsidR="00BC07F1">
          <w:rPr>
            <w:noProof/>
          </w:rPr>
          <w:t>5</w:t>
        </w:r>
      </w:fldSimple>
      <w:bookmarkEnd w:id="89"/>
      <w:r>
        <w:t xml:space="preserve">. Fields in the </w:t>
      </w:r>
      <w:r w:rsidR="003108DE">
        <w:t xml:space="preserve">Add </w:t>
      </w:r>
      <w:r>
        <w:t xml:space="preserve">Test Information </w:t>
      </w:r>
      <w:r w:rsidR="003108DE">
        <w:t>screen</w:t>
      </w:r>
    </w:p>
    <w:tbl>
      <w:tblPr>
        <w:tblStyle w:val="TableGrid"/>
        <w:tblW w:w="0" w:type="auto"/>
        <w:tblLayout w:type="fixed"/>
        <w:tblLook w:val="04A0" w:firstRow="1" w:lastRow="0" w:firstColumn="1" w:lastColumn="0" w:noHBand="0" w:noVBand="1"/>
      </w:tblPr>
      <w:tblGrid>
        <w:gridCol w:w="2671"/>
        <w:gridCol w:w="6631"/>
      </w:tblGrid>
      <w:tr w:rsidR="00A32499"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rsidR="00A32499" w:rsidRDefault="00A32499" w:rsidP="00F51498">
            <w:pPr>
              <w:pStyle w:val="TableHeader"/>
            </w:pPr>
            <w:r>
              <w:t>Field</w:t>
            </w:r>
          </w:p>
        </w:tc>
        <w:tc>
          <w:tcPr>
            <w:tcW w:w="6631" w:type="dxa"/>
          </w:tcPr>
          <w:p w:rsidR="00A32499" w:rsidRDefault="00A32499" w:rsidP="00F51498">
            <w:pPr>
              <w:pStyle w:val="TableHeader"/>
            </w:pPr>
            <w:r>
              <w:t>Description</w:t>
            </w:r>
          </w:p>
        </w:tc>
      </w:tr>
      <w:tr w:rsidR="00BF4BFF" w:rsidTr="00131D78">
        <w:tc>
          <w:tcPr>
            <w:tcW w:w="9302" w:type="dxa"/>
            <w:gridSpan w:val="2"/>
            <w:tcBorders>
              <w:top w:val="single" w:sz="8" w:space="0" w:color="000000" w:themeColor="text1"/>
            </w:tcBorders>
            <w:shd w:val="clear" w:color="auto" w:fill="CFE8CA"/>
          </w:tcPr>
          <w:p w:rsidR="00BF4BFF" w:rsidRDefault="00BF4BFF" w:rsidP="00BF4BFF">
            <w:pPr>
              <w:pStyle w:val="TableSubHeader"/>
            </w:pPr>
            <w:r>
              <w:t>Add Test Information</w:t>
            </w:r>
          </w:p>
        </w:tc>
      </w:tr>
      <w:tr w:rsidR="00A32499" w:rsidTr="00A8628A">
        <w:tc>
          <w:tcPr>
            <w:tcW w:w="2671" w:type="dxa"/>
          </w:tcPr>
          <w:p w:rsidR="00A32499" w:rsidRDefault="00A32499" w:rsidP="00015958">
            <w:pPr>
              <w:pStyle w:val="TableText"/>
              <w:keepNext/>
            </w:pPr>
            <w:r>
              <w:t>Identifier</w:t>
            </w:r>
          </w:p>
        </w:tc>
        <w:tc>
          <w:tcPr>
            <w:tcW w:w="6631" w:type="dxa"/>
          </w:tcPr>
          <w:p w:rsidR="00A32499" w:rsidRDefault="00623DBC" w:rsidP="005A154A">
            <w:pPr>
              <w:pStyle w:val="TableText"/>
              <w:keepNext/>
            </w:pPr>
            <w:r>
              <w:t xml:space="preserve">Unique identifier for the </w:t>
            </w:r>
            <w:r w:rsidR="00597DC4">
              <w:t xml:space="preserve">selected </w:t>
            </w:r>
            <w:r>
              <w:t>test.</w:t>
            </w:r>
          </w:p>
        </w:tc>
      </w:tr>
      <w:tr w:rsidR="00A32499" w:rsidTr="00A8628A">
        <w:tc>
          <w:tcPr>
            <w:tcW w:w="2671" w:type="dxa"/>
          </w:tcPr>
          <w:p w:rsidR="00A32499" w:rsidRDefault="00A32499" w:rsidP="00F51498">
            <w:pPr>
              <w:pStyle w:val="TableText"/>
            </w:pPr>
            <w:r>
              <w:t>Name</w:t>
            </w:r>
          </w:p>
        </w:tc>
        <w:tc>
          <w:tcPr>
            <w:tcW w:w="6631" w:type="dxa"/>
          </w:tcPr>
          <w:p w:rsidR="00A32499" w:rsidRDefault="00A32499" w:rsidP="005A154A">
            <w:pPr>
              <w:pStyle w:val="TableText"/>
            </w:pPr>
            <w:r>
              <w:t xml:space="preserve">Descriptive name for the </w:t>
            </w:r>
            <w:r w:rsidR="00597DC4">
              <w:t xml:space="preserve">selected </w:t>
            </w:r>
            <w:r w:rsidR="00623DBC">
              <w:t>test</w:t>
            </w:r>
            <w:r>
              <w:t>.</w:t>
            </w:r>
          </w:p>
        </w:tc>
      </w:tr>
      <w:tr w:rsidR="00A32499" w:rsidTr="00A8628A">
        <w:tc>
          <w:tcPr>
            <w:tcW w:w="2671" w:type="dxa"/>
          </w:tcPr>
          <w:p w:rsidR="00A32499" w:rsidRDefault="00A32499" w:rsidP="00F51498">
            <w:pPr>
              <w:pStyle w:val="TableText"/>
            </w:pPr>
            <w:r>
              <w:t>Subject Code</w:t>
            </w:r>
          </w:p>
        </w:tc>
        <w:tc>
          <w:tcPr>
            <w:tcW w:w="6631" w:type="dxa"/>
          </w:tcPr>
          <w:p w:rsidR="00A32499" w:rsidRDefault="00B02A6E" w:rsidP="00B02A6E">
            <w:pPr>
              <w:pStyle w:val="TableText"/>
            </w:pPr>
            <w:bookmarkStart w:id="90" w:name="subjectcode"/>
            <w:r>
              <w:t>S</w:t>
            </w:r>
            <w:r w:rsidR="00A32499">
              <w:t xml:space="preserve">ubject code corresponding to </w:t>
            </w:r>
            <w:r w:rsidR="00597DC4">
              <w:t>the selected</w:t>
            </w:r>
            <w:r w:rsidR="00A32499">
              <w:t xml:space="preserve"> test.</w:t>
            </w:r>
            <w:bookmarkEnd w:id="90"/>
          </w:p>
        </w:tc>
      </w:tr>
      <w:tr w:rsidR="00A32499" w:rsidTr="00A8628A">
        <w:tc>
          <w:tcPr>
            <w:tcW w:w="2671" w:type="dxa"/>
          </w:tcPr>
          <w:p w:rsidR="00A32499" w:rsidRDefault="00A32499" w:rsidP="00F51498">
            <w:pPr>
              <w:pStyle w:val="TableText"/>
            </w:pPr>
            <w:r>
              <w:lastRenderedPageBreak/>
              <w:t>Version</w:t>
            </w:r>
          </w:p>
        </w:tc>
        <w:tc>
          <w:tcPr>
            <w:tcW w:w="6631" w:type="dxa"/>
          </w:tcPr>
          <w:p w:rsidR="00A32499" w:rsidRDefault="00B02A6E" w:rsidP="00597DC4">
            <w:pPr>
              <w:pStyle w:val="TableText"/>
            </w:pPr>
            <w:bookmarkStart w:id="91" w:name="version"/>
            <w:r>
              <w:t>V</w:t>
            </w:r>
            <w:r w:rsidR="00A32499">
              <w:t xml:space="preserve">ersion of </w:t>
            </w:r>
            <w:r w:rsidR="00597DC4">
              <w:t>the selected</w:t>
            </w:r>
            <w:r w:rsidR="00A32499">
              <w:t xml:space="preserve"> test.</w:t>
            </w:r>
            <w:bookmarkEnd w:id="91"/>
          </w:p>
        </w:tc>
      </w:tr>
      <w:tr w:rsidR="00A32499" w:rsidTr="00A8628A">
        <w:tc>
          <w:tcPr>
            <w:tcW w:w="2671" w:type="dxa"/>
          </w:tcPr>
          <w:p w:rsidR="00A32499" w:rsidRDefault="00A32499" w:rsidP="00F51498">
            <w:pPr>
              <w:pStyle w:val="TableText"/>
            </w:pPr>
            <w:r>
              <w:t>Grade</w:t>
            </w:r>
          </w:p>
        </w:tc>
        <w:tc>
          <w:tcPr>
            <w:tcW w:w="6631" w:type="dxa"/>
          </w:tcPr>
          <w:p w:rsidR="00A32499" w:rsidRDefault="00B02A6E" w:rsidP="009B05E7">
            <w:pPr>
              <w:pStyle w:val="TableText"/>
            </w:pPr>
            <w:bookmarkStart w:id="92" w:name="grade"/>
            <w:r>
              <w:t>G</w:t>
            </w:r>
            <w:r w:rsidR="00A32499">
              <w:t>rade level</w:t>
            </w:r>
            <w:r w:rsidR="00597DC4">
              <w:t>s</w:t>
            </w:r>
            <w:r w:rsidR="00A32499">
              <w:t xml:space="preserve"> to which </w:t>
            </w:r>
            <w:r w:rsidR="00597DC4">
              <w:t>the selected</w:t>
            </w:r>
            <w:r w:rsidR="00A32499">
              <w:t xml:space="preserve"> test applies.</w:t>
            </w:r>
            <w:bookmarkEnd w:id="92"/>
          </w:p>
        </w:tc>
      </w:tr>
      <w:tr w:rsidR="00A32499" w:rsidTr="00A8628A">
        <w:tc>
          <w:tcPr>
            <w:tcW w:w="2671" w:type="dxa"/>
          </w:tcPr>
          <w:p w:rsidR="00A32499" w:rsidRDefault="00A32499" w:rsidP="00F51498">
            <w:pPr>
              <w:pStyle w:val="TableText"/>
            </w:pPr>
            <w:r>
              <w:t>Total Global Opportunities</w:t>
            </w:r>
          </w:p>
        </w:tc>
        <w:tc>
          <w:tcPr>
            <w:tcW w:w="6631" w:type="dxa"/>
          </w:tcPr>
          <w:p w:rsidR="00623DBC" w:rsidRDefault="00B02A6E" w:rsidP="00597DC4">
            <w:pPr>
              <w:pStyle w:val="TableText"/>
            </w:pPr>
            <w:bookmarkStart w:id="93"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A609D">
              <w:rPr>
                <w:rStyle w:val="CrossReference"/>
              </w:rPr>
              <w:fldChar w:fldCharType="begin"/>
            </w:r>
            <w:r w:rsidR="006A609D" w:rsidRPr="006A609D">
              <w:rPr>
                <w:rStyle w:val="CrossReference"/>
              </w:rPr>
              <w:instrText xml:space="preserve"> REF _Ref388009023 \* MERGEFORMAT \h</w:instrText>
            </w:r>
            <w:r w:rsidR="00F76319" w:rsidRPr="006A609D">
              <w:rPr>
                <w:rStyle w:val="CrossReference"/>
              </w:rPr>
            </w:r>
            <w:r w:rsidR="00F76319" w:rsidRPr="006A609D">
              <w:rPr>
                <w:rStyle w:val="CrossReference"/>
              </w:rPr>
              <w:fldChar w:fldCharType="separate"/>
            </w:r>
            <w:r w:rsidR="00BC07F1" w:rsidRPr="00BC07F1">
              <w:rPr>
                <w:rStyle w:val="CrossReference"/>
              </w:rPr>
              <w:t>Understanding test windows</w:t>
            </w:r>
            <w:r w:rsidR="00F76319" w:rsidRPr="006A609D">
              <w:rPr>
                <w:rStyle w:val="CrossReference"/>
              </w:rPr>
              <w:fldChar w:fldCharType="end"/>
            </w:r>
            <w:r w:rsidR="00F76319">
              <w:t>.</w:t>
            </w:r>
            <w:bookmarkEnd w:id="93"/>
          </w:p>
        </w:tc>
      </w:tr>
      <w:tr w:rsidR="00A32499" w:rsidTr="00A8628A">
        <w:tc>
          <w:tcPr>
            <w:tcW w:w="2671" w:type="dxa"/>
          </w:tcPr>
          <w:p w:rsidR="00A32499" w:rsidRDefault="00A32499" w:rsidP="00F51498">
            <w:pPr>
              <w:pStyle w:val="TableText"/>
            </w:pPr>
            <w:r>
              <w:t>Delay Rule</w:t>
            </w:r>
          </w:p>
        </w:tc>
        <w:tc>
          <w:tcPr>
            <w:tcW w:w="6631" w:type="dxa"/>
          </w:tcPr>
          <w:p w:rsidR="00A32499" w:rsidRDefault="00A32499" w:rsidP="00971725">
            <w:pPr>
              <w:pStyle w:val="TableText"/>
            </w:pPr>
            <w:bookmarkStart w:id="94" w:name="delayrule"/>
            <w:r>
              <w:t xml:space="preserve">Number of calendar days between test opportunities. For additional information about this field, see the </w:t>
            </w:r>
            <w:r w:rsidR="009450D3">
              <w:t xml:space="preserve">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BC07F1" w:rsidRPr="00BC07F1">
              <w:rPr>
                <w:rStyle w:val="CrossReference"/>
              </w:rPr>
              <w:t>Understanding test windows</w:t>
            </w:r>
            <w:r w:rsidRPr="006A609D">
              <w:rPr>
                <w:rStyle w:val="CrossReference"/>
              </w:rPr>
              <w:fldChar w:fldCharType="end"/>
            </w:r>
            <w:r>
              <w:t>.</w:t>
            </w:r>
            <w:bookmarkEnd w:id="94"/>
          </w:p>
        </w:tc>
      </w:tr>
      <w:tr w:rsidR="00A32499" w:rsidTr="00A8628A">
        <w:tc>
          <w:tcPr>
            <w:tcW w:w="2671" w:type="dxa"/>
          </w:tcPr>
          <w:p w:rsidR="00A32499" w:rsidRDefault="00A32499" w:rsidP="00015958">
            <w:pPr>
              <w:pStyle w:val="TableText"/>
              <w:keepNext/>
            </w:pPr>
            <w:r>
              <w:t>Eligibility Type</w:t>
            </w:r>
          </w:p>
        </w:tc>
        <w:tc>
          <w:tcPr>
            <w:tcW w:w="6631" w:type="dxa"/>
          </w:tcPr>
          <w:p w:rsidR="00EB3FC1" w:rsidRDefault="00A8628A" w:rsidP="00015958">
            <w:pPr>
              <w:pStyle w:val="TableText"/>
              <w:keepNext/>
            </w:pPr>
            <w:r>
              <w:t>M</w:t>
            </w:r>
            <w:r w:rsidR="00941C73">
              <w:t>ethod by which eligibility for an assessment is determined.</w:t>
            </w:r>
          </w:p>
          <w:p w:rsidR="00A32499" w:rsidRDefault="00A32499" w:rsidP="00015958">
            <w:pPr>
              <w:pStyle w:val="TableTextBullet"/>
              <w:keepNext/>
            </w:pPr>
            <w:r>
              <w:t>“Implicit”—The list of students eligible to take this test is implicitly derived from a set of criteria.</w:t>
            </w:r>
          </w:p>
          <w:p w:rsidR="00A32499" w:rsidRDefault="00A32499" w:rsidP="00015958">
            <w:pPr>
              <w:pStyle w:val="TableTextBullet"/>
              <w:keepNext/>
            </w:pPr>
            <w:r>
              <w:t xml:space="preserve">“Explicit”—The list of students eligible to take this test comes from a file upload. </w:t>
            </w:r>
          </w:p>
          <w:p w:rsidR="00A32499" w:rsidRDefault="00A32499" w:rsidP="00015958">
            <w:pPr>
              <w:pStyle w:val="TableText"/>
              <w:keepNext/>
            </w:pPr>
            <w:r>
              <w:t xml:space="preserve">For an explanation of these rules, see the </w:t>
            </w:r>
            <w:r w:rsidR="009450D3">
              <w:t xml:space="preserve">section </w:t>
            </w:r>
            <w:r w:rsidRPr="006A609D">
              <w:rPr>
                <w:rStyle w:val="CrossReference"/>
              </w:rPr>
              <w:fldChar w:fldCharType="begin"/>
            </w:r>
            <w:r w:rsidR="006A609D" w:rsidRPr="006A609D">
              <w:rPr>
                <w:rStyle w:val="CrossReference"/>
              </w:rPr>
              <w:instrText xml:space="preserve"> REF _Ref388008238 \* MERGEFORMAT \h</w:instrText>
            </w:r>
            <w:r w:rsidRPr="006A609D">
              <w:rPr>
                <w:rStyle w:val="CrossReference"/>
              </w:rPr>
            </w:r>
            <w:r w:rsidRPr="006A609D">
              <w:rPr>
                <w:rStyle w:val="CrossReference"/>
              </w:rPr>
              <w:fldChar w:fldCharType="separate"/>
            </w:r>
            <w:r w:rsidR="00BC07F1" w:rsidRPr="00BC07F1">
              <w:rPr>
                <w:rStyle w:val="CrossReference"/>
              </w:rPr>
              <w:t>Understanding test eligibility rules</w:t>
            </w:r>
            <w:r w:rsidRPr="006A609D">
              <w:rPr>
                <w:rStyle w:val="CrossReference"/>
              </w:rPr>
              <w:fldChar w:fldCharType="end"/>
            </w:r>
            <w:r w:rsidR="009450D3" w:rsidRPr="009450D3">
              <w:t>.</w:t>
            </w:r>
          </w:p>
        </w:tc>
      </w:tr>
      <w:tr w:rsidR="00A32499" w:rsidTr="00A8628A">
        <w:tc>
          <w:tcPr>
            <w:tcW w:w="2671" w:type="dxa"/>
            <w:tcBorders>
              <w:bottom w:val="single" w:sz="8" w:space="0" w:color="000000" w:themeColor="text1"/>
            </w:tcBorders>
          </w:tcPr>
          <w:p w:rsidR="00A32499" w:rsidRDefault="00A32499" w:rsidP="00F51498">
            <w:pPr>
              <w:pStyle w:val="TableText"/>
            </w:pPr>
            <w:r>
              <w:t>Academic Year</w:t>
            </w:r>
          </w:p>
        </w:tc>
        <w:tc>
          <w:tcPr>
            <w:tcW w:w="6631" w:type="dxa"/>
            <w:tcBorders>
              <w:bottom w:val="single" w:sz="8" w:space="0" w:color="000000" w:themeColor="text1"/>
            </w:tcBorders>
          </w:tcPr>
          <w:p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rsidTr="00131D78">
        <w:tc>
          <w:tcPr>
            <w:tcW w:w="9302" w:type="dxa"/>
            <w:gridSpan w:val="2"/>
            <w:tcBorders>
              <w:top w:val="single" w:sz="8" w:space="0" w:color="000000" w:themeColor="text1"/>
            </w:tcBorders>
            <w:shd w:val="clear" w:color="auto" w:fill="CFE8CA"/>
          </w:tcPr>
          <w:p w:rsidR="00BF4BFF" w:rsidRDefault="00BF4BFF" w:rsidP="00BF4BFF">
            <w:pPr>
              <w:pStyle w:val="TableSubHeader"/>
            </w:pPr>
            <w:r>
              <w:t>Test Windows</w:t>
            </w:r>
          </w:p>
        </w:tc>
      </w:tr>
      <w:tr w:rsidR="00623DBC" w:rsidTr="00A8628A">
        <w:tc>
          <w:tcPr>
            <w:tcW w:w="2671" w:type="dxa"/>
          </w:tcPr>
          <w:p w:rsidR="00623DBC" w:rsidRDefault="00623DBC" w:rsidP="00F51498">
            <w:pPr>
              <w:pStyle w:val="TableText"/>
            </w:pPr>
            <w:r>
              <w:t>Start Date</w:t>
            </w:r>
          </w:p>
        </w:tc>
        <w:tc>
          <w:tcPr>
            <w:tcW w:w="6631" w:type="dxa"/>
          </w:tcPr>
          <w:p w:rsidR="00623DBC" w:rsidRDefault="00351276" w:rsidP="005A154A">
            <w:pPr>
              <w:pStyle w:val="TableText"/>
            </w:pPr>
            <w:bookmarkStart w:id="95" w:name="startdate"/>
            <w:r>
              <w:t>Date</w:t>
            </w:r>
            <w:r w:rsidR="00597DC4">
              <w:t xml:space="preserve"> when the</w:t>
            </w:r>
            <w:r>
              <w:t xml:space="preserve"> test window starts.</w:t>
            </w:r>
            <w:bookmarkEnd w:id="95"/>
          </w:p>
        </w:tc>
      </w:tr>
      <w:tr w:rsidR="00623DBC" w:rsidTr="00A8628A">
        <w:tc>
          <w:tcPr>
            <w:tcW w:w="2671" w:type="dxa"/>
          </w:tcPr>
          <w:p w:rsidR="00623DBC" w:rsidRDefault="00623DBC" w:rsidP="00F51498">
            <w:pPr>
              <w:pStyle w:val="TableText"/>
            </w:pPr>
            <w:r>
              <w:t>End Date</w:t>
            </w:r>
          </w:p>
        </w:tc>
        <w:tc>
          <w:tcPr>
            <w:tcW w:w="6631" w:type="dxa"/>
          </w:tcPr>
          <w:p w:rsidR="00623DBC" w:rsidRDefault="00351276" w:rsidP="00351276">
            <w:pPr>
              <w:pStyle w:val="TableText"/>
            </w:pPr>
            <w:bookmarkStart w:id="96" w:name="enddate"/>
            <w:r>
              <w:t>Date</w:t>
            </w:r>
            <w:r w:rsidR="00597DC4">
              <w:t xml:space="preserve"> when the</w:t>
            </w:r>
            <w:r>
              <w:t xml:space="preserve"> test window ends.</w:t>
            </w:r>
            <w:bookmarkEnd w:id="96"/>
          </w:p>
        </w:tc>
      </w:tr>
      <w:tr w:rsidR="00623DBC" w:rsidTr="00A8628A">
        <w:tc>
          <w:tcPr>
            <w:tcW w:w="2671" w:type="dxa"/>
            <w:tcBorders>
              <w:bottom w:val="single" w:sz="8" w:space="0" w:color="000000" w:themeColor="text1"/>
            </w:tcBorders>
          </w:tcPr>
          <w:p w:rsidR="00623DBC" w:rsidRDefault="00623DBC" w:rsidP="00F51498">
            <w:pPr>
              <w:pStyle w:val="TableText"/>
            </w:pPr>
            <w:r>
              <w:t>Total Opportunities</w:t>
            </w:r>
          </w:p>
        </w:tc>
        <w:tc>
          <w:tcPr>
            <w:tcW w:w="6631" w:type="dxa"/>
            <w:tcBorders>
              <w:bottom w:val="single" w:sz="8" w:space="0" w:color="000000" w:themeColor="text1"/>
            </w:tcBorders>
          </w:tcPr>
          <w:p w:rsidR="00623DBC" w:rsidRDefault="00F76319" w:rsidP="00F51498">
            <w:pPr>
              <w:pStyle w:val="TableText"/>
            </w:pPr>
            <w:bookmarkStart w:id="97" w:name="totalopportunities"/>
            <w:r>
              <w:t>Number of times</w:t>
            </w:r>
            <w:r w:rsidR="00351276">
              <w:t xml:space="preserve"> </w:t>
            </w:r>
            <w:r>
              <w:t xml:space="preserve">student can take this test during the test window. </w:t>
            </w:r>
            <w:bookmarkEnd w:id="97"/>
          </w:p>
          <w:p w:rsidR="00F76319" w:rsidRDefault="00F76319" w:rsidP="00F76319">
            <w:pPr>
              <w:pStyle w:val="TableTextBullet"/>
            </w:pPr>
            <w:r>
              <w:t xml:space="preserve">If you have one test window, </w:t>
            </w:r>
            <w:r w:rsidR="00DD7873">
              <w:t>ART</w:t>
            </w:r>
            <w:r>
              <w:t xml:space="preserve"> sets the Total Opportunities </w:t>
            </w:r>
            <w:r w:rsidR="00EA08B5">
              <w:t xml:space="preserve">to be </w:t>
            </w:r>
            <w:r>
              <w:t xml:space="preserve">equal to </w:t>
            </w:r>
            <w:r w:rsidRPr="00490BE7">
              <w:t>Total Global Opportunities</w:t>
            </w:r>
            <w:r>
              <w:t>.</w:t>
            </w:r>
          </w:p>
          <w:p w:rsidR="00F76319" w:rsidRDefault="00F76319" w:rsidP="00F76319">
            <w:pPr>
              <w:pStyle w:val="TableTextBullet"/>
            </w:pPr>
            <w:r>
              <w:t xml:space="preserve">If you have more than one test window, the sum of all Total Opportunities </w:t>
            </w:r>
            <w:r w:rsidR="00EA08B5">
              <w:t xml:space="preserve">fields </w:t>
            </w:r>
            <w:r>
              <w:t>must be greater than</w:t>
            </w:r>
            <w:r w:rsidR="00B659FF">
              <w:t xml:space="preserve"> or equal to</w:t>
            </w:r>
            <w:r>
              <w:t xml:space="preserve"> the </w:t>
            </w:r>
            <w:r w:rsidRPr="00490BE7">
              <w:t>Total Global Opportunities</w:t>
            </w:r>
            <w:r>
              <w:t>.</w:t>
            </w:r>
          </w:p>
          <w:p w:rsidR="00F76319" w:rsidRDefault="00F76319" w:rsidP="007F1669">
            <w:pPr>
              <w:pStyle w:val="TableText"/>
            </w:pPr>
            <w:r>
              <w:t xml:space="preserve">For example, if </w:t>
            </w:r>
            <w:r w:rsidRPr="00490BE7">
              <w:t>Total Global Opportunities</w:t>
            </w:r>
            <w:r>
              <w:t xml:space="preserve"> is 3, then the sum of all Total Opportunities for all test windows must be greater than</w:t>
            </w:r>
            <w:r w:rsidR="00B32919">
              <w:t xml:space="preserve"> or equal to</w:t>
            </w:r>
            <w:r>
              <w:t xml:space="preserve"> 3. For additional information about this field, see the 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BC07F1" w:rsidRPr="00BC07F1">
              <w:rPr>
                <w:rStyle w:val="CrossReference"/>
              </w:rPr>
              <w:t>Understanding test windows</w:t>
            </w:r>
            <w:r w:rsidRPr="006A609D">
              <w:rPr>
                <w:rStyle w:val="CrossReference"/>
              </w:rPr>
              <w:fldChar w:fldCharType="end"/>
            </w:r>
            <w:r>
              <w:t>.</w:t>
            </w:r>
          </w:p>
        </w:tc>
      </w:tr>
      <w:tr w:rsidR="00BF4BFF" w:rsidTr="00131D78">
        <w:tc>
          <w:tcPr>
            <w:tcW w:w="9302" w:type="dxa"/>
            <w:gridSpan w:val="2"/>
            <w:tcBorders>
              <w:top w:val="single" w:sz="8" w:space="0" w:color="000000" w:themeColor="text1"/>
            </w:tcBorders>
            <w:shd w:val="clear" w:color="auto" w:fill="CFE8CA"/>
          </w:tcPr>
          <w:p w:rsidR="00BF4BFF" w:rsidRDefault="00351276" w:rsidP="00BF4BFF">
            <w:pPr>
              <w:pStyle w:val="TableSubHeader"/>
            </w:pPr>
            <w:r>
              <w:t>Implicit</w:t>
            </w:r>
            <w:r w:rsidR="00BF4BFF">
              <w:t xml:space="preserve"> Eligibility Rules</w:t>
            </w:r>
          </w:p>
        </w:tc>
      </w:tr>
      <w:tr w:rsidR="00623DBC" w:rsidTr="00A8628A">
        <w:tc>
          <w:tcPr>
            <w:tcW w:w="2671" w:type="dxa"/>
          </w:tcPr>
          <w:p w:rsidR="00623DBC" w:rsidRDefault="00623DBC" w:rsidP="00482D83">
            <w:pPr>
              <w:pStyle w:val="TableText"/>
              <w:keepNext/>
            </w:pPr>
            <w:r>
              <w:t>Rule Field</w:t>
            </w:r>
          </w:p>
        </w:tc>
        <w:tc>
          <w:tcPr>
            <w:tcW w:w="6631" w:type="dxa"/>
          </w:tcPr>
          <w:p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rsidTr="00A8628A">
        <w:tc>
          <w:tcPr>
            <w:tcW w:w="2671" w:type="dxa"/>
          </w:tcPr>
          <w:p w:rsidR="00623DBC" w:rsidRDefault="00623DBC" w:rsidP="00F51498">
            <w:pPr>
              <w:pStyle w:val="TableText"/>
            </w:pPr>
            <w:r>
              <w:t>Operator</w:t>
            </w:r>
          </w:p>
        </w:tc>
        <w:tc>
          <w:tcPr>
            <w:tcW w:w="6631" w:type="dxa"/>
          </w:tcPr>
          <w:p w:rsidR="00623DBC" w:rsidRDefault="00CF697A" w:rsidP="00CF697A">
            <w:pPr>
              <w:pStyle w:val="TableText"/>
            </w:pPr>
            <w:r>
              <w:t>A c</w:t>
            </w:r>
            <w:r w:rsidR="00695463">
              <w:t>omparison operator.</w:t>
            </w:r>
            <w:r w:rsidR="00B035D6">
              <w:t xml:space="preserve"> The </w:t>
            </w:r>
            <w:r w:rsidR="003B787C">
              <w:t xml:space="preserve">list of available </w:t>
            </w:r>
            <w:r w:rsidR="00B035D6">
              <w:t>operators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rsidTr="00A8628A">
        <w:tc>
          <w:tcPr>
            <w:tcW w:w="2671" w:type="dxa"/>
          </w:tcPr>
          <w:p w:rsidR="00623DBC" w:rsidRDefault="00623DBC" w:rsidP="00F51498">
            <w:pPr>
              <w:pStyle w:val="TableText"/>
            </w:pPr>
            <w:r>
              <w:t>Value</w:t>
            </w:r>
          </w:p>
        </w:tc>
        <w:tc>
          <w:tcPr>
            <w:tcW w:w="6631" w:type="dxa"/>
          </w:tcPr>
          <w:p w:rsidR="00623DBC" w:rsidRDefault="00A8628A" w:rsidP="00CF697A">
            <w:pPr>
              <w:pStyle w:val="TableText"/>
            </w:pPr>
            <w:r>
              <w:t>V</w:t>
            </w:r>
            <w:r w:rsidR="00CF697A">
              <w:t>alue against which the rule field is compared.</w:t>
            </w:r>
          </w:p>
        </w:tc>
      </w:tr>
      <w:tr w:rsidR="00623DBC" w:rsidTr="00A8628A">
        <w:tc>
          <w:tcPr>
            <w:tcW w:w="2671" w:type="dxa"/>
          </w:tcPr>
          <w:p w:rsidR="00623DBC" w:rsidRDefault="00623DBC" w:rsidP="00F51498">
            <w:pPr>
              <w:pStyle w:val="TableText"/>
            </w:pPr>
            <w:r>
              <w:t>Rule Type</w:t>
            </w:r>
          </w:p>
        </w:tc>
        <w:tc>
          <w:tcPr>
            <w:tcW w:w="6631" w:type="dxa"/>
          </w:tcPr>
          <w:p w:rsidR="00695463" w:rsidRDefault="00695463" w:rsidP="00F51498">
            <w:pPr>
              <w:pStyle w:val="TableText"/>
            </w:pPr>
            <w:r>
              <w:t>One of the following:</w:t>
            </w:r>
          </w:p>
          <w:p w:rsidR="00623DBC" w:rsidRDefault="00695463" w:rsidP="00695463">
            <w:pPr>
              <w:pStyle w:val="TableTextBullet"/>
            </w:pPr>
            <w:r>
              <w:t>“ENABLER”—Student must satisfy this condition to take the test.</w:t>
            </w:r>
          </w:p>
          <w:p w:rsidR="00695463" w:rsidRDefault="00695463" w:rsidP="00695463">
            <w:pPr>
              <w:pStyle w:val="TableTextBullet"/>
            </w:pPr>
            <w:r>
              <w:t>“DISABLER”—student must not satisfy this condition to take the test.</w:t>
            </w:r>
          </w:p>
          <w:p w:rsidR="00695463" w:rsidRDefault="00695463" w:rsidP="00695463">
            <w:pPr>
              <w:pStyle w:val="TableText"/>
            </w:pPr>
            <w:r>
              <w:t xml:space="preserve">For more information about rule types and how they impact eligibility, see the section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BC07F1" w:rsidRPr="00BC07F1">
              <w:rPr>
                <w:rStyle w:val="CrossReference"/>
              </w:rPr>
              <w:t>Understanding test eligibility rules</w:t>
            </w:r>
            <w:r w:rsidRPr="006A609D">
              <w:rPr>
                <w:rStyle w:val="CrossReference"/>
              </w:rPr>
              <w:fldChar w:fldCharType="end"/>
            </w:r>
          </w:p>
        </w:tc>
      </w:tr>
    </w:tbl>
    <w:p w:rsidR="00A32499" w:rsidRDefault="00A32499" w:rsidP="00A32499"/>
    <w:p w:rsidR="00A32499" w:rsidRDefault="00A32499" w:rsidP="00A32499">
      <w:pPr>
        <w:pStyle w:val="Heading3"/>
      </w:pPr>
      <w:bookmarkStart w:id="98" w:name="_Ref388008238"/>
      <w:bookmarkStart w:id="99" w:name="_Ref388448113"/>
      <w:bookmarkStart w:id="100" w:name="_Ref391558291"/>
      <w:bookmarkStart w:id="101" w:name="_Toc391560296"/>
      <w:bookmarkStart w:id="102" w:name="_Toc398805100"/>
      <w:r>
        <w:t xml:space="preserve">Understanding </w:t>
      </w:r>
      <w:r w:rsidR="00E773CA">
        <w:t>test eligibility rules</w:t>
      </w:r>
      <w:bookmarkEnd w:id="98"/>
      <w:bookmarkEnd w:id="99"/>
      <w:r w:rsidR="00482D83">
        <w:t>.</w:t>
      </w:r>
      <w:bookmarkEnd w:id="100"/>
      <w:bookmarkEnd w:id="101"/>
      <w:bookmarkEnd w:id="102"/>
    </w:p>
    <w:p w:rsidR="00A32499" w:rsidRDefault="00A32499" w:rsidP="00A32499">
      <w:pPr>
        <w:pStyle w:val="Heading4"/>
      </w:pPr>
      <w:bookmarkStart w:id="103" w:name="_Toc391560297"/>
      <w:bookmarkStart w:id="104" w:name="_Toc398805101"/>
      <w:r>
        <w:t xml:space="preserve">Explicit </w:t>
      </w:r>
      <w:r w:rsidR="00E773CA">
        <w:t>eligibility rules</w:t>
      </w:r>
      <w:r w:rsidR="00482D83">
        <w:t>.</w:t>
      </w:r>
      <w:bookmarkEnd w:id="103"/>
      <w:bookmarkEnd w:id="104"/>
    </w:p>
    <w:p w:rsidR="00A32499" w:rsidRDefault="00984AF0" w:rsidP="0011526C">
      <w:pPr>
        <w:keepNext/>
      </w:pPr>
      <w:r>
        <w:t>If you specify “Explicit</w:t>
      </w:r>
      <w:r w:rsidR="00A32499">
        <w:t xml:space="preserve">” as </w:t>
      </w:r>
      <w:r w:rsidR="007F1669">
        <w:t>the</w:t>
      </w:r>
      <w:r w:rsidR="00A32499">
        <w:t xml:space="preserve"> eligibility type for an assessment, you must </w:t>
      </w:r>
      <w:r w:rsidR="004E1ECA">
        <w:t>provide</w:t>
      </w:r>
      <w:r w:rsidR="00B56C3C">
        <w:t xml:space="preserve"> </w:t>
      </w:r>
      <w:r w:rsidR="00A32499">
        <w:t>a</w:t>
      </w:r>
      <w:r w:rsidR="004E1ECA">
        <w:t>n explicit</w:t>
      </w:r>
      <w:r w:rsidR="00A32499">
        <w:t xml:space="preserve"> list of students that can take the test. This option is useful if there is </w:t>
      </w:r>
      <w:r w:rsidR="00E16D49">
        <w:t xml:space="preserve">a </w:t>
      </w:r>
      <w:r w:rsidR="00B56C3C">
        <w:t>great deal</w:t>
      </w:r>
      <w:r w:rsidR="00A32499">
        <w:t xml:space="preserve"> of fragmentation regarding test eligibility. </w:t>
      </w:r>
      <w:r w:rsidR="00332BB0">
        <w:t>For example, when administering End of Course assessments, the system cannot automatically determine which students are registered for a particular course.</w:t>
      </w:r>
    </w:p>
    <w:p w:rsidR="00A32499" w:rsidRDefault="00A32499" w:rsidP="00A32499">
      <w:r>
        <w:t xml:space="preserve">You specify explicit eligibility rules by uploading a list of students and </w:t>
      </w:r>
      <w:r w:rsidR="00B56C3C">
        <w:t xml:space="preserve">their </w:t>
      </w:r>
      <w:r>
        <w:t xml:space="preserve">associated eligibilities. For detailed information, see the </w:t>
      </w:r>
      <w:r w:rsidR="00E16D49">
        <w:t xml:space="preserve">section </w:t>
      </w:r>
      <w:r w:rsidRPr="006A609D">
        <w:rPr>
          <w:rStyle w:val="CrossReference"/>
        </w:rPr>
        <w:fldChar w:fldCharType="begin"/>
      </w:r>
      <w:r w:rsidR="006A609D" w:rsidRPr="006A609D">
        <w:rPr>
          <w:rStyle w:val="CrossReference"/>
        </w:rPr>
        <w:instrText xml:space="preserve"> REF _Ref388267675 \* MERGEFORMAT \h</w:instrText>
      </w:r>
      <w:r w:rsidRPr="006A609D">
        <w:rPr>
          <w:rStyle w:val="CrossReference"/>
        </w:rPr>
      </w:r>
      <w:r w:rsidRPr="006A609D">
        <w:rPr>
          <w:rStyle w:val="CrossReference"/>
        </w:rPr>
        <w:fldChar w:fldCharType="separate"/>
      </w:r>
      <w:r w:rsidR="00BC07F1" w:rsidRPr="00BC07F1">
        <w:rPr>
          <w:rStyle w:val="CrossReference"/>
        </w:rPr>
        <w:t>Managing Student Eligibility</w:t>
      </w:r>
      <w:r w:rsidRPr="006A609D">
        <w:rPr>
          <w:rStyle w:val="CrossReference"/>
        </w:rPr>
        <w:fldChar w:fldCharType="end"/>
      </w:r>
      <w:r w:rsidR="00A86792">
        <w:t>.</w:t>
      </w:r>
      <w:r>
        <w:t xml:space="preserve"> </w:t>
      </w:r>
    </w:p>
    <w:p w:rsidR="00A32499" w:rsidRDefault="00A32499" w:rsidP="00A32499">
      <w:pPr>
        <w:pStyle w:val="Heading4"/>
      </w:pPr>
      <w:bookmarkStart w:id="105" w:name="_Ref391558561"/>
      <w:bookmarkStart w:id="106" w:name="_Toc391560298"/>
      <w:bookmarkStart w:id="107" w:name="_Toc398805102"/>
      <w:r>
        <w:t xml:space="preserve">Implicit </w:t>
      </w:r>
      <w:r w:rsidR="00E773CA">
        <w:t>eligibility rules</w:t>
      </w:r>
      <w:r w:rsidR="00482D83">
        <w:t>.</w:t>
      </w:r>
      <w:bookmarkEnd w:id="105"/>
      <w:bookmarkEnd w:id="106"/>
      <w:bookmarkEnd w:id="107"/>
    </w:p>
    <w:p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84AF0" w:rsidRPr="006A609D">
        <w:rPr>
          <w:rStyle w:val="CrossReference"/>
        </w:rPr>
        <w:fldChar w:fldCharType="begin"/>
      </w:r>
      <w:r w:rsidR="006A609D" w:rsidRPr="006A609D">
        <w:rPr>
          <w:rStyle w:val="CrossReference"/>
        </w:rPr>
        <w:instrText xml:space="preserve"> REF _Ref388448703 \* MERGEFORMAT \h</w:instrText>
      </w:r>
      <w:r w:rsidR="00984AF0" w:rsidRPr="006A609D">
        <w:rPr>
          <w:rStyle w:val="CrossReference"/>
        </w:rPr>
      </w:r>
      <w:r w:rsidR="00984AF0" w:rsidRPr="006A609D">
        <w:rPr>
          <w:rStyle w:val="CrossReference"/>
        </w:rPr>
        <w:fldChar w:fldCharType="separate"/>
      </w:r>
      <w:r w:rsidR="00BC07F1" w:rsidRPr="00BC07F1">
        <w:rPr>
          <w:rStyle w:val="CrossReference"/>
        </w:rPr>
        <w:t>Figure 8</w:t>
      </w:r>
      <w:r w:rsidR="00984AF0" w:rsidRPr="006A609D">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rsidR="00A32499" w:rsidRDefault="00A32499" w:rsidP="0011526C">
      <w:pPr>
        <w:keepNext/>
      </w:pPr>
      <w:r>
        <w:t xml:space="preserve">There are two types of </w:t>
      </w:r>
      <w:r w:rsidR="00B56C3C">
        <w:t xml:space="preserve">implicit </w:t>
      </w:r>
      <w:r>
        <w:t>eligibility rules:</w:t>
      </w:r>
    </w:p>
    <w:p w:rsidR="00A32499" w:rsidRDefault="00A32499" w:rsidP="0011526C">
      <w:pPr>
        <w:pStyle w:val="ListBullet"/>
        <w:keepNext/>
      </w:pPr>
      <w:r>
        <w:t xml:space="preserve">Enabler—A student must </w:t>
      </w:r>
      <w:r w:rsidRPr="009F750C">
        <w:rPr>
          <w:rStyle w:val="Emphasis"/>
        </w:rPr>
        <w:t>satisfy</w:t>
      </w:r>
      <w:r w:rsidRPr="009F750C">
        <w:t xml:space="preserve"> all enabler </w:t>
      </w:r>
      <w:r>
        <w:t>eligibility criteria to take the test.</w:t>
      </w:r>
    </w:p>
    <w:p w:rsidR="00A32499" w:rsidRPr="009F750C" w:rsidRDefault="00A32499" w:rsidP="0011526C">
      <w:pPr>
        <w:pStyle w:val="ListBullet"/>
        <w:keepNext/>
      </w:pPr>
      <w:r>
        <w:t xml:space="preserve">Disabler—A student must </w:t>
      </w:r>
      <w:r w:rsidRPr="009F750C">
        <w:rPr>
          <w:rStyle w:val="Emphasis"/>
        </w:rPr>
        <w:t>fail</w:t>
      </w:r>
      <w:r w:rsidRPr="009F750C">
        <w:t xml:space="preserve"> all </w:t>
      </w:r>
      <w:r>
        <w:t>disabler eligibility criteria to take the test.</w:t>
      </w:r>
    </w:p>
    <w:p w:rsidR="00A32499" w:rsidRPr="0018269D" w:rsidRDefault="00A32499" w:rsidP="00A32499">
      <w:r>
        <w:t>Referring to</w:t>
      </w:r>
      <w:r w:rsidR="00A17236">
        <w:t xml:space="preserve"> the example in</w:t>
      </w:r>
      <w:r w:rsidR="00A17236" w:rsidRPr="00545E13">
        <w:t xml:space="preserve"> </w:t>
      </w:r>
      <w:r w:rsidR="00A17236" w:rsidRPr="006A609D">
        <w:rPr>
          <w:rStyle w:val="CrossReference"/>
        </w:rPr>
        <w:fldChar w:fldCharType="begin"/>
      </w:r>
      <w:r w:rsidR="006A609D" w:rsidRPr="006A609D">
        <w:rPr>
          <w:rStyle w:val="CrossReference"/>
        </w:rPr>
        <w:instrText xml:space="preserve"> REF _Ref388448703 \* MERGEFORMAT \h</w:instrText>
      </w:r>
      <w:r w:rsidR="00A17236" w:rsidRPr="006A609D">
        <w:rPr>
          <w:rStyle w:val="CrossReference"/>
        </w:rPr>
      </w:r>
      <w:r w:rsidR="00A17236" w:rsidRPr="006A609D">
        <w:rPr>
          <w:rStyle w:val="CrossReference"/>
        </w:rPr>
        <w:fldChar w:fldCharType="separate"/>
      </w:r>
      <w:r w:rsidR="00BC07F1" w:rsidRPr="00BC07F1">
        <w:rPr>
          <w:rStyle w:val="CrossReference"/>
        </w:rPr>
        <w:t>Figure 8</w:t>
      </w:r>
      <w:r w:rsidR="00A17236" w:rsidRPr="006A609D">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rsidR="00482D83" w:rsidRDefault="00A32499" w:rsidP="00A32499">
      <w:pPr>
        <w:pStyle w:val="Heading3"/>
      </w:pPr>
      <w:bookmarkStart w:id="108" w:name="_Ref388009023"/>
      <w:bookmarkStart w:id="109" w:name="_Ref391557876"/>
      <w:bookmarkStart w:id="110" w:name="_Toc391560299"/>
      <w:bookmarkStart w:id="111" w:name="_Toc398805103"/>
      <w:r>
        <w:t xml:space="preserve">Understanding </w:t>
      </w:r>
      <w:r w:rsidR="00E773CA">
        <w:t>test windows</w:t>
      </w:r>
      <w:bookmarkEnd w:id="108"/>
      <w:r w:rsidR="00E773CA">
        <w:t>, delay, and opportunities</w:t>
      </w:r>
      <w:r w:rsidR="00482D83">
        <w:t>.</w:t>
      </w:r>
      <w:bookmarkEnd w:id="109"/>
      <w:bookmarkEnd w:id="110"/>
      <w:bookmarkEnd w:id="111"/>
    </w:p>
    <w:p w:rsidR="00A32499" w:rsidRDefault="00A32499" w:rsidP="00A32499">
      <w:pPr>
        <w:keepNext/>
      </w:pPr>
      <w:r>
        <w:t xml:space="preserve">There are three interrelated factors that determine if a student is </w:t>
      </w:r>
      <w:r w:rsidR="00E07847">
        <w:t xml:space="preserve">may take </w:t>
      </w:r>
      <w:r>
        <w:t>a</w:t>
      </w:r>
      <w:r w:rsidR="00E07847">
        <w:t>n available</w:t>
      </w:r>
      <w:r>
        <w:t xml:space="preserve"> </w:t>
      </w:r>
      <w:r w:rsidR="00E07847">
        <w:t>assessment</w:t>
      </w:r>
      <w:r>
        <w:t xml:space="preserve">: </w:t>
      </w:r>
    </w:p>
    <w:p w:rsidR="00A32499" w:rsidRDefault="00A32499" w:rsidP="00A32499">
      <w:pPr>
        <w:pStyle w:val="ListBullet"/>
        <w:keepNext/>
      </w:pPr>
      <w:r>
        <w:t>Test Window—The start and end date when a test is available in TDS. A</w:t>
      </w:r>
      <w:r w:rsidR="006C5862">
        <w:t>n assessment</w:t>
      </w:r>
      <w:r>
        <w:t xml:space="preserve"> can have one or more test windows.</w:t>
      </w:r>
    </w:p>
    <w:p w:rsidR="00A86792" w:rsidRDefault="00A86792" w:rsidP="00A86792">
      <w:pPr>
        <w:pStyle w:val="ListBullet"/>
      </w:pPr>
      <w:r>
        <w:t>Opportunities—The number of times a student can take a</w:t>
      </w:r>
      <w:r w:rsidR="00E07847">
        <w:t>n assessment</w:t>
      </w:r>
      <w:r>
        <w:t xml:space="preserve"> within a window, and the number of times a student can take the </w:t>
      </w:r>
      <w:r w:rsidR="00E07847">
        <w:t>assessment</w:t>
      </w:r>
      <w:r>
        <w:t xml:space="preserve"> over all the test windows.</w:t>
      </w:r>
    </w:p>
    <w:p w:rsidR="00A32499" w:rsidRDefault="00A32499" w:rsidP="00A32499">
      <w:pPr>
        <w:pStyle w:val="ListBullet"/>
        <w:keepNext/>
      </w:pPr>
      <w:r>
        <w:t>Delay—The number of calendar days that must pass between student test opportunities.</w:t>
      </w:r>
    </w:p>
    <w:p w:rsidR="00A32499" w:rsidRDefault="004E1ECA" w:rsidP="00B02A6E">
      <w:pPr>
        <w:keepNext/>
      </w:pPr>
      <w:r>
        <w:t>In</w:t>
      </w:r>
      <w:r w:rsidR="00A32499">
        <w:t xml:space="preserve"> </w:t>
      </w:r>
      <w:r w:rsidR="00A32499" w:rsidRPr="006A609D">
        <w:rPr>
          <w:rStyle w:val="CrossReference"/>
        </w:rPr>
        <w:fldChar w:fldCharType="begin"/>
      </w:r>
      <w:r w:rsidR="006A609D" w:rsidRPr="006A609D">
        <w:rPr>
          <w:rStyle w:val="CrossReference"/>
        </w:rPr>
        <w:instrText xml:space="preserve"> REF _Ref388271579 \* MERGEFORMAT \h</w:instrText>
      </w:r>
      <w:r w:rsidR="00A32499" w:rsidRPr="006A609D">
        <w:rPr>
          <w:rStyle w:val="CrossReference"/>
        </w:rPr>
      </w:r>
      <w:r w:rsidR="00A32499" w:rsidRPr="006A609D">
        <w:rPr>
          <w:rStyle w:val="CrossReference"/>
        </w:rPr>
        <w:fldChar w:fldCharType="separate"/>
      </w:r>
      <w:r w:rsidR="00BC07F1" w:rsidRPr="00BC07F1">
        <w:rPr>
          <w:rStyle w:val="CrossReference"/>
        </w:rPr>
        <w:t>Figure 9</w:t>
      </w:r>
      <w:r w:rsidR="00A32499" w:rsidRPr="006A609D">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one from </w:t>
      </w:r>
      <w:r w:rsidR="00AB6E1A">
        <w:t>May</w:t>
      </w:r>
      <w:r w:rsidR="00A32499">
        <w:t> </w:t>
      </w:r>
      <w:r w:rsidR="00AB6E1A">
        <w:t>5</w:t>
      </w:r>
      <w:r w:rsidR="00A32499">
        <w:t xml:space="preserve"> to </w:t>
      </w:r>
      <w:r w:rsidR="00AB6E1A">
        <w:t>May 9</w:t>
      </w:r>
      <w:r w:rsidR="00A32499">
        <w:t xml:space="preserve"> and </w:t>
      </w:r>
      <w:r w:rsidR="00A86792">
        <w:t>one</w:t>
      </w:r>
      <w:r w:rsidR="00A32499">
        <w:t xml:space="preserve"> from </w:t>
      </w:r>
      <w:r w:rsidR="00AB6E1A">
        <w:t>May 19</w:t>
      </w:r>
      <w:r w:rsidR="00A86792">
        <w:t xml:space="preserve"> to </w:t>
      </w:r>
      <w:r w:rsidR="00AB6E1A">
        <w:t>May 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rsidR="00A04903" w:rsidRDefault="00A04903" w:rsidP="00A04903">
      <w:pPr>
        <w:pStyle w:val="ListBullet"/>
      </w:pPr>
      <w:r>
        <w:t>The first student, indicated by a blue star</w:t>
      </w:r>
      <w:r w:rsidRPr="00A916E1">
        <w:t xml:space="preserve"> </w:t>
      </w:r>
      <w:r>
        <w:t>(</w:t>
      </w:r>
      <w:r>
        <w:rPr>
          <w:noProof/>
        </w:rPr>
        <w:drawing>
          <wp:inline distT="0" distB="0" distL="0" distR="0" wp14:anchorId="22AE96F0" wp14:editId="1EE146F0">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global opportunities.</w:t>
      </w:r>
    </w:p>
    <w:p w:rsidR="00A32499" w:rsidRDefault="00A32499" w:rsidP="007124A4">
      <w:pPr>
        <w:pStyle w:val="ListBullet"/>
      </w:pPr>
      <w:r>
        <w:t xml:space="preserve">The </w:t>
      </w:r>
      <w:r w:rsidR="00A04903">
        <w:t>second</w:t>
      </w:r>
      <w:r>
        <w:t xml:space="preserve"> student, indicated by a </w:t>
      </w:r>
      <w:r w:rsidR="00910F42">
        <w:t>green star (</w:t>
      </w:r>
      <w:r w:rsidR="00910F42">
        <w:rPr>
          <w:noProof/>
        </w:rPr>
        <w:drawing>
          <wp:inline distT="0" distB="0" distL="0" distR="0" wp14:anchorId="436B1F2F" wp14:editId="7F98182D">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rsidR="00A32499" w:rsidRDefault="00A32499" w:rsidP="007124A4">
      <w:pPr>
        <w:pStyle w:val="ListBullet"/>
      </w:pPr>
      <w:r>
        <w:lastRenderedPageBreak/>
        <w:t xml:space="preserve">The third student, indicated by a </w:t>
      </w:r>
      <w:r w:rsidR="00AB6E1A">
        <w:t>yellow star</w:t>
      </w:r>
      <w:r>
        <w:t xml:space="preserve"> </w:t>
      </w:r>
      <w:r w:rsidR="00A86792">
        <w:t>(</w:t>
      </w:r>
      <w:r w:rsidR="00AB6E1A">
        <w:rPr>
          <w:noProof/>
        </w:rPr>
        <w:drawing>
          <wp:inline distT="0" distB="0" distL="0" distR="0" wp14:anchorId="08E468D7" wp14:editId="3D96C890">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re-take the test, because the delay of three days is outside Test Window 2</w:t>
      </w:r>
      <w:r w:rsidR="00616774">
        <w:t>, which is the final window</w:t>
      </w:r>
      <w:r>
        <w:t>.</w:t>
      </w:r>
    </w:p>
    <w:p w:rsidR="00A32499" w:rsidRPr="00EA28F9" w:rsidRDefault="00A32499" w:rsidP="00A32499">
      <w:pPr>
        <w:pStyle w:val="ImageCaption"/>
      </w:pPr>
      <w:bookmarkStart w:id="112" w:name="_Ref388271579"/>
      <w:bookmarkStart w:id="113" w:name="_Toc391560245"/>
      <w:bookmarkStart w:id="114" w:name="_Toc398805183"/>
      <w:r>
        <w:t>Figure </w:t>
      </w:r>
      <w:fldSimple w:instr=" SEQ Figure \* ARABIC ">
        <w:r w:rsidR="00BC07F1">
          <w:rPr>
            <w:noProof/>
          </w:rPr>
          <w:t>9</w:t>
        </w:r>
      </w:fldSimple>
      <w:bookmarkEnd w:id="112"/>
      <w:r w:rsidRPr="00E17057">
        <w:t xml:space="preserve">. </w:t>
      </w:r>
      <w:r>
        <w:t>Effect of Test Windows, Delay,</w:t>
      </w:r>
      <w:r w:rsidR="006849F6">
        <w:t xml:space="preserve"> and</w:t>
      </w:r>
      <w:r>
        <w:t xml:space="preserve"> Opportunities</w:t>
      </w:r>
      <w:bookmarkEnd w:id="113"/>
      <w:bookmarkEnd w:id="114"/>
    </w:p>
    <w:p w:rsidR="00A32499" w:rsidRDefault="00AB6E1A" w:rsidP="00A32499">
      <w:pPr>
        <w:pStyle w:val="Image"/>
      </w:pPr>
      <w:r>
        <w:drawing>
          <wp:inline distT="0" distB="0" distL="0" distR="0" wp14:anchorId="5C990897" wp14:editId="75EB5F3F">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rsidR="00482D83" w:rsidRDefault="00A32499" w:rsidP="00A32499">
      <w:pPr>
        <w:pStyle w:val="Heading3"/>
      </w:pPr>
      <w:bookmarkStart w:id="115" w:name="_Ref388431491"/>
      <w:bookmarkStart w:id="116" w:name="_Toc391560300"/>
      <w:bookmarkStart w:id="117" w:name="_Toc398805104"/>
      <w:r>
        <w:t xml:space="preserve">Understanding </w:t>
      </w:r>
      <w:r w:rsidR="00E773CA">
        <w:t>test windows and time zones</w:t>
      </w:r>
      <w:bookmarkEnd w:id="115"/>
      <w:r w:rsidR="00482D83">
        <w:t>.</w:t>
      </w:r>
      <w:bookmarkEnd w:id="116"/>
      <w:bookmarkEnd w:id="117"/>
    </w:p>
    <w:p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March 8, 12:00 AM through March 12, 12:00 AM;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Pr="006A609D">
        <w:rPr>
          <w:rStyle w:val="CrossReference"/>
        </w:rPr>
        <w:fldChar w:fldCharType="begin"/>
      </w:r>
      <w:r w:rsidR="006A609D" w:rsidRPr="006A609D">
        <w:rPr>
          <w:rStyle w:val="CrossReference"/>
        </w:rPr>
        <w:instrText xml:space="preserve"> REF _Ref388431412 \* MERGEFORMAT \h</w:instrText>
      </w:r>
      <w:r w:rsidRPr="006A609D">
        <w:rPr>
          <w:rStyle w:val="CrossReference"/>
        </w:rPr>
      </w:r>
      <w:r w:rsidRPr="006A609D">
        <w:rPr>
          <w:rStyle w:val="CrossReference"/>
        </w:rPr>
        <w:fldChar w:fldCharType="separate"/>
      </w:r>
      <w:r w:rsidR="00BC07F1" w:rsidRPr="00BC07F1">
        <w:rPr>
          <w:rStyle w:val="CrossReference"/>
        </w:rPr>
        <w:t>Figure 10</w:t>
      </w:r>
      <w:r w:rsidRPr="006A609D">
        <w:rPr>
          <w:rStyle w:val="CrossReference"/>
        </w:rPr>
        <w:fldChar w:fldCharType="end"/>
      </w:r>
      <w:r>
        <w:t>.</w:t>
      </w:r>
    </w:p>
    <w:p w:rsidR="00A32499" w:rsidRDefault="00A32499" w:rsidP="00A32499">
      <w:pPr>
        <w:pStyle w:val="ImageCaption"/>
      </w:pPr>
      <w:bookmarkStart w:id="118" w:name="_Ref388431412"/>
      <w:bookmarkStart w:id="119" w:name="_Toc391560246"/>
      <w:bookmarkStart w:id="120" w:name="_Toc398805184"/>
      <w:r>
        <w:t>Figure </w:t>
      </w:r>
      <w:fldSimple w:instr=" SEQ Figure \* ARABIC ">
        <w:r w:rsidR="00BC07F1">
          <w:rPr>
            <w:noProof/>
          </w:rPr>
          <w:t>10</w:t>
        </w:r>
      </w:fldSimple>
      <w:bookmarkEnd w:id="118"/>
      <w:r w:rsidRPr="00E17057">
        <w:t xml:space="preserve">. </w:t>
      </w:r>
      <w:r>
        <w:t>Effect of Time Zones on Test Windows</w:t>
      </w:r>
      <w:bookmarkEnd w:id="119"/>
      <w:bookmarkEnd w:id="120"/>
    </w:p>
    <w:p w:rsidR="00A32499" w:rsidRDefault="00A32499" w:rsidP="00A32499">
      <w:pPr>
        <w:pStyle w:val="Image"/>
      </w:pPr>
      <w:r w:rsidRPr="0082589B">
        <w:drawing>
          <wp:inline distT="0" distB="0" distL="0" distR="0" wp14:anchorId="61B1DE48" wp14:editId="7FA96DA8">
            <wp:extent cx="3219450" cy="7334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solidFill>
                        <a:schemeClr val="bg1">
                          <a:lumMod val="65000"/>
                        </a:schemeClr>
                      </a:solidFill>
                    </a:ln>
                  </pic:spPr>
                </pic:pic>
              </a:graphicData>
            </a:graphic>
          </wp:inline>
        </w:drawing>
      </w:r>
    </w:p>
    <w:p w:rsidR="00933259" w:rsidRDefault="002D740F" w:rsidP="00087FED">
      <w:pPr>
        <w:pStyle w:val="Heading2"/>
      </w:pPr>
      <w:bookmarkStart w:id="121" w:name="_Toc391560301"/>
      <w:bookmarkStart w:id="122" w:name="_Toc398805105"/>
      <w:r>
        <w:lastRenderedPageBreak/>
        <w:t>Modify</w:t>
      </w:r>
      <w:r w:rsidR="00AC3C67">
        <w:t>ing</w:t>
      </w:r>
      <w:r>
        <w:t xml:space="preserve"> </w:t>
      </w:r>
      <w:r w:rsidR="00E773CA">
        <w:t>assessments</w:t>
      </w:r>
      <w:bookmarkEnd w:id="121"/>
      <w:bookmarkEnd w:id="122"/>
    </w:p>
    <w:p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rsidR="00134426" w:rsidRDefault="00134426" w:rsidP="00D1375C">
      <w:pPr>
        <w:pStyle w:val="ListNumber"/>
        <w:keepNext/>
        <w:numPr>
          <w:ilvl w:val="0"/>
          <w:numId w:val="17"/>
        </w:numPr>
      </w:pPr>
      <w:r>
        <w:t xml:space="preserve">Search for </w:t>
      </w:r>
      <w:r w:rsidR="005D129F">
        <w:t xml:space="preserve">and select </w:t>
      </w:r>
      <w:r>
        <w:t>the assessment.</w:t>
      </w:r>
    </w:p>
    <w:p w:rsidR="00134426" w:rsidRDefault="00134426" w:rsidP="00D1375C">
      <w:pPr>
        <w:pStyle w:val="ListNumber"/>
        <w:keepNext/>
        <w:numPr>
          <w:ilvl w:val="0"/>
          <w:numId w:val="15"/>
        </w:numPr>
      </w:pPr>
      <w:r>
        <w:t xml:space="preserve">Adjust the assessment’s </w:t>
      </w:r>
      <w:r w:rsidR="005D129F">
        <w:t>attributes</w:t>
      </w:r>
      <w:r>
        <w:t>.</w:t>
      </w:r>
    </w:p>
    <w:p w:rsidR="00D34443" w:rsidRDefault="00134426" w:rsidP="00906732">
      <w:pPr>
        <w:pStyle w:val="NormalAfterListNumber"/>
        <w:keepNext/>
      </w:pPr>
      <w:r>
        <w:t>The following subsections describe how to perform each of these steps</w:t>
      </w:r>
      <w:r w:rsidR="00D34443">
        <w:t>.</w:t>
      </w:r>
    </w:p>
    <w:p w:rsidR="00EB6AC4" w:rsidRPr="00937B11" w:rsidRDefault="00861497" w:rsidP="00906732">
      <w:pPr>
        <w:pStyle w:val="NormalAfterListNumber"/>
        <w:keepNext/>
      </w:pPr>
      <w:r w:rsidRPr="0076656D">
        <w:rPr>
          <w:rStyle w:val="Emphasis"/>
        </w:rPr>
        <w:t xml:space="preserve">Note: </w:t>
      </w:r>
      <w:r w:rsidR="00EB6AC4" w:rsidRPr="0076656D">
        <w:rPr>
          <w:rStyle w:val="Emphasis"/>
        </w:rPr>
        <w:t xml:space="preserve">The </w:t>
      </w:r>
      <w:r w:rsidR="005D129F" w:rsidRPr="0076656D">
        <w:rPr>
          <w:rStyle w:val="Emphasis"/>
        </w:rPr>
        <w:t>actions</w:t>
      </w:r>
      <w:r w:rsidR="00EB6AC4" w:rsidRPr="0076656D">
        <w:rPr>
          <w:rStyle w:val="Emphasis"/>
        </w:rPr>
        <w:t xml:space="preserve"> described in this section are</w:t>
      </w:r>
      <w:r w:rsidR="00B4001C" w:rsidRPr="0076656D">
        <w:rPr>
          <w:rStyle w:val="Emphasis"/>
        </w:rPr>
        <w:t xml:space="preserve"> only</w:t>
      </w:r>
      <w:r w:rsidR="00EB6AC4" w:rsidRPr="0076656D">
        <w:rPr>
          <w:rStyle w:val="Emphasis"/>
        </w:rPr>
        <w:t xml:space="preserve"> available to </w:t>
      </w:r>
      <w:r w:rsidR="00B4001C" w:rsidRPr="0076656D">
        <w:rPr>
          <w:rStyle w:val="Emphasis"/>
        </w:rPr>
        <w:t>Test Registration Administrators</w:t>
      </w:r>
      <w:r w:rsidR="005D129F" w:rsidRPr="0076656D">
        <w:rPr>
          <w:rStyle w:val="Emphasis"/>
        </w:rPr>
        <w:t>.</w:t>
      </w:r>
    </w:p>
    <w:p w:rsidR="00482D83" w:rsidRPr="00413AFB" w:rsidRDefault="00B7032F" w:rsidP="00413AFB">
      <w:pPr>
        <w:pStyle w:val="Heading3"/>
      </w:pPr>
      <w:bookmarkStart w:id="123" w:name="_Toc391560302"/>
      <w:bookmarkStart w:id="124" w:name="_Toc398805106"/>
      <w:r>
        <w:t xml:space="preserve">Searching for </w:t>
      </w:r>
      <w:r w:rsidR="006465AE">
        <w:t>assessments</w:t>
      </w:r>
      <w:bookmarkStart w:id="125" w:name="_Ref388365478"/>
      <w:r w:rsidR="00482D83">
        <w:t>.</w:t>
      </w:r>
      <w:bookmarkEnd w:id="123"/>
      <w:bookmarkEnd w:id="124"/>
    </w:p>
    <w:p w:rsidR="00413AFB" w:rsidRDefault="00413AFB" w:rsidP="00413AFB">
      <w:pPr>
        <w:pStyle w:val="Caption"/>
        <w:keepNext/>
      </w:pPr>
      <w:bookmarkStart w:id="126" w:name="_Ref389658860"/>
      <w:bookmarkStart w:id="127" w:name="_Toc391560247"/>
      <w:bookmarkStart w:id="128" w:name="_Toc398805185"/>
      <w:bookmarkEnd w:id="125"/>
      <w:r w:rsidRPr="003B6FD7">
        <w:t xml:space="preserve">Figure </w:t>
      </w:r>
      <w:fldSimple w:instr=" SEQ Figure \* ARABIC ">
        <w:r w:rsidR="00BC07F1">
          <w:rPr>
            <w:noProof/>
          </w:rPr>
          <w:t>11</w:t>
        </w:r>
      </w:fldSimple>
      <w:bookmarkEnd w:id="126"/>
      <w:r w:rsidRPr="003B6FD7">
        <w:t>. Test Search Screen with Search Results Table</w:t>
      </w:r>
      <w:bookmarkEnd w:id="127"/>
      <w:bookmarkEnd w:id="128"/>
    </w:p>
    <w:p w:rsidR="00BA35BA" w:rsidRDefault="00E07847" w:rsidP="00A51653">
      <w:pPr>
        <w:pStyle w:val="ImageCaption"/>
        <w:keepNext w:val="0"/>
      </w:pPr>
      <w:r>
        <w:rPr>
          <w:noProof/>
        </w:rPr>
        <w:drawing>
          <wp:inline distT="0" distB="0" distL="0" distR="0" wp14:anchorId="0AD5E3F4" wp14:editId="3E85AC98">
            <wp:extent cx="5486400" cy="2512842"/>
            <wp:effectExtent l="19050" t="19050" r="19050" b="2095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12842"/>
                    </a:xfrm>
                    <a:prstGeom prst="rect">
                      <a:avLst/>
                    </a:prstGeom>
                    <a:ln>
                      <a:solidFill>
                        <a:schemeClr val="bg1">
                          <a:lumMod val="65000"/>
                        </a:schemeClr>
                      </a:solidFill>
                    </a:ln>
                  </pic:spPr>
                </pic:pic>
              </a:graphicData>
            </a:graphic>
          </wp:inline>
        </w:drawing>
      </w:r>
    </w:p>
    <w:p w:rsidR="00BA35BA" w:rsidRDefault="00BA35BA" w:rsidP="00A51653"/>
    <w:p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rsidTr="00E85553">
        <w:trPr>
          <w:jc w:val="center"/>
        </w:trPr>
        <w:tc>
          <w:tcPr>
            <w:tcW w:w="9576" w:type="dxa"/>
          </w:tcPr>
          <w:p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rsidR="0061388A" w:rsidRPr="00B7032F" w:rsidRDefault="0061388A" w:rsidP="0061388A"/>
    <w:p w:rsidR="00482D83" w:rsidRDefault="00087FED" w:rsidP="00BF612C">
      <w:pPr>
        <w:pStyle w:val="Heading3"/>
      </w:pPr>
      <w:bookmarkStart w:id="129" w:name="_Toc391560303"/>
      <w:bookmarkStart w:id="130" w:name="_Toc398805107"/>
      <w:r>
        <w:lastRenderedPageBreak/>
        <w:t xml:space="preserve">Understanding the </w:t>
      </w:r>
      <w:r w:rsidR="00C238B0">
        <w:t xml:space="preserve">search results table on the </w:t>
      </w:r>
      <w:r w:rsidR="00F12679">
        <w:t>Test Search screen</w:t>
      </w:r>
      <w:r>
        <w:t>.</w:t>
      </w:r>
      <w:bookmarkEnd w:id="129"/>
      <w:bookmarkEnd w:id="130"/>
    </w:p>
    <w:p w:rsidR="00962743" w:rsidRDefault="00962743" w:rsidP="00EE3DD0">
      <w:pPr>
        <w:keepNext/>
      </w:pPr>
      <w:r w:rsidRPr="006A609D">
        <w:rPr>
          <w:rStyle w:val="CrossReference"/>
        </w:rPr>
        <w:fldChar w:fldCharType="begin"/>
      </w:r>
      <w:r w:rsidR="006A609D" w:rsidRPr="006A609D">
        <w:rPr>
          <w:rStyle w:val="CrossReference"/>
        </w:rPr>
        <w:instrText xml:space="preserve"> REF _Ref388263159 \* MERGEFORMAT \h</w:instrText>
      </w:r>
      <w:r w:rsidRPr="006A609D">
        <w:rPr>
          <w:rStyle w:val="CrossReference"/>
        </w:rPr>
      </w:r>
      <w:r w:rsidRPr="006A609D">
        <w:rPr>
          <w:rStyle w:val="CrossReference"/>
        </w:rPr>
        <w:fldChar w:fldCharType="separate"/>
      </w:r>
      <w:r w:rsidR="00BC07F1" w:rsidRPr="00BC07F1">
        <w:rPr>
          <w:rStyle w:val="CrossReference"/>
        </w:rPr>
        <w:t>Table 6</w:t>
      </w:r>
      <w:r w:rsidRPr="006A609D">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rsidR="00DE0F69" w:rsidRDefault="00B62338" w:rsidP="00EE3DD0">
      <w:pPr>
        <w:pStyle w:val="ListBullet"/>
        <w:keepNext/>
      </w:pPr>
      <w:r w:rsidRPr="00B62338">
        <w:rPr>
          <w:noProof/>
          <w:position w:val="-12"/>
        </w:rPr>
        <w:drawing>
          <wp:inline distT="0" distB="0" distL="0" distR="0" wp14:anchorId="295D0619" wp14:editId="70BFC485">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rsidR="00DC1F40" w:rsidRDefault="00DC1F40" w:rsidP="007844C7">
      <w:pPr>
        <w:pStyle w:val="ListBullet"/>
      </w:pPr>
      <w:r w:rsidRPr="00B62338">
        <w:rPr>
          <w:noProof/>
          <w:position w:val="-12"/>
        </w:rPr>
        <w:drawing>
          <wp:inline distT="0" distB="0" distL="0" distR="0" wp14:anchorId="07E3218C" wp14:editId="2F8ABBAC">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rsidR="00962743" w:rsidRPr="00962743" w:rsidRDefault="00962743" w:rsidP="00800BB7">
      <w:pPr>
        <w:pStyle w:val="TableCaption"/>
      </w:pPr>
      <w:bookmarkStart w:id="131" w:name="_Ref388263159"/>
      <w:r>
        <w:t>Table </w:t>
      </w:r>
      <w:fldSimple w:instr=" SEQ Table \* ARABIC ">
        <w:r w:rsidR="00BC07F1">
          <w:rPr>
            <w:noProof/>
          </w:rPr>
          <w:t>6</w:t>
        </w:r>
      </w:fldSimple>
      <w:bookmarkEnd w:id="131"/>
      <w:r>
        <w:t xml:space="preserve">. Fields in the </w:t>
      </w:r>
      <w:r w:rsidR="000B0C03">
        <w:t xml:space="preserve">Test </w:t>
      </w:r>
      <w:r w:rsidR="00E1639E">
        <w:t>Search r</w:t>
      </w:r>
      <w:r>
        <w:t>esults table</w:t>
      </w:r>
    </w:p>
    <w:tbl>
      <w:tblPr>
        <w:tblStyle w:val="TableGrid"/>
        <w:tblW w:w="0" w:type="auto"/>
        <w:tblLayout w:type="fixed"/>
        <w:tblLook w:val="04A0" w:firstRow="1" w:lastRow="0" w:firstColumn="1" w:lastColumn="0" w:noHBand="0" w:noVBand="1"/>
      </w:tblPr>
      <w:tblGrid>
        <w:gridCol w:w="3120"/>
        <w:gridCol w:w="6179"/>
      </w:tblGrid>
      <w:tr w:rsidR="00614B91"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rsidR="00614B91" w:rsidRDefault="00614B91" w:rsidP="00614B91">
            <w:pPr>
              <w:pStyle w:val="TableHeader"/>
            </w:pPr>
            <w:r>
              <w:t>Column</w:t>
            </w:r>
          </w:p>
        </w:tc>
        <w:tc>
          <w:tcPr>
            <w:tcW w:w="6179" w:type="dxa"/>
          </w:tcPr>
          <w:p w:rsidR="00614B91" w:rsidRDefault="00614B91" w:rsidP="00614B91">
            <w:pPr>
              <w:pStyle w:val="TableHeader"/>
            </w:pPr>
            <w:r>
              <w:t>Description</w:t>
            </w:r>
          </w:p>
        </w:tc>
      </w:tr>
      <w:tr w:rsidR="00614B91" w:rsidTr="00962743">
        <w:tc>
          <w:tcPr>
            <w:tcW w:w="3120" w:type="dxa"/>
          </w:tcPr>
          <w:p w:rsidR="00614B91" w:rsidRDefault="00614B91" w:rsidP="00BE3E19">
            <w:pPr>
              <w:pStyle w:val="TableText"/>
              <w:keepNext/>
            </w:pPr>
            <w:r>
              <w:t>Identifier</w:t>
            </w:r>
          </w:p>
        </w:tc>
        <w:tc>
          <w:tcPr>
            <w:tcW w:w="6179" w:type="dxa"/>
          </w:tcPr>
          <w:p w:rsidR="00614B91" w:rsidRDefault="00623DBC" w:rsidP="00BE3E19">
            <w:pPr>
              <w:pStyle w:val="TableText"/>
              <w:keepNext/>
            </w:pPr>
            <w:r>
              <w:t>Unique identifier for the assessment.</w:t>
            </w:r>
          </w:p>
        </w:tc>
      </w:tr>
      <w:tr w:rsidR="00614B91" w:rsidTr="00962743">
        <w:tc>
          <w:tcPr>
            <w:tcW w:w="3120" w:type="dxa"/>
          </w:tcPr>
          <w:p w:rsidR="00614B91" w:rsidRDefault="00614B91" w:rsidP="00614B91">
            <w:pPr>
              <w:pStyle w:val="TableText"/>
            </w:pPr>
            <w:r>
              <w:t>Name</w:t>
            </w:r>
          </w:p>
        </w:tc>
        <w:tc>
          <w:tcPr>
            <w:tcW w:w="6179" w:type="dxa"/>
          </w:tcPr>
          <w:p w:rsidR="00614B91" w:rsidRDefault="00623DBC" w:rsidP="00623DBC">
            <w:pPr>
              <w:pStyle w:val="TableText"/>
            </w:pPr>
            <w:r>
              <w:t>Descriptive name for the assessment.</w:t>
            </w:r>
          </w:p>
        </w:tc>
      </w:tr>
      <w:tr w:rsidR="00173BBF" w:rsidTr="00962743">
        <w:tc>
          <w:tcPr>
            <w:tcW w:w="3120" w:type="dxa"/>
          </w:tcPr>
          <w:p w:rsidR="00173BBF" w:rsidRDefault="00173BBF" w:rsidP="00614B91">
            <w:pPr>
              <w:pStyle w:val="TableText"/>
            </w:pPr>
            <w:r>
              <w:t>Test Windows</w:t>
            </w:r>
          </w:p>
        </w:tc>
        <w:tc>
          <w:tcPr>
            <w:tcW w:w="6179" w:type="dxa"/>
          </w:tcPr>
          <w:p w:rsidR="00173BBF" w:rsidRDefault="00173BBF" w:rsidP="004C10EE">
            <w:pPr>
              <w:pStyle w:val="TableText"/>
            </w:pPr>
            <w:r>
              <w:t xml:space="preserve">One row for each window during which students can take the </w:t>
            </w:r>
            <w:r w:rsidR="004C10EE">
              <w:t>test</w:t>
            </w:r>
            <w:r>
              <w:t>.</w:t>
            </w:r>
          </w:p>
          <w:p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BC07F1">
              <w:t>Date when the test window starts.</w:t>
            </w:r>
            <w:r w:rsidR="005A154A">
              <w:fldChar w:fldCharType="end"/>
            </w:r>
          </w:p>
          <w:p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BC07F1">
              <w:t>Date when the test window ends.</w:t>
            </w:r>
            <w:r w:rsidR="005A154A">
              <w:fldChar w:fldCharType="end"/>
            </w:r>
          </w:p>
          <w:p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BC07F1">
              <w:t xml:space="preserve">Number of times student can take this test during the test window. </w:t>
            </w:r>
            <w:r w:rsidR="00C65AA1">
              <w:fldChar w:fldCharType="end"/>
            </w:r>
          </w:p>
        </w:tc>
      </w:tr>
      <w:tr w:rsidR="00614B91" w:rsidTr="00962743">
        <w:tc>
          <w:tcPr>
            <w:tcW w:w="3120" w:type="dxa"/>
          </w:tcPr>
          <w:p w:rsidR="00614B91" w:rsidRDefault="00614B91" w:rsidP="00614B91">
            <w:pPr>
              <w:pStyle w:val="TableText"/>
            </w:pPr>
            <w:r>
              <w:t>Delay Rule</w:t>
            </w:r>
          </w:p>
        </w:tc>
        <w:tc>
          <w:tcPr>
            <w:tcW w:w="6179" w:type="dxa"/>
          </w:tcPr>
          <w:p w:rsidR="00614B91" w:rsidRDefault="005A154A" w:rsidP="00614B91">
            <w:pPr>
              <w:pStyle w:val="TableText"/>
            </w:pPr>
            <w:r>
              <w:fldChar w:fldCharType="begin"/>
            </w:r>
            <w:r>
              <w:instrText xml:space="preserve"> REF delayrule \h </w:instrText>
            </w:r>
            <w:r>
              <w:fldChar w:fldCharType="separate"/>
            </w:r>
            <w:r w:rsidR="00BC07F1">
              <w:t xml:space="preserve">Number of calendar days between test opportunities. For additional information about this field, see the section </w:t>
            </w:r>
            <w:r w:rsidR="00BC07F1" w:rsidRPr="00BC07F1">
              <w:rPr>
                <w:rStyle w:val="CrossReference"/>
              </w:rPr>
              <w:t>Understanding test windows</w:t>
            </w:r>
            <w:r w:rsidR="00BC07F1">
              <w:t>.</w:t>
            </w:r>
            <w:r>
              <w:fldChar w:fldCharType="end"/>
            </w:r>
          </w:p>
        </w:tc>
      </w:tr>
      <w:tr w:rsidR="00614B91" w:rsidTr="00962743">
        <w:tc>
          <w:tcPr>
            <w:tcW w:w="3120" w:type="dxa"/>
          </w:tcPr>
          <w:p w:rsidR="00614B91" w:rsidRDefault="00614B91" w:rsidP="00614B91">
            <w:pPr>
              <w:pStyle w:val="TableText"/>
            </w:pPr>
            <w:r>
              <w:t>Grade</w:t>
            </w:r>
          </w:p>
        </w:tc>
        <w:tc>
          <w:tcPr>
            <w:tcW w:w="6179" w:type="dxa"/>
          </w:tcPr>
          <w:p w:rsidR="00614B91" w:rsidRDefault="005A154A" w:rsidP="00614B91">
            <w:pPr>
              <w:pStyle w:val="TableText"/>
            </w:pPr>
            <w:r>
              <w:fldChar w:fldCharType="begin"/>
            </w:r>
            <w:r>
              <w:instrText xml:space="preserve"> REF grade \h </w:instrText>
            </w:r>
            <w:r>
              <w:fldChar w:fldCharType="separate"/>
            </w:r>
            <w:r w:rsidR="00BC07F1">
              <w:t>Grade levels to which the selected test applies.</w:t>
            </w:r>
            <w:r>
              <w:fldChar w:fldCharType="end"/>
            </w:r>
          </w:p>
        </w:tc>
      </w:tr>
      <w:tr w:rsidR="00614B91" w:rsidTr="00962743">
        <w:tc>
          <w:tcPr>
            <w:tcW w:w="3120" w:type="dxa"/>
          </w:tcPr>
          <w:p w:rsidR="00614B91" w:rsidRDefault="00614B91" w:rsidP="00BE3E19">
            <w:pPr>
              <w:pStyle w:val="TableText"/>
              <w:keepNext/>
            </w:pPr>
            <w:r>
              <w:t>Subject Code</w:t>
            </w:r>
          </w:p>
        </w:tc>
        <w:tc>
          <w:tcPr>
            <w:tcW w:w="6179" w:type="dxa"/>
          </w:tcPr>
          <w:p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BC07F1">
              <w:t>Subject code corresponding to the selected test.</w:t>
            </w:r>
            <w:r>
              <w:fldChar w:fldCharType="end"/>
            </w:r>
          </w:p>
        </w:tc>
      </w:tr>
      <w:tr w:rsidR="00614B91" w:rsidTr="00962743">
        <w:tc>
          <w:tcPr>
            <w:tcW w:w="3120" w:type="dxa"/>
          </w:tcPr>
          <w:p w:rsidR="00614B91" w:rsidRDefault="00614B91" w:rsidP="00614B91">
            <w:pPr>
              <w:pStyle w:val="TableText"/>
            </w:pPr>
            <w:r>
              <w:t>Version</w:t>
            </w:r>
          </w:p>
        </w:tc>
        <w:tc>
          <w:tcPr>
            <w:tcW w:w="6179" w:type="dxa"/>
          </w:tcPr>
          <w:p w:rsidR="00614B91" w:rsidRDefault="005A154A" w:rsidP="00614B91">
            <w:pPr>
              <w:pStyle w:val="TableText"/>
            </w:pPr>
            <w:r>
              <w:fldChar w:fldCharType="begin"/>
            </w:r>
            <w:r>
              <w:instrText xml:space="preserve"> REF version \h </w:instrText>
            </w:r>
            <w:r>
              <w:fldChar w:fldCharType="separate"/>
            </w:r>
            <w:r w:rsidR="00BC07F1">
              <w:t>Version of the selected test.</w:t>
            </w:r>
            <w:r>
              <w:fldChar w:fldCharType="end"/>
            </w:r>
          </w:p>
        </w:tc>
      </w:tr>
    </w:tbl>
    <w:p w:rsidR="00087FED" w:rsidRDefault="00087FED" w:rsidP="00BA35BA"/>
    <w:p w:rsidR="00482D83" w:rsidRDefault="00BE00F5" w:rsidP="00BE00F5">
      <w:pPr>
        <w:pStyle w:val="Heading3"/>
      </w:pPr>
      <w:bookmarkStart w:id="132" w:name="_Toc391560304"/>
      <w:bookmarkStart w:id="133" w:name="_Toc398805108"/>
      <w:r>
        <w:t>Modifying an assessment</w:t>
      </w:r>
      <w:r w:rsidR="00482D83">
        <w:t>.</w:t>
      </w:r>
      <w:bookmarkEnd w:id="132"/>
      <w:bookmarkEnd w:id="133"/>
    </w:p>
    <w:p w:rsidR="00BE00F5" w:rsidRPr="00AD3EF7" w:rsidRDefault="00AD3EF7" w:rsidP="00AD3EF7">
      <w:pPr>
        <w:keepNext/>
      </w:pPr>
      <w:r>
        <w:t>Use the following procedure to modify an assessment.</w:t>
      </w:r>
    </w:p>
    <w:p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rsidTr="00E85553">
        <w:trPr>
          <w:jc w:val="center"/>
        </w:trPr>
        <w:tc>
          <w:tcPr>
            <w:tcW w:w="9576" w:type="dxa"/>
          </w:tcPr>
          <w:p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BC07F1" w:rsidRPr="00BC07F1">
              <w:rPr>
                <w:rStyle w:val="CrossReference"/>
              </w:rPr>
              <w:t>Figure 11</w:t>
            </w:r>
            <w:r w:rsidR="00413AFB" w:rsidRPr="006A609D">
              <w:rPr>
                <w:rStyle w:val="CrossReference"/>
              </w:rPr>
              <w:fldChar w:fldCharType="end"/>
            </w:r>
            <w:r w:rsidR="00413AFB">
              <w:t>)</w:t>
            </w:r>
            <w:r>
              <w:t xml:space="preserve">, click </w:t>
            </w:r>
            <w:r w:rsidR="008A65A6">
              <w:t>[</w:t>
            </w:r>
            <w:r w:rsidR="00C238B0">
              <w:t xml:space="preserve"> </w:t>
            </w:r>
            <w:r w:rsidRPr="00B62338">
              <w:rPr>
                <w:noProof/>
                <w:position w:val="-12"/>
              </w:rPr>
              <w:drawing>
                <wp:inline distT="0" distB="0" distL="0" distR="0" wp14:anchorId="784E77B8" wp14:editId="7553BD8F">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413AFB">
              <w:rPr>
                <w:b/>
                <w:i/>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EC6122" w:rsidRPr="006A609D">
              <w:rPr>
                <w:rStyle w:val="CrossReference"/>
              </w:rPr>
              <w:fldChar w:fldCharType="begin"/>
            </w:r>
            <w:r w:rsidR="006A609D" w:rsidRPr="006A609D">
              <w:rPr>
                <w:rStyle w:val="CrossReference"/>
              </w:rPr>
              <w:instrText xml:space="preserve"> REF _Ref388448703 \* MERGEFORMAT \h</w:instrText>
            </w:r>
            <w:r w:rsidR="00EC6122" w:rsidRPr="006A609D">
              <w:rPr>
                <w:rStyle w:val="CrossReference"/>
              </w:rPr>
            </w:r>
            <w:r w:rsidR="00EC6122" w:rsidRPr="006A609D">
              <w:rPr>
                <w:rStyle w:val="CrossReference"/>
              </w:rPr>
              <w:fldChar w:fldCharType="separate"/>
            </w:r>
            <w:r w:rsidR="00BC07F1" w:rsidRPr="00BC07F1">
              <w:rPr>
                <w:rStyle w:val="CrossReference"/>
              </w:rPr>
              <w:t>Figure 8</w:t>
            </w:r>
            <w:r w:rsidR="00EC6122" w:rsidRPr="006A609D">
              <w:rPr>
                <w:rStyle w:val="CrossReference"/>
              </w:rPr>
              <w:fldChar w:fldCharType="end"/>
            </w:r>
            <w:r w:rsidR="00EC6122">
              <w:t>)</w:t>
            </w:r>
            <w:r w:rsidR="008A65A6">
              <w:t>.</w:t>
            </w:r>
          </w:p>
          <w:p w:rsidR="00F22753" w:rsidRDefault="00F22753" w:rsidP="00E85553">
            <w:pPr>
              <w:pStyle w:val="ListNumber"/>
            </w:pPr>
            <w:r>
              <w:t xml:space="preserve">Using </w:t>
            </w: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BC07F1" w:rsidRPr="00BC07F1">
              <w:rPr>
                <w:rStyle w:val="CrossReference"/>
              </w:rPr>
              <w:t>Table 5</w:t>
            </w:r>
            <w:r w:rsidRPr="006A609D">
              <w:rPr>
                <w:rStyle w:val="CrossReference"/>
              </w:rPr>
              <w:fldChar w:fldCharType="end"/>
            </w:r>
            <w:r>
              <w:t xml:space="preserve"> as a reference, modify the assessment’s </w:t>
            </w:r>
            <w:r w:rsidR="008A65A6">
              <w:t>attributes</w:t>
            </w:r>
            <w:r>
              <w:t xml:space="preserve">. </w:t>
            </w:r>
          </w:p>
          <w:p w:rsidR="00BE00F5" w:rsidRDefault="00BE00F5" w:rsidP="008A65A6">
            <w:pPr>
              <w:pStyle w:val="ListNumber"/>
            </w:pPr>
            <w:r>
              <w:t>Click [</w:t>
            </w:r>
            <w:r w:rsidRPr="00D108A9">
              <w:rPr>
                <w:rStyle w:val="Strong"/>
              </w:rPr>
              <w:t>S</w:t>
            </w:r>
            <w:r w:rsidR="00F22753" w:rsidRPr="00D108A9">
              <w:rPr>
                <w:rStyle w:val="Strong"/>
              </w:rPr>
              <w:t>ave</w:t>
            </w:r>
            <w:r>
              <w:t>].</w:t>
            </w:r>
          </w:p>
        </w:tc>
      </w:tr>
    </w:tbl>
    <w:p w:rsidR="00BE00F5" w:rsidRDefault="00BE00F5" w:rsidP="00BA35BA"/>
    <w:p w:rsidR="005F0C2C" w:rsidRDefault="005F0C2C" w:rsidP="00AD3EF7">
      <w:pPr>
        <w:pStyle w:val="Heading2"/>
      </w:pPr>
      <w:bookmarkStart w:id="134" w:name="_Toc391560305"/>
      <w:bookmarkStart w:id="135" w:name="_Toc398805109"/>
      <w:r>
        <w:lastRenderedPageBreak/>
        <w:t>Export</w:t>
      </w:r>
      <w:r w:rsidR="00AC3C67">
        <w:t>ing</w:t>
      </w:r>
      <w:r>
        <w:t xml:space="preserve"> </w:t>
      </w:r>
      <w:r w:rsidR="004C10EE">
        <w:t>assessment</w:t>
      </w:r>
      <w:r w:rsidR="00D63D83">
        <w:t>s</w:t>
      </w:r>
      <w:bookmarkEnd w:id="134"/>
      <w:bookmarkEnd w:id="135"/>
    </w:p>
    <w:p w:rsidR="003158DA" w:rsidRDefault="00D80ED1" w:rsidP="000530AE">
      <w:pPr>
        <w:keepNext/>
      </w:pPr>
      <w:r>
        <w:t xml:space="preserve">You can export assessment </w:t>
      </w:r>
      <w:r w:rsidR="003158DA">
        <w:t xml:space="preserve">search results as a CSV 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rsidR="00EB6AC4" w:rsidRPr="00861497" w:rsidRDefault="00861497" w:rsidP="00EB6AC4">
      <w:pPr>
        <w:rPr>
          <w:i/>
        </w:rPr>
      </w:pPr>
      <w:r w:rsidRPr="00861497">
        <w:rPr>
          <w:i/>
        </w:rPr>
        <w:t xml:space="preserve">Note: </w:t>
      </w:r>
      <w:r w:rsidR="00EB6AC4" w:rsidRPr="00861497">
        <w:rPr>
          <w:i/>
        </w:rPr>
        <w:t xml:space="preserve">The </w:t>
      </w:r>
      <w:r w:rsidR="004C4DE8" w:rsidRPr="00861497">
        <w:rPr>
          <w:i/>
        </w:rPr>
        <w:t>actions</w:t>
      </w:r>
      <w:r w:rsidR="00EB6AC4" w:rsidRPr="00861497">
        <w:rPr>
          <w:i/>
        </w:rPr>
        <w:t xml:space="preserve"> described in this section are available to </w:t>
      </w:r>
      <w:r w:rsidR="0093081C">
        <w:rPr>
          <w:i/>
        </w:rPr>
        <w:t>Test Registration Administrators</w:t>
      </w:r>
      <w:r w:rsidR="004C4DE8" w:rsidRPr="00861497">
        <w:rPr>
          <w:i/>
        </w:rPr>
        <w:t>.</w:t>
      </w:r>
    </w:p>
    <w:p w:rsidR="00482D83" w:rsidRDefault="00DD4A8D" w:rsidP="00AD3EF7">
      <w:pPr>
        <w:pStyle w:val="Heading3"/>
      </w:pPr>
      <w:bookmarkStart w:id="136" w:name="_Toc391560306"/>
      <w:bookmarkStart w:id="137" w:name="_Toc398805110"/>
      <w:r>
        <w:t xml:space="preserve">Export all </w:t>
      </w:r>
      <w:r w:rsidR="004C10EE">
        <w:t>assessment</w:t>
      </w:r>
      <w:r>
        <w:t>s</w:t>
      </w:r>
      <w:r w:rsidR="00482D83">
        <w:t>.</w:t>
      </w:r>
      <w:bookmarkEnd w:id="136"/>
      <w:bookmarkEnd w:id="137"/>
    </w:p>
    <w:p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rsidTr="00DD4A8D">
        <w:trPr>
          <w:jc w:val="center"/>
        </w:trPr>
        <w:tc>
          <w:tcPr>
            <w:tcW w:w="9576" w:type="dxa"/>
          </w:tcPr>
          <w:p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BC07F1" w:rsidRPr="00BC07F1">
              <w:rPr>
                <w:rStyle w:val="CrossReference"/>
              </w:rPr>
              <w:t>Figure 11</w:t>
            </w:r>
            <w:r w:rsidR="00413AFB" w:rsidRPr="006A609D">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rsidR="00DD4A8D" w:rsidRDefault="00DD4A8D" w:rsidP="00DD4A8D">
            <w:pPr>
              <w:pStyle w:val="ListNumber"/>
            </w:pPr>
            <w:r>
              <w:t>Save the file to the desired location on your computer, and open the file using Microsoft Excel or a compatible program (for .csv files).</w:t>
            </w:r>
          </w:p>
        </w:tc>
      </w:tr>
    </w:tbl>
    <w:p w:rsidR="00482D83" w:rsidRDefault="001F7409" w:rsidP="00AD3EF7">
      <w:pPr>
        <w:pStyle w:val="Heading3"/>
      </w:pPr>
      <w:bookmarkStart w:id="138" w:name="_Toc391560307"/>
      <w:bookmarkStart w:id="139" w:name="_Toc398805111"/>
      <w:r>
        <w:t xml:space="preserve">Export selected </w:t>
      </w:r>
      <w:r w:rsidR="004C10EE">
        <w:t>assessment</w:t>
      </w:r>
      <w:r>
        <w:t>s</w:t>
      </w:r>
      <w:r w:rsidR="00482D83">
        <w:t>.</w:t>
      </w:r>
      <w:bookmarkEnd w:id="138"/>
      <w:bookmarkEnd w:id="139"/>
    </w:p>
    <w:p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rsidTr="00FB0C30">
        <w:trPr>
          <w:jc w:val="center"/>
        </w:trPr>
        <w:tc>
          <w:tcPr>
            <w:tcW w:w="9360" w:type="dxa"/>
          </w:tcPr>
          <w:p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BC07F1" w:rsidRPr="00BC07F1">
              <w:rPr>
                <w:rStyle w:val="CrossReference"/>
              </w:rPr>
              <w:t>Figure 11</w:t>
            </w:r>
            <w:r w:rsidR="00413AFB" w:rsidRPr="006A609D">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rsidR="00856216" w:rsidRDefault="00856216" w:rsidP="00856216">
      <w:bookmarkStart w:id="140" w:name="_Ref388263414"/>
    </w:p>
    <w:p w:rsidR="00FB0C30" w:rsidRDefault="00FB0C30" w:rsidP="006F1F1E">
      <w:pPr>
        <w:pStyle w:val="Heading2"/>
      </w:pPr>
      <w:bookmarkStart w:id="141" w:name="_Toc391560308"/>
      <w:bookmarkStart w:id="142" w:name="_Toc398805112"/>
      <w:r>
        <w:t>Delet</w:t>
      </w:r>
      <w:r w:rsidR="00696CC9">
        <w:t>e</w:t>
      </w:r>
      <w:r>
        <w:t xml:space="preserve"> </w:t>
      </w:r>
      <w:r w:rsidR="00E773CA">
        <w:t>A</w:t>
      </w:r>
      <w:r w:rsidR="004C10EE">
        <w:t>ssessment</w:t>
      </w:r>
      <w:r>
        <w:t>s</w:t>
      </w:r>
      <w:bookmarkEnd w:id="141"/>
      <w:bookmarkEnd w:id="142"/>
    </w:p>
    <w:p w:rsidR="00F92DFD" w:rsidRDefault="007235F4" w:rsidP="00EB6AC4">
      <w:pPr>
        <w:keepNext/>
        <w:rPr>
          <w:i/>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rsidR="00EB6AC4" w:rsidRDefault="00861497" w:rsidP="00856216">
      <w:pPr>
        <w:keepNext/>
      </w:pPr>
      <w:r w:rsidRPr="00861497">
        <w:rPr>
          <w:i/>
        </w:rPr>
        <w:t xml:space="preserve">Note: </w:t>
      </w:r>
      <w:r w:rsidR="00EB6AC4" w:rsidRPr="00861497">
        <w:rPr>
          <w:i/>
        </w:rPr>
        <w:t xml:space="preserve">The </w:t>
      </w:r>
      <w:r w:rsidRPr="00861497">
        <w:rPr>
          <w:i/>
        </w:rPr>
        <w:t>actions described in this section are</w:t>
      </w:r>
      <w:r w:rsidR="0093081C">
        <w:rPr>
          <w:i/>
        </w:rPr>
        <w:t xml:space="preserve"> </w:t>
      </w:r>
      <w:r w:rsidR="00EB6AC4" w:rsidRPr="00861497">
        <w:rPr>
          <w:i/>
        </w:rPr>
        <w:t xml:space="preserve">available </w:t>
      </w:r>
      <w:r w:rsidR="00262641">
        <w:rPr>
          <w:i/>
        </w:rPr>
        <w:t xml:space="preserve">only </w:t>
      </w:r>
      <w:r w:rsidR="00EB6AC4" w:rsidRPr="00861497">
        <w:rPr>
          <w:i/>
        </w:rPr>
        <w:t xml:space="preserve">to </w:t>
      </w:r>
      <w:r w:rsidR="0093081C">
        <w:rPr>
          <w:i/>
        </w:rPr>
        <w:t>Test Registration Administrators</w:t>
      </w:r>
      <w:r w:rsidRPr="00861497">
        <w:rPr>
          <w:i/>
        </w:rPr>
        <w:t>.</w:t>
      </w:r>
    </w:p>
    <w:tbl>
      <w:tblPr>
        <w:tblStyle w:val="TableNote"/>
        <w:tblW w:w="0" w:type="auto"/>
        <w:tblLayout w:type="fixed"/>
        <w:tblLook w:val="04A0" w:firstRow="1" w:lastRow="0" w:firstColumn="1" w:lastColumn="0" w:noHBand="0" w:noVBand="1"/>
      </w:tblPr>
      <w:tblGrid>
        <w:gridCol w:w="720"/>
        <w:gridCol w:w="8640"/>
      </w:tblGrid>
      <w:tr w:rsidR="007235F4" w:rsidTr="007235F4">
        <w:tc>
          <w:tcPr>
            <w:tcW w:w="720" w:type="dxa"/>
          </w:tcPr>
          <w:p w:rsidR="007235F4" w:rsidRDefault="003E7621" w:rsidP="007235F4">
            <w:pPr>
              <w:pStyle w:val="NoteIcon"/>
            </w:pPr>
            <w:r>
              <w:drawing>
                <wp:inline distT="0" distB="0" distL="0" distR="0" wp14:anchorId="289C108F" wp14:editId="0634104D">
                  <wp:extent cx="292608" cy="24098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rsidR="007235F4" w:rsidRDefault="007235F4" w:rsidP="00856216">
      <w:pPr>
        <w:keepNext/>
      </w:pPr>
    </w:p>
    <w:p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rsidTr="00CA7391">
        <w:trPr>
          <w:jc w:val="center"/>
        </w:trPr>
        <w:tc>
          <w:tcPr>
            <w:tcW w:w="9360" w:type="dxa"/>
          </w:tcPr>
          <w:p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BC07F1" w:rsidRPr="00BC07F1">
              <w:rPr>
                <w:rStyle w:val="CrossReference"/>
              </w:rPr>
              <w:t>Figure 11</w:t>
            </w:r>
            <w:r w:rsidR="00413AFB" w:rsidRPr="006A609D">
              <w:rPr>
                <w:rStyle w:val="CrossReference"/>
              </w:rPr>
              <w:fldChar w:fldCharType="end"/>
            </w:r>
            <w:r w:rsidR="000D7FC0">
              <w:t>)</w:t>
            </w:r>
            <w:r>
              <w:t>, click</w:t>
            </w:r>
            <w:r w:rsidR="0093081C">
              <w:t xml:space="preserve"> [</w:t>
            </w:r>
            <w:r w:rsidR="00D638D6">
              <w:t xml:space="preserve"> </w:t>
            </w:r>
            <w:r w:rsidRPr="00E63E25">
              <w:rPr>
                <w:noProof/>
              </w:rPr>
              <w:drawing>
                <wp:inline distT="0" distB="0" distL="0" distR="0" wp14:anchorId="1661FEFD" wp14:editId="487FFF69">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2880" cy="189186"/>
                          </a:xfrm>
                          <a:prstGeom prst="rect">
                            <a:avLst/>
                          </a:prstGeom>
                        </pic:spPr>
                      </pic:pic>
                    </a:graphicData>
                  </a:graphic>
                </wp:inline>
              </w:drawing>
            </w:r>
            <w:r w:rsidR="0093081C">
              <w:t>]</w:t>
            </w:r>
            <w:r>
              <w:t>.</w:t>
            </w:r>
          </w:p>
          <w:p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140"/>
    </w:tbl>
    <w:p w:rsidR="00593AF7" w:rsidRDefault="00593AF7" w:rsidP="0030461C"/>
    <w:p w:rsidR="00FD5680" w:rsidRDefault="00A91F5A" w:rsidP="00FD5680">
      <w:pPr>
        <w:pStyle w:val="Heading1"/>
      </w:pPr>
      <w:bookmarkStart w:id="143" w:name="_Ref387921173"/>
      <w:bookmarkStart w:id="144" w:name="_Toc391560309"/>
      <w:bookmarkStart w:id="145" w:name="_Toc398805113"/>
      <w:r>
        <w:lastRenderedPageBreak/>
        <w:t xml:space="preserve">Test </w:t>
      </w:r>
      <w:r w:rsidR="00FD5680">
        <w:t>Registration Tasks</w:t>
      </w:r>
      <w:bookmarkEnd w:id="143"/>
      <w:bookmarkEnd w:id="144"/>
      <w:bookmarkEnd w:id="145"/>
    </w:p>
    <w:p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rsidR="00F51498" w:rsidRDefault="00F51498" w:rsidP="00D1375C">
      <w:pPr>
        <w:pStyle w:val="ListNumber"/>
        <w:numPr>
          <w:ilvl w:val="0"/>
          <w:numId w:val="16"/>
        </w:numPr>
      </w:pPr>
      <w:r>
        <w:t>Assign assessments:</w:t>
      </w:r>
    </w:p>
    <w:p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rsidR="008D71F5" w:rsidRDefault="008D71F5" w:rsidP="008D71F5">
      <w:pPr>
        <w:pStyle w:val="Heading2"/>
      </w:pPr>
      <w:bookmarkStart w:id="146" w:name="_Toc391560310"/>
      <w:bookmarkStart w:id="147" w:name="_Toc398805114"/>
      <w:r>
        <w:t xml:space="preserve">Creating </w:t>
      </w:r>
      <w:r w:rsidR="00956C46">
        <w:t xml:space="preserve">and Modifying </w:t>
      </w:r>
      <w:r>
        <w:t xml:space="preserve">Records in </w:t>
      </w:r>
      <w:bookmarkEnd w:id="146"/>
      <w:r w:rsidR="00DD7873">
        <w:t>ART</w:t>
      </w:r>
      <w:bookmarkEnd w:id="147"/>
    </w:p>
    <w:p w:rsidR="008D71F5" w:rsidRDefault="00F52077" w:rsidP="00A75125">
      <w:pPr>
        <w:keepNext/>
      </w:pPr>
      <w:r>
        <w:t xml:space="preserve">You can create or modify records using </w:t>
      </w:r>
      <w:r w:rsidR="00BC0C14">
        <w:t>t</w:t>
      </w:r>
      <w:r>
        <w:t>he following methods:</w:t>
      </w:r>
    </w:p>
    <w:p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rsidR="00482D83" w:rsidRDefault="00436A20" w:rsidP="008D659F">
      <w:pPr>
        <w:pStyle w:val="Heading3"/>
      </w:pPr>
      <w:bookmarkStart w:id="148" w:name="_Toc391560311"/>
      <w:bookmarkStart w:id="149" w:name="_Toc398805115"/>
      <w:r>
        <w:t>File Uploads</w:t>
      </w:r>
      <w:r w:rsidR="00482D83">
        <w:t>.</w:t>
      </w:r>
      <w:bookmarkEnd w:id="148"/>
      <w:bookmarkEnd w:id="149"/>
    </w:p>
    <w:p w:rsidR="008D659F" w:rsidRDefault="008D659F" w:rsidP="009A7309">
      <w:pPr>
        <w:keepNext/>
      </w:pPr>
      <w:r>
        <w:t xml:space="preserve">The process for uploading </w:t>
      </w:r>
      <w:r w:rsidR="00436A20">
        <w:t xml:space="preserve">files to </w:t>
      </w:r>
      <w:r w:rsidR="00DD7873">
        <w:t>ART</w:t>
      </w:r>
      <w:r>
        <w:t xml:space="preserve"> consists of three main steps:</w:t>
      </w:r>
    </w:p>
    <w:p w:rsidR="008D659F" w:rsidRDefault="008D659F" w:rsidP="00D1375C">
      <w:pPr>
        <w:pStyle w:val="ListNumber"/>
        <w:keepNext/>
        <w:numPr>
          <w:ilvl w:val="0"/>
          <w:numId w:val="67"/>
        </w:numPr>
      </w:pPr>
      <w:r>
        <w:t>Download the appropria</w:t>
      </w:r>
      <w:r w:rsidR="00903AB1">
        <w:t>te file template for the record type</w:t>
      </w:r>
      <w:r>
        <w:t>.</w:t>
      </w:r>
    </w:p>
    <w:p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rsidR="008D659F" w:rsidRDefault="00887264" w:rsidP="00D1375C">
      <w:pPr>
        <w:pStyle w:val="ListNumber"/>
        <w:numPr>
          <w:ilvl w:val="0"/>
          <w:numId w:val="67"/>
        </w:numPr>
      </w:pPr>
      <w:r>
        <w:t>Save and u</w:t>
      </w:r>
      <w:r w:rsidR="008D659F">
        <w:t xml:space="preserve">pload the file to </w:t>
      </w:r>
      <w:r w:rsidR="00DD7873">
        <w:t>ART</w:t>
      </w:r>
      <w:r w:rsidR="008D659F">
        <w:t>.</w:t>
      </w:r>
    </w:p>
    <w:p w:rsidR="008D659F" w:rsidRDefault="008D659F" w:rsidP="008D659F">
      <w:pPr>
        <w:pStyle w:val="Heading4"/>
      </w:pPr>
      <w:bookmarkStart w:id="150" w:name="_Download_File_Templates"/>
      <w:bookmarkStart w:id="151" w:name="_Toc391560312"/>
      <w:bookmarkStart w:id="152" w:name="_Toc398805116"/>
      <w:bookmarkEnd w:id="150"/>
      <w:r>
        <w:lastRenderedPageBreak/>
        <w:t>Download File Templates</w:t>
      </w:r>
      <w:bookmarkEnd w:id="151"/>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8"/>
        <w:gridCol w:w="5312"/>
      </w:tblGrid>
      <w:tr w:rsidR="009B24D8" w:rsidTr="009B24D8">
        <w:trPr>
          <w:cnfStyle w:val="100000000000" w:firstRow="1" w:lastRow="0" w:firstColumn="0" w:lastColumn="0" w:oddVBand="0" w:evenVBand="0" w:oddHBand="0" w:evenHBand="0" w:firstRowFirstColumn="0" w:firstRowLastColumn="0" w:lastRowFirstColumn="0" w:lastRowLastColumn="0"/>
          <w:trHeight w:val="3926"/>
        </w:trPr>
        <w:tc>
          <w:tcPr>
            <w:tcW w:w="426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rsidR="009B24D8" w:rsidRDefault="009B24D8" w:rsidP="009B24D8">
            <w:pPr>
              <w:keepNext/>
            </w:pPr>
            <w:r>
              <w:t>Templates are available in CSV, XLSX, TAB, and XLS formats.</w:t>
            </w:r>
          </w:p>
          <w:p w:rsidR="00F52077" w:rsidRDefault="00F52077" w:rsidP="009B24D8">
            <w:pPr>
              <w:keepNext/>
            </w:pPr>
          </w:p>
          <w:p w:rsidR="00F52077" w:rsidRDefault="00F52077" w:rsidP="009B24D8">
            <w:pPr>
              <w:keepNext/>
            </w:pPr>
          </w:p>
          <w:p w:rsidR="00F52077" w:rsidRDefault="00F52077" w:rsidP="009B24D8">
            <w:pPr>
              <w:keepNext/>
            </w:pPr>
          </w:p>
          <w:p w:rsidR="009B24D8" w:rsidRPr="009B24D8" w:rsidRDefault="009B24D8" w:rsidP="009B24D8">
            <w:pPr>
              <w:pStyle w:val="ListNumber"/>
              <w:numPr>
                <w:ilvl w:val="0"/>
                <w:numId w:val="0"/>
              </w:numPr>
              <w:rPr>
                <w:i/>
              </w:rPr>
            </w:pPr>
            <w:r>
              <w:rPr>
                <w:i/>
              </w:rPr>
              <w:t>To download file templates:</w:t>
            </w:r>
          </w:p>
        </w:tc>
        <w:tc>
          <w:tcPr>
            <w:tcW w:w="53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9B24D8" w:rsidRDefault="009B24D8" w:rsidP="009B24D8">
            <w:pPr>
              <w:pStyle w:val="ImageCaption"/>
            </w:pPr>
            <w:bookmarkStart w:id="153" w:name="_Toc391560248"/>
            <w:bookmarkStart w:id="154" w:name="_Toc398805186"/>
            <w:r w:rsidRPr="00E17057">
              <w:t>Figure</w:t>
            </w:r>
            <w:r>
              <w:t> </w:t>
            </w:r>
            <w:fldSimple w:instr=" SEQ Figure \* ARABIC ">
              <w:r w:rsidR="00BC07F1">
                <w:rPr>
                  <w:noProof/>
                </w:rPr>
                <w:t>12</w:t>
              </w:r>
            </w:fldSimple>
            <w:r w:rsidRPr="00E17057">
              <w:t xml:space="preserve">. </w:t>
            </w:r>
            <w:r>
              <w:t>Download Templates screen</w:t>
            </w:r>
            <w:bookmarkEnd w:id="153"/>
            <w:bookmarkEnd w:id="154"/>
          </w:p>
          <w:p w:rsidR="009B24D8" w:rsidRDefault="009B24D8" w:rsidP="00675653">
            <w:pPr>
              <w:pStyle w:val="Image"/>
            </w:pPr>
            <w:r>
              <w:drawing>
                <wp:inline distT="0" distB="0" distL="0" distR="0" wp14:anchorId="71762E44" wp14:editId="5DD9DFB6">
                  <wp:extent cx="3200400" cy="5594050"/>
                  <wp:effectExtent l="19050" t="19050" r="1905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00400" cy="5594050"/>
                          </a:xfrm>
                          <a:prstGeom prst="rect">
                            <a:avLst/>
                          </a:prstGeom>
                          <a:noFill/>
                          <a:ln>
                            <a:solidFill>
                              <a:schemeClr val="bg1">
                                <a:lumMod val="65000"/>
                              </a:schemeClr>
                            </a:solidFill>
                          </a:ln>
                        </pic:spPr>
                      </pic:pic>
                    </a:graphicData>
                  </a:graphic>
                </wp:inline>
              </w:drawing>
            </w:r>
          </w:p>
        </w:tc>
      </w:tr>
      <w:tr w:rsidR="009B24D8" w:rsidTr="00364BCC">
        <w:trPr>
          <w:trHeight w:val="4634"/>
        </w:trPr>
        <w:tc>
          <w:tcPr>
            <w:tcW w:w="4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64BCC" w:rsidRDefault="002677FA" w:rsidP="00D1375C">
            <w:pPr>
              <w:pStyle w:val="ListNumber"/>
              <w:numPr>
                <w:ilvl w:val="0"/>
                <w:numId w:val="73"/>
              </w:numPr>
              <w:tabs>
                <w:tab w:val="clear" w:pos="360"/>
                <w:tab w:val="num" w:pos="540"/>
                <w:tab w:val="left" w:pos="3600"/>
              </w:tabs>
              <w:ind w:left="450" w:right="88"/>
            </w:pPr>
            <w:r>
              <w:t>In the ART banner</w:t>
            </w:r>
            <w:r w:rsidR="009B24D8">
              <w:t xml:space="preserve">, </w:t>
            </w:r>
            <w:r>
              <w:t>select</w:t>
            </w:r>
            <w:r w:rsidR="009B24D8">
              <w:t xml:space="preserve"> </w:t>
            </w:r>
            <w:r>
              <w:t>“</w:t>
            </w:r>
            <w:r w:rsidR="009B24D8" w:rsidRPr="002677FA">
              <w:rPr>
                <w:rStyle w:val="Strong"/>
                <w:b w:val="0"/>
              </w:rPr>
              <w:t>Download Templates</w:t>
            </w:r>
            <w:r>
              <w:t>”</w:t>
            </w:r>
            <w:r w:rsidR="00BF195F">
              <w:t xml:space="preserve"> from the </w:t>
            </w:r>
            <w:r w:rsidR="00FE0F6F">
              <w:rPr>
                <w:i/>
              </w:rPr>
              <w:t>Resources</w:t>
            </w:r>
            <w:r w:rsidR="00BF195F">
              <w:t xml:space="preserve"> drop-down list.</w:t>
            </w:r>
            <w:r w:rsidR="003B5AC3">
              <w:t xml:space="preserve"> The </w:t>
            </w:r>
            <w:r w:rsidR="003B5AC3" w:rsidRPr="003B5AC3">
              <w:rPr>
                <w:b/>
                <w:i/>
              </w:rPr>
              <w:t>Download Template</w:t>
            </w:r>
            <w:r w:rsidR="003B5AC3">
              <w:t xml:space="preserve"> screen opens.</w:t>
            </w:r>
          </w:p>
          <w:p w:rsidR="009B24D8" w:rsidRPr="00364BCC" w:rsidRDefault="009B24D8" w:rsidP="00BC0C14">
            <w:pPr>
              <w:pStyle w:val="ListNumber"/>
              <w:tabs>
                <w:tab w:val="clear" w:pos="360"/>
                <w:tab w:val="num" w:pos="540"/>
                <w:tab w:val="left" w:pos="3600"/>
              </w:tabs>
              <w:ind w:left="450" w:right="88"/>
            </w:pPr>
            <w:r w:rsidRPr="00364BCC">
              <w:t>Mark the checkboxes corresponding to the templates you want to download. For example, if you want to download templates for state</w:t>
            </w:r>
            <w:r w:rsidR="00903AB1">
              <w:t>s</w:t>
            </w:r>
            <w:r w:rsidRPr="00364BCC">
              <w:t xml:space="preserve"> and district</w:t>
            </w:r>
            <w:r w:rsidR="00903AB1">
              <w:t>s</w:t>
            </w:r>
            <w:r w:rsidRPr="00364BCC">
              <w:t xml:space="preserve">, mark the </w:t>
            </w:r>
            <w:r w:rsidRPr="00364BCC">
              <w:rPr>
                <w:rStyle w:val="Emphasis"/>
                <w:rFonts w:eastAsiaTheme="minorEastAsia"/>
              </w:rPr>
              <w:t>State</w:t>
            </w:r>
            <w:r w:rsidRPr="00364BCC">
              <w:t xml:space="preserve"> and </w:t>
            </w:r>
            <w:r w:rsidRPr="00364BCC">
              <w:rPr>
                <w:rStyle w:val="Emphasis"/>
                <w:rFonts w:eastAsiaTheme="minorEastAsia"/>
              </w:rPr>
              <w:t>District</w:t>
            </w:r>
            <w:r w:rsidRPr="00364BCC">
              <w:t xml:space="preserve"> checkboxes.</w:t>
            </w:r>
          </w:p>
          <w:p w:rsidR="00364BCC" w:rsidRDefault="009B24D8" w:rsidP="00BC0C14">
            <w:pPr>
              <w:pStyle w:val="ListNumber"/>
              <w:tabs>
                <w:tab w:val="clear" w:pos="360"/>
                <w:tab w:val="num" w:pos="540"/>
                <w:tab w:val="left" w:pos="3600"/>
              </w:tabs>
              <w:ind w:left="450" w:right="88"/>
            </w:pPr>
            <w:r>
              <w:t xml:space="preserve">Mark the checkboxes corresponding to the format you want to download. For example, if you want to download templates </w:t>
            </w:r>
            <w:r w:rsidR="00723B18">
              <w:t>in the</w:t>
            </w:r>
            <w:r>
              <w:t xml:space="preserve"> CSV </w:t>
            </w:r>
            <w:r w:rsidR="00723B18">
              <w:t>format</w:t>
            </w:r>
            <w:r>
              <w:t xml:space="preserve">, mark the </w:t>
            </w:r>
            <w:r>
              <w:rPr>
                <w:rStyle w:val="Emphasis"/>
              </w:rPr>
              <w:t>CSV</w:t>
            </w:r>
            <w:r w:rsidRPr="002833A3">
              <w:t xml:space="preserve"> </w:t>
            </w:r>
            <w:r>
              <w:t>checkbox.</w:t>
            </w:r>
            <w:r w:rsidR="003D0EB6">
              <w:t xml:space="preserve"> </w:t>
            </w:r>
            <w:r w:rsidR="0080144D">
              <w:t>The [</w:t>
            </w:r>
            <w:r w:rsidR="0080144D" w:rsidRPr="00D108A9">
              <w:rPr>
                <w:rStyle w:val="Strong"/>
              </w:rPr>
              <w:t>Download</w:t>
            </w:r>
            <w:r w:rsidR="0080144D">
              <w:t>] button appear</w:t>
            </w:r>
            <w:r w:rsidR="00436A20">
              <w:t>s</w:t>
            </w:r>
            <w:r w:rsidR="0080144D">
              <w:t>.</w:t>
            </w:r>
          </w:p>
          <w:p w:rsidR="009B24D8" w:rsidRPr="00364BCC" w:rsidRDefault="009B24D8" w:rsidP="00BC0C14">
            <w:pPr>
              <w:pStyle w:val="ListNumber"/>
              <w:tabs>
                <w:tab w:val="clear" w:pos="360"/>
                <w:tab w:val="num" w:pos="540"/>
                <w:tab w:val="left" w:pos="3600"/>
              </w:tabs>
              <w:ind w:left="450" w:right="88"/>
            </w:pPr>
            <w:r w:rsidRPr="00364BCC">
              <w:t>Click [</w:t>
            </w:r>
            <w:r w:rsidRPr="00D108A9">
              <w:rPr>
                <w:rStyle w:val="Strong"/>
              </w:rPr>
              <w:t>Download</w:t>
            </w:r>
            <w:r w:rsidRPr="00364BCC">
              <w:t>]. Your browser download</w:t>
            </w:r>
            <w:r w:rsidR="00436A20">
              <w:t>s</w:t>
            </w:r>
            <w:r w:rsidRPr="00364BCC">
              <w:t xml:space="preserve"> the files. Depending on your browser’s configuration, the files open in the appropriate application or </w:t>
            </w:r>
            <w:r w:rsidR="00436A20">
              <w:t xml:space="preserve">are </w:t>
            </w:r>
            <w:r w:rsidRPr="00364BCC">
              <w:t>stored on your computer.</w:t>
            </w:r>
          </w:p>
        </w:tc>
        <w:tc>
          <w:tcPr>
            <w:tcW w:w="5330" w:type="dxa"/>
            <w:vMerge/>
            <w:tcBorders>
              <w:left w:val="single" w:sz="4" w:space="0" w:color="auto"/>
            </w:tcBorders>
            <w:shd w:val="clear" w:color="auto" w:fill="auto"/>
          </w:tcPr>
          <w:p w:rsidR="009B24D8" w:rsidRPr="00E17057" w:rsidRDefault="009B24D8" w:rsidP="009B24D8">
            <w:pPr>
              <w:pStyle w:val="ImageCaption"/>
            </w:pPr>
          </w:p>
        </w:tc>
      </w:tr>
    </w:tbl>
    <w:p w:rsidR="00482D83" w:rsidRDefault="00F104C4" w:rsidP="00B40AE6">
      <w:pPr>
        <w:pStyle w:val="Heading4"/>
      </w:pPr>
      <w:bookmarkStart w:id="155" w:name="_Toc391560313"/>
      <w:bookmarkStart w:id="156" w:name="_Toc398805117"/>
      <w:r>
        <w:lastRenderedPageBreak/>
        <w:t>Creating an Upload File</w:t>
      </w:r>
      <w:r w:rsidR="00482D83">
        <w:t>.</w:t>
      </w:r>
      <w:bookmarkEnd w:id="155"/>
      <w:bookmarkEnd w:id="156"/>
    </w:p>
    <w:p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rsidR="009D7095" w:rsidRDefault="009D7095" w:rsidP="009A7309">
      <w:pPr>
        <w:pStyle w:val="ImageCaption"/>
      </w:pPr>
      <w:bookmarkStart w:id="157" w:name="_Toc391560249"/>
      <w:bookmarkStart w:id="158" w:name="_Toc398805187"/>
      <w:r>
        <w:t xml:space="preserve">Figure </w:t>
      </w:r>
      <w:fldSimple w:instr=" SEQ Figure \* ARABIC ">
        <w:r w:rsidR="00BC07F1">
          <w:rPr>
            <w:noProof/>
          </w:rPr>
          <w:t>13</w:t>
        </w:r>
      </w:fldSimple>
      <w:r>
        <w:t>. Sample Template for District Records</w:t>
      </w:r>
      <w:bookmarkEnd w:id="157"/>
      <w:bookmarkEnd w:id="158"/>
    </w:p>
    <w:p w:rsidR="00A2612C" w:rsidRDefault="00042974" w:rsidP="00545E13">
      <w:pPr>
        <w:pStyle w:val="Image"/>
      </w:pPr>
      <w:r>
        <w:drawing>
          <wp:inline distT="0" distB="0" distL="0" distR="0">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rsidTr="00796A00">
        <w:trPr>
          <w:trHeight w:val="468"/>
          <w:jc w:val="left"/>
        </w:trPr>
        <w:tc>
          <w:tcPr>
            <w:tcW w:w="720" w:type="dxa"/>
          </w:tcPr>
          <w:p w:rsidR="00A2612C" w:rsidRPr="00796A00" w:rsidRDefault="003E7621" w:rsidP="00796A00">
            <w:pPr>
              <w:pStyle w:val="NoteIcon"/>
              <w:rPr>
                <w:rFonts w:ascii="Arial" w:hAnsi="Arial"/>
                <w:sz w:val="20"/>
              </w:rPr>
            </w:pPr>
            <w:r>
              <w:drawing>
                <wp:inline distT="0" distB="0" distL="0" distR="0" wp14:anchorId="4AB4548E" wp14:editId="031CB6E3">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A2612C" w:rsidRPr="00903AB1" w:rsidRDefault="00FF64EC" w:rsidP="00042974">
            <w:pPr>
              <w:pStyle w:val="NoteText"/>
              <w:rPr>
                <w:rFonts w:ascii="Arial" w:hAnsi="Arial" w:cs="Arial"/>
                <w:i/>
              </w:rPr>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tc>
      </w:tr>
    </w:tbl>
    <w:p w:rsidR="00A2612C" w:rsidRDefault="00A2612C" w:rsidP="00132C1E"/>
    <w:p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rsidTr="00181533">
        <w:trPr>
          <w:jc w:val="center"/>
        </w:trPr>
        <w:tc>
          <w:tcPr>
            <w:tcW w:w="9576" w:type="dxa"/>
          </w:tcPr>
          <w:p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rsidR="00482D83" w:rsidRDefault="002623D5" w:rsidP="002623D5">
      <w:pPr>
        <w:pStyle w:val="Heading4"/>
      </w:pPr>
      <w:bookmarkStart w:id="159" w:name="_Uploading_Files"/>
      <w:bookmarkStart w:id="160" w:name="_Toc391560314"/>
      <w:bookmarkStart w:id="161" w:name="_Toc398805118"/>
      <w:bookmarkEnd w:id="159"/>
      <w:r>
        <w:lastRenderedPageBreak/>
        <w:t>Uploading Files</w:t>
      </w:r>
      <w:r w:rsidR="00482D83">
        <w:t>.</w:t>
      </w:r>
      <w:bookmarkEnd w:id="160"/>
      <w:bookmarkEnd w:id="161"/>
    </w:p>
    <w:p w:rsidR="00AE4A85" w:rsidRDefault="002623D5" w:rsidP="00AE4A85">
      <w:pPr>
        <w:keepNext/>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rsidR="00AE4A85" w:rsidRDefault="00943316" w:rsidP="00AE4A85">
      <w:pPr>
        <w:keepNext/>
      </w:pPr>
      <w:r w:rsidRPr="006A609D">
        <w:rPr>
          <w:rStyle w:val="CrossReference"/>
        </w:rPr>
        <w:fldChar w:fldCharType="begin"/>
      </w:r>
      <w:r w:rsidR="006A609D" w:rsidRPr="006A609D">
        <w:rPr>
          <w:rStyle w:val="CrossReference"/>
        </w:rPr>
        <w:instrText xml:space="preserve"> REF _Ref389649444 \* MERGEFORMAT \h</w:instrText>
      </w:r>
      <w:r w:rsidRPr="006A609D">
        <w:rPr>
          <w:rStyle w:val="CrossReference"/>
        </w:rPr>
      </w:r>
      <w:r w:rsidRPr="006A609D">
        <w:rPr>
          <w:rStyle w:val="CrossReference"/>
        </w:rPr>
        <w:fldChar w:fldCharType="separate"/>
      </w:r>
      <w:r w:rsidR="00BC07F1" w:rsidRPr="00BC07F1">
        <w:rPr>
          <w:rStyle w:val="CrossReference"/>
        </w:rPr>
        <w:t>Table 7</w:t>
      </w:r>
      <w:r w:rsidRPr="006A609D">
        <w:rPr>
          <w:rStyle w:val="CrossReference"/>
        </w:rPr>
        <w:fldChar w:fldCharType="end"/>
      </w:r>
      <w:r>
        <w:t xml:space="preserve"> </w:t>
      </w:r>
      <w:r w:rsidR="00AE4A85">
        <w:t xml:space="preserve">describes the available screens and the file types that they upload.  </w:t>
      </w:r>
    </w:p>
    <w:p w:rsidR="00AE4A85" w:rsidRDefault="00AE4A85" w:rsidP="00AE4A85">
      <w:pPr>
        <w:pStyle w:val="Caption"/>
        <w:keepNext/>
        <w:jc w:val="left"/>
      </w:pPr>
      <w:bookmarkStart w:id="162" w:name="_Ref389649444"/>
      <w:r>
        <w:t xml:space="preserve">Table </w:t>
      </w:r>
      <w:fldSimple w:instr=" SEQ Table \* ARABIC ">
        <w:r w:rsidR="00BC07F1">
          <w:rPr>
            <w:noProof/>
          </w:rPr>
          <w:t>7</w:t>
        </w:r>
      </w:fldSimple>
      <w:bookmarkEnd w:id="162"/>
      <w:r>
        <w:t>. File Upload Screens</w:t>
      </w:r>
    </w:p>
    <w:tbl>
      <w:tblPr>
        <w:tblStyle w:val="TableGrid"/>
        <w:tblW w:w="0" w:type="auto"/>
        <w:tblLayout w:type="fixed"/>
        <w:tblLook w:val="04A0" w:firstRow="1" w:lastRow="0" w:firstColumn="1" w:lastColumn="0" w:noHBand="0" w:noVBand="1"/>
      </w:tblPr>
      <w:tblGrid>
        <w:gridCol w:w="3168"/>
        <w:gridCol w:w="6192"/>
      </w:tblGrid>
      <w:tr w:rsidR="00AE4A85" w:rsidRPr="00CF4376"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rsidR="00AE4A85" w:rsidRPr="00CF4376" w:rsidRDefault="00AE4A85" w:rsidP="002748D7">
            <w:pPr>
              <w:pStyle w:val="TableHeader"/>
            </w:pPr>
            <w:r>
              <w:t>Screen</w:t>
            </w:r>
          </w:p>
        </w:tc>
        <w:tc>
          <w:tcPr>
            <w:tcW w:w="6192" w:type="dxa"/>
          </w:tcPr>
          <w:p w:rsidR="00AE4A85" w:rsidRPr="00CF4376" w:rsidRDefault="00AE4A85" w:rsidP="002748D7">
            <w:pPr>
              <w:pStyle w:val="TableHeader"/>
            </w:pPr>
            <w:r w:rsidRPr="00CF4376">
              <w:t>Description</w:t>
            </w:r>
          </w:p>
        </w:tc>
      </w:tr>
      <w:tr w:rsidR="00AE4A85" w:rsidRPr="00CF4376" w:rsidTr="002748D7">
        <w:tc>
          <w:tcPr>
            <w:tcW w:w="3168" w:type="dxa"/>
          </w:tcPr>
          <w:p w:rsidR="00AE4A85" w:rsidRDefault="00AE4A85" w:rsidP="002677FA">
            <w:pPr>
              <w:pStyle w:val="TableText"/>
            </w:pPr>
            <w:r w:rsidRPr="00074CF8">
              <w:rPr>
                <w:rStyle w:val="IntenseEmphasis"/>
              </w:rPr>
              <w:t xml:space="preserve">Upload Institutions, </w:t>
            </w:r>
            <w:r w:rsidR="002677FA">
              <w:rPr>
                <w:rStyle w:val="IntenseEmphasis"/>
              </w:rPr>
              <w:t>Users</w:t>
            </w:r>
            <w:r w:rsidRPr="00074CF8">
              <w:rPr>
                <w:rStyle w:val="IntenseEmphasis"/>
              </w:rPr>
              <w:t xml:space="preserve"> and Students</w:t>
            </w:r>
          </w:p>
        </w:tc>
        <w:tc>
          <w:tcPr>
            <w:tcW w:w="6192" w:type="dxa"/>
          </w:tcPr>
          <w:p w:rsidR="00AE4A85" w:rsidRDefault="00F104C4" w:rsidP="004B549F">
            <w:pPr>
              <w:pStyle w:val="TableText"/>
            </w:pPr>
            <w:r>
              <w:t>U</w:t>
            </w:r>
            <w:r w:rsidR="00AE4A85">
              <w:t xml:space="preserve">se this screen to upload state, group of states, district, group of districts, institution, group of institutions, </w:t>
            </w:r>
            <w:r w:rsidR="004B549F">
              <w:t>user</w:t>
            </w:r>
            <w:r w:rsidR="00AE4A85">
              <w:t>, student, and student accommodation files.</w:t>
            </w:r>
          </w:p>
        </w:tc>
      </w:tr>
      <w:tr w:rsidR="00AE4A85" w:rsidRPr="00CF4376" w:rsidTr="002748D7">
        <w:tc>
          <w:tcPr>
            <w:tcW w:w="3168" w:type="dxa"/>
          </w:tcPr>
          <w:p w:rsidR="00AE4A85" w:rsidRDefault="00AE4A85" w:rsidP="002748D7">
            <w:pPr>
              <w:pStyle w:val="TableText"/>
            </w:pPr>
            <w:r w:rsidRPr="00074CF8">
              <w:rPr>
                <w:rStyle w:val="IntenseEmphasis"/>
              </w:rPr>
              <w:t>Upload Student Eligibility</w:t>
            </w:r>
          </w:p>
        </w:tc>
        <w:tc>
          <w:tcPr>
            <w:tcW w:w="6192" w:type="dxa"/>
          </w:tcPr>
          <w:p w:rsidR="00AE4A85" w:rsidRDefault="00F104C4" w:rsidP="00AE4A85">
            <w:pPr>
              <w:pStyle w:val="TableText"/>
            </w:pPr>
            <w:r>
              <w:t>U</w:t>
            </w:r>
            <w:r w:rsidR="00AE4A85">
              <w:t>se this screen to upload student eligibility files for assessments with explicit eligibility.</w:t>
            </w:r>
          </w:p>
        </w:tc>
      </w:tr>
      <w:tr w:rsidR="00AE4A85" w:rsidRPr="00CF4376" w:rsidTr="002748D7">
        <w:tc>
          <w:tcPr>
            <w:tcW w:w="3168" w:type="dxa"/>
          </w:tcPr>
          <w:p w:rsidR="00AE4A85" w:rsidRDefault="00AE4A85" w:rsidP="002748D7">
            <w:pPr>
              <w:pStyle w:val="TableText"/>
            </w:pPr>
            <w:r w:rsidRPr="00074CF8">
              <w:rPr>
                <w:rStyle w:val="IntenseEmphasis"/>
              </w:rPr>
              <w:t>Upload Student Group</w:t>
            </w:r>
          </w:p>
        </w:tc>
        <w:tc>
          <w:tcPr>
            <w:tcW w:w="6192" w:type="dxa"/>
          </w:tcPr>
          <w:p w:rsidR="00AE4A85" w:rsidRDefault="00F104C4" w:rsidP="00AE4A85">
            <w:pPr>
              <w:pStyle w:val="TableText"/>
            </w:pPr>
            <w:r>
              <w:t>U</w:t>
            </w:r>
            <w:r w:rsidR="00AE4A85">
              <w:t>se this screen to upload student g</w:t>
            </w:r>
            <w:r w:rsidR="00AE4A85" w:rsidRPr="001B2B60">
              <w:t>roup</w:t>
            </w:r>
            <w:r w:rsidR="00AE4A85">
              <w:t xml:space="preserve"> files.</w:t>
            </w:r>
          </w:p>
        </w:tc>
      </w:tr>
    </w:tbl>
    <w:p w:rsidR="00AE4A85" w:rsidRDefault="00AE4A85" w:rsidP="00181533">
      <w:pPr>
        <w:pStyle w:val="SectionHeading"/>
      </w:pPr>
    </w:p>
    <w:p w:rsidR="00D47004" w:rsidRPr="00D47004" w:rsidRDefault="00D47004" w:rsidP="00181533">
      <w:pPr>
        <w:pStyle w:val="SectionHeading"/>
      </w:pPr>
      <w:r w:rsidRPr="00D47004">
        <w:t>Step 1: Upload File</w:t>
      </w:r>
    </w:p>
    <w:p w:rsidR="00D47004" w:rsidRPr="00D47004" w:rsidRDefault="00D47004" w:rsidP="00545E13">
      <w:pPr>
        <w:pStyle w:val="ImageCaption"/>
      </w:pPr>
      <w:bookmarkStart w:id="163" w:name="_Toc364681501"/>
      <w:bookmarkStart w:id="164" w:name="_Toc391560250"/>
      <w:bookmarkStart w:id="165" w:name="_Toc398805188"/>
      <w:r w:rsidRPr="00D47004">
        <w:t xml:space="preserve">Figure </w:t>
      </w:r>
      <w:fldSimple w:instr=" SEQ Figure \* ARABIC ">
        <w:r w:rsidR="00BC07F1">
          <w:rPr>
            <w:noProof/>
          </w:rPr>
          <w:t>14</w:t>
        </w:r>
      </w:fldSimple>
      <w:r w:rsidRPr="00D47004">
        <w:t xml:space="preserve">. Upload File, Step 1: </w:t>
      </w:r>
      <w:r w:rsidR="001711CB">
        <w:t>Choose the</w:t>
      </w:r>
      <w:r w:rsidRPr="00D47004">
        <w:t xml:space="preserve"> File</w:t>
      </w:r>
      <w:bookmarkEnd w:id="163"/>
      <w:bookmarkEnd w:id="164"/>
      <w:bookmarkEnd w:id="165"/>
    </w:p>
    <w:p w:rsidR="00D47004" w:rsidRPr="00181533" w:rsidRDefault="00D47004" w:rsidP="00545E13">
      <w:pPr>
        <w:pStyle w:val="Image"/>
      </w:pPr>
      <w:r w:rsidRPr="00181533">
        <w:drawing>
          <wp:inline distT="0" distB="0" distL="0" distR="0" wp14:anchorId="7FA0DA22" wp14:editId="58DD48FB">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rsidTr="00181533">
        <w:trPr>
          <w:jc w:val="center"/>
        </w:trPr>
        <w:tc>
          <w:tcPr>
            <w:tcW w:w="9590" w:type="dxa"/>
          </w:tcPr>
          <w:p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rsidR="00D47004" w:rsidRPr="00D47004" w:rsidRDefault="00D47004" w:rsidP="00132C1E"/>
    <w:p w:rsidR="00D47004" w:rsidRPr="00D47004" w:rsidRDefault="00D47004" w:rsidP="00181533">
      <w:pPr>
        <w:pStyle w:val="SectionHeading"/>
      </w:pPr>
      <w:r w:rsidRPr="00D47004">
        <w:lastRenderedPageBreak/>
        <w:t>Step 2: Preview File</w:t>
      </w:r>
    </w:p>
    <w:p w:rsidR="00D47004" w:rsidRPr="00D47004" w:rsidRDefault="00D47004" w:rsidP="00545E13">
      <w:pPr>
        <w:pStyle w:val="ImageCaption"/>
      </w:pPr>
      <w:bookmarkStart w:id="166" w:name="_Toc364681502"/>
      <w:bookmarkStart w:id="167" w:name="_Toc391560251"/>
      <w:bookmarkStart w:id="168" w:name="_Toc398805189"/>
      <w:r w:rsidRPr="00D47004">
        <w:t xml:space="preserve">Figure </w:t>
      </w:r>
      <w:fldSimple w:instr=" SEQ Figure \* ARABIC ">
        <w:r w:rsidR="00BC07F1">
          <w:rPr>
            <w:noProof/>
          </w:rPr>
          <w:t>15</w:t>
        </w:r>
      </w:fldSimple>
      <w:r w:rsidRPr="00D47004">
        <w:t>. Upload File, Step 2: Preview Records</w:t>
      </w:r>
      <w:bookmarkEnd w:id="166"/>
      <w:bookmarkEnd w:id="167"/>
      <w:bookmarkEnd w:id="168"/>
    </w:p>
    <w:p w:rsidR="00D47004" w:rsidRPr="00D47004" w:rsidRDefault="00D47004" w:rsidP="00545E13">
      <w:pPr>
        <w:pStyle w:val="Image"/>
      </w:pPr>
      <w:r w:rsidRPr="00D47004">
        <w:drawing>
          <wp:inline distT="0" distB="0" distL="0" distR="0" wp14:anchorId="3C45B4E7" wp14:editId="5939D516">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rsidTr="00910B75">
        <w:trPr>
          <w:trHeight w:val="673"/>
          <w:jc w:val="center"/>
        </w:trPr>
        <w:tc>
          <w:tcPr>
            <w:tcW w:w="10170" w:type="dxa"/>
          </w:tcPr>
          <w:p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rsidTr="00796A00">
        <w:trPr>
          <w:trHeight w:val="372"/>
        </w:trPr>
        <w:tc>
          <w:tcPr>
            <w:tcW w:w="720" w:type="dxa"/>
          </w:tcPr>
          <w:p w:rsidR="00D47004" w:rsidRPr="00D47004" w:rsidRDefault="003E7621" w:rsidP="00796A00">
            <w:pPr>
              <w:pStyle w:val="NoteIcon"/>
            </w:pPr>
            <w:r>
              <w:drawing>
                <wp:inline distT="0" distB="0" distL="0" distR="0" wp14:anchorId="1AB09EA9" wp14:editId="04C381EE">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D47004" w:rsidRPr="00D47004" w:rsidRDefault="00D47004" w:rsidP="0039423E">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If your file is too large to upload while you are online, you will be asked to provide a</w:t>
            </w:r>
            <w:r w:rsidR="009300A0">
              <w:t>n</w:t>
            </w:r>
            <w:r w:rsidR="00903AB1" w:rsidRPr="00903AB1">
              <w:t xml:space="preserve"> email address. When the file is processed, you will receive an email.</w:t>
            </w:r>
          </w:p>
        </w:tc>
      </w:tr>
    </w:tbl>
    <w:p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rsidR="00934B99" w:rsidRDefault="00934B99" w:rsidP="00F52077">
            <w:pPr>
              <w:pStyle w:val="SectionHeading"/>
              <w:ind w:right="90"/>
            </w:pPr>
            <w:r w:rsidRPr="00D47004">
              <w:lastRenderedPageBreak/>
              <w:t>Step 3: Validate File</w:t>
            </w:r>
          </w:p>
          <w:p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r w:rsidR="00BC07F1" w:rsidRPr="00BC07F1">
              <w:rPr>
                <w:rStyle w:val="CrossReference"/>
              </w:rPr>
              <w:t>Figure 16</w:t>
            </w:r>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rsidR="00934B99" w:rsidRDefault="00934B99" w:rsidP="00943316">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A609D">
              <w:rPr>
                <w:rStyle w:val="CrossReference"/>
              </w:rPr>
              <w:fldChar w:fldCharType="begin"/>
            </w:r>
            <w:r w:rsidR="006A609D" w:rsidRPr="006A609D">
              <w:rPr>
                <w:rStyle w:val="CrossReference"/>
              </w:rPr>
              <w:instrText xml:space="preserve"> REF _Ref388966419 \* MERGEFORMAT \h</w:instrText>
            </w:r>
            <w:r w:rsidRPr="006A609D">
              <w:rPr>
                <w:rStyle w:val="CrossReference"/>
              </w:rPr>
            </w:r>
            <w:r w:rsidRPr="006A609D">
              <w:rPr>
                <w:rStyle w:val="CrossReference"/>
              </w:rPr>
              <w:fldChar w:fldCharType="separate"/>
            </w:r>
            <w:r w:rsidR="00BC07F1" w:rsidRPr="00BC07F1">
              <w:rPr>
                <w:rStyle w:val="CrossReference"/>
              </w:rPr>
              <w:t>Figure 17</w:t>
            </w:r>
            <w:r w:rsidRPr="006A609D">
              <w:rPr>
                <w:rStyle w:val="CrossReference"/>
              </w:rPr>
              <w:fldChar w:fldCharType="end"/>
            </w:r>
            <w:r>
              <w:t>)</w:t>
            </w:r>
            <w:r w:rsidRPr="00D47004">
              <w:t xml:space="preserve">. Depending on the severity of the error, either the entire file will fail or just the records with errors will fail. </w:t>
            </w:r>
          </w:p>
          <w:p w:rsidR="00934B99" w:rsidRPr="00610177" w:rsidRDefault="00934B99" w:rsidP="00F52077">
            <w:pPr>
              <w:ind w:right="90"/>
            </w:pPr>
            <w:r w:rsidRPr="00610177">
              <w:t>Files with data that are not in the correct format as shown in the template will generate error messages by row, identifying the errors in the file.</w:t>
            </w:r>
          </w:p>
          <w:p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rsidR="00934B99" w:rsidRDefault="00934B99" w:rsidP="009A7309">
            <w:pPr>
              <w:pStyle w:val="ImageCaption"/>
            </w:pPr>
            <w:bookmarkStart w:id="169" w:name="_Ref388966503"/>
            <w:bookmarkStart w:id="170" w:name="_Toc391560252"/>
            <w:bookmarkStart w:id="171" w:name="_Toc398805190"/>
            <w:r>
              <w:t xml:space="preserve">Figure </w:t>
            </w:r>
            <w:fldSimple w:instr=" SEQ Figure \* ARABIC ">
              <w:r w:rsidR="00BC07F1">
                <w:rPr>
                  <w:noProof/>
                </w:rPr>
                <w:t>16</w:t>
              </w:r>
            </w:fldSimple>
            <w:bookmarkEnd w:id="169"/>
            <w:r>
              <w:t xml:space="preserve">. </w:t>
            </w:r>
            <w:r w:rsidR="00E07A86">
              <w:t xml:space="preserve">Step 3: </w:t>
            </w:r>
            <w:r>
              <w:t>Successful Validation</w:t>
            </w:r>
            <w:bookmarkEnd w:id="170"/>
            <w:bookmarkEnd w:id="171"/>
          </w:p>
          <w:p w:rsidR="00934B99" w:rsidRPr="00813C26" w:rsidRDefault="00934B99" w:rsidP="00545E13">
            <w:pPr>
              <w:pStyle w:val="Image"/>
            </w:pPr>
            <w:r w:rsidRPr="00813C26">
              <w:drawing>
                <wp:inline distT="0" distB="0" distL="0" distR="0" wp14:anchorId="5B5C3457" wp14:editId="7B50E63D">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rsidTr="00F52077">
        <w:trPr>
          <w:trHeight w:val="4324"/>
        </w:trPr>
        <w:tc>
          <w:tcPr>
            <w:tcW w:w="4302" w:type="dxa"/>
            <w:vMerge/>
            <w:tcBorders>
              <w:right w:val="single" w:sz="4" w:space="0" w:color="auto"/>
            </w:tcBorders>
            <w:shd w:val="clear" w:color="auto" w:fill="auto"/>
          </w:tcPr>
          <w:p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rsidR="00934B99" w:rsidRPr="00D47004" w:rsidRDefault="00934B99" w:rsidP="001711CB">
            <w:pPr>
              <w:spacing w:after="0"/>
              <w:jc w:val="center"/>
              <w:rPr>
                <w:i/>
              </w:rPr>
            </w:pPr>
            <w:r w:rsidRPr="00D47004">
              <w:rPr>
                <w:i/>
              </w:rPr>
              <w:t>Understanding Error Types</w:t>
            </w:r>
          </w:p>
          <w:p w:rsidR="00934B99" w:rsidRPr="00D47004" w:rsidRDefault="00934B99" w:rsidP="009A7309">
            <w:pPr>
              <w:pStyle w:val="ListBullet"/>
            </w:pPr>
            <w:r w:rsidRPr="00D47004">
              <w:rPr>
                <w:noProof/>
              </w:rPr>
              <w:drawing>
                <wp:inline distT="0" distB="0" distL="0" distR="0" wp14:anchorId="699D9CEE" wp14:editId="5E9A5085">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rsidR="00934B99" w:rsidRPr="00D47004" w:rsidRDefault="00934B99" w:rsidP="009A7309">
            <w:pPr>
              <w:pStyle w:val="ListBullet"/>
            </w:pPr>
            <w:r w:rsidRPr="00D47004">
              <w:rPr>
                <w:noProof/>
              </w:rPr>
              <w:drawing>
                <wp:inline distT="0" distB="0" distL="0" distR="0" wp14:anchorId="610FD408" wp14:editId="37462F51">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rsidR="00934B99" w:rsidRPr="00610177" w:rsidRDefault="00934B99" w:rsidP="0039423E">
            <w:pPr>
              <w:pStyle w:val="ListBullet"/>
              <w:rPr>
                <w:i/>
              </w:rPr>
            </w:pPr>
            <w:r w:rsidRPr="00D47004">
              <w:rPr>
                <w:noProof/>
              </w:rPr>
              <w:drawing>
                <wp:inline distT="0" distB="0" distL="0" distR="0" wp14:anchorId="1A920C4C" wp14:editId="6FEE793A">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rsidR="00934B99" w:rsidRDefault="00934B99" w:rsidP="00413AFB">
      <w:pPr>
        <w:pStyle w:val="ImageCaption"/>
        <w:spacing w:before="120"/>
      </w:pPr>
      <w:bookmarkStart w:id="172" w:name="_Ref388966419"/>
      <w:bookmarkStart w:id="173" w:name="_Toc391560253"/>
      <w:bookmarkStart w:id="174" w:name="_Toc398805191"/>
      <w:r>
        <w:t xml:space="preserve">Figure </w:t>
      </w:r>
      <w:fldSimple w:instr=" SEQ Figure \* ARABIC ">
        <w:r w:rsidR="00BC07F1">
          <w:rPr>
            <w:noProof/>
          </w:rPr>
          <w:t>17</w:t>
        </w:r>
      </w:fldSimple>
      <w:bookmarkEnd w:id="172"/>
      <w:r>
        <w:t>. Failed Validation</w:t>
      </w:r>
      <w:bookmarkEnd w:id="173"/>
      <w:bookmarkEnd w:id="174"/>
    </w:p>
    <w:p w:rsidR="00934B99" w:rsidRDefault="00934B99" w:rsidP="00813C26">
      <w:pPr>
        <w:pStyle w:val="Image"/>
      </w:pPr>
      <w:r>
        <w:drawing>
          <wp:inline distT="0" distB="0" distL="0" distR="0" wp14:anchorId="2AAD9A10" wp14:editId="60FC122E">
            <wp:extent cx="5029200" cy="1581471"/>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fail.png"/>
                    <pic:cNvPicPr/>
                  </pic:nvPicPr>
                  <pic:blipFill>
                    <a:blip r:embed="rId46">
                      <a:extLst>
                        <a:ext uri="{28A0092B-C50C-407E-A947-70E740481C1C}">
                          <a14:useLocalDpi xmlns:a14="http://schemas.microsoft.com/office/drawing/2010/main" val="0"/>
                        </a:ext>
                      </a:extLst>
                    </a:blip>
                    <a:stretch>
                      <a:fillRect/>
                    </a:stretch>
                  </pic:blipFill>
                  <pic:spPr>
                    <a:xfrm>
                      <a:off x="0" y="0"/>
                      <a:ext cx="5029200" cy="1581471"/>
                    </a:xfrm>
                    <a:prstGeom prst="rect">
                      <a:avLst/>
                    </a:prstGeom>
                    <a:ln>
                      <a:solidFill>
                        <a:schemeClr val="bg1">
                          <a:lumMod val="65000"/>
                        </a:schemeClr>
                      </a:solidFill>
                    </a:ln>
                  </pic:spPr>
                </pic:pic>
              </a:graphicData>
            </a:graphic>
          </wp:inline>
        </w:drawing>
      </w:r>
    </w:p>
    <w:p w:rsidR="00D47004" w:rsidRPr="00D47004" w:rsidRDefault="00D47004" w:rsidP="00181533">
      <w:pPr>
        <w:pStyle w:val="SectionHeading"/>
      </w:pPr>
      <w:r w:rsidRPr="00D47004">
        <w:lastRenderedPageBreak/>
        <w:t>Step 4: Confirmation</w:t>
      </w:r>
    </w:p>
    <w:p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rsidR="00D47004" w:rsidRPr="00D47004" w:rsidRDefault="00D47004" w:rsidP="00910B75">
      <w:pPr>
        <w:pStyle w:val="ImageCaption"/>
      </w:pPr>
      <w:bookmarkStart w:id="175" w:name="_Toc364681503"/>
      <w:bookmarkStart w:id="176" w:name="_Toc391560254"/>
      <w:bookmarkStart w:id="177" w:name="_Toc398805192"/>
      <w:r w:rsidRPr="00D47004">
        <w:t xml:space="preserve">Figure </w:t>
      </w:r>
      <w:fldSimple w:instr=" SEQ Figure \* ARABIC ">
        <w:r w:rsidR="00BC07F1">
          <w:rPr>
            <w:noProof/>
          </w:rPr>
          <w:t>18</w:t>
        </w:r>
      </w:fldSimple>
      <w:r w:rsidRPr="00D47004">
        <w:t>. Upload File, Step 4:</w:t>
      </w:r>
      <w:r w:rsidR="003D0EB6">
        <w:t xml:space="preserve"> </w:t>
      </w:r>
      <w:r w:rsidRPr="00D47004">
        <w:t>Confirmation</w:t>
      </w:r>
      <w:bookmarkEnd w:id="175"/>
      <w:bookmarkEnd w:id="176"/>
      <w:bookmarkEnd w:id="177"/>
    </w:p>
    <w:p w:rsidR="00D47004" w:rsidRPr="00D47004" w:rsidRDefault="00D47004" w:rsidP="00910B75">
      <w:pPr>
        <w:pStyle w:val="Image"/>
      </w:pPr>
      <w:r w:rsidRPr="00D47004">
        <w:drawing>
          <wp:inline distT="0" distB="0" distL="0" distR="0" wp14:anchorId="41525BA8" wp14:editId="0F9319EB">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rsidR="00482D83" w:rsidRDefault="00095D55" w:rsidP="00095D55">
      <w:pPr>
        <w:pStyle w:val="Heading3"/>
      </w:pPr>
      <w:bookmarkStart w:id="178" w:name="_Toc391560315"/>
      <w:bookmarkStart w:id="179" w:name="_Toc398805119"/>
      <w:r>
        <w:t xml:space="preserve">Creating/Modifying </w:t>
      </w:r>
      <w:r w:rsidR="004D5AC5">
        <w:t xml:space="preserve">Individual </w:t>
      </w:r>
      <w:r>
        <w:t>Records</w:t>
      </w:r>
      <w:r w:rsidR="00482D83">
        <w:t>.</w:t>
      </w:r>
      <w:bookmarkEnd w:id="178"/>
      <w:bookmarkEnd w:id="179"/>
    </w:p>
    <w:p w:rsidR="001A068F" w:rsidRDefault="000C1AB6" w:rsidP="005D272A">
      <w:pPr>
        <w:keepNext/>
      </w:pPr>
      <w:r>
        <w:t xml:space="preserve">The </w:t>
      </w:r>
      <w:r w:rsidRPr="0024539E">
        <w:rPr>
          <w:b/>
          <w:i/>
        </w:rPr>
        <w:t>Create/Modify</w:t>
      </w:r>
      <w:r>
        <w:rPr>
          <w:i/>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A609D">
        <w:rPr>
          <w:rStyle w:val="CrossReference"/>
        </w:rPr>
        <w:fldChar w:fldCharType="begin"/>
      </w:r>
      <w:r w:rsidR="006A609D" w:rsidRPr="006A609D">
        <w:rPr>
          <w:rStyle w:val="CrossReference"/>
        </w:rPr>
        <w:instrText xml:space="preserve"> REF _Ref389571423 \* MERGEFORMAT \h</w:instrText>
      </w:r>
      <w:r w:rsidR="005D272A" w:rsidRPr="006A609D">
        <w:rPr>
          <w:rStyle w:val="CrossReference"/>
        </w:rPr>
      </w:r>
      <w:r w:rsidR="005D272A" w:rsidRPr="006A609D">
        <w:rPr>
          <w:rStyle w:val="CrossReference"/>
        </w:rPr>
        <w:fldChar w:fldCharType="separate"/>
      </w:r>
      <w:r w:rsidR="00BC07F1" w:rsidRPr="00BC07F1">
        <w:rPr>
          <w:rStyle w:val="CrossReference"/>
        </w:rPr>
        <w:t>Table 8</w:t>
      </w:r>
      <w:r w:rsidR="005D272A" w:rsidRPr="006A609D">
        <w:rPr>
          <w:rStyle w:val="CrossReference"/>
        </w:rPr>
        <w:fldChar w:fldCharType="end"/>
      </w:r>
      <w:r w:rsidR="005D272A">
        <w:t xml:space="preserve"> describes the available screens and the </w:t>
      </w:r>
      <w:r w:rsidR="003C4B64">
        <w:t>record types that they process.</w:t>
      </w:r>
    </w:p>
    <w:p w:rsidR="005D272A" w:rsidRDefault="005D272A" w:rsidP="005D272A">
      <w:pPr>
        <w:pStyle w:val="Caption"/>
        <w:keepNext/>
        <w:jc w:val="left"/>
      </w:pPr>
      <w:bookmarkStart w:id="180" w:name="_Ref389571423"/>
      <w:r>
        <w:t xml:space="preserve">Table </w:t>
      </w:r>
      <w:fldSimple w:instr=" SEQ Table \* ARABIC ">
        <w:r w:rsidR="00BC07F1">
          <w:rPr>
            <w:noProof/>
          </w:rPr>
          <w:t>8</w:t>
        </w:r>
      </w:fldSimple>
      <w:bookmarkEnd w:id="180"/>
      <w:r>
        <w:t>. Record Management Screens</w:t>
      </w:r>
    </w:p>
    <w:tbl>
      <w:tblPr>
        <w:tblStyle w:val="TableGrid"/>
        <w:tblW w:w="0" w:type="auto"/>
        <w:tblLayout w:type="fixed"/>
        <w:tblLook w:val="04A0" w:firstRow="1" w:lastRow="0" w:firstColumn="1" w:lastColumn="0" w:noHBand="0" w:noVBand="1"/>
      </w:tblPr>
      <w:tblGrid>
        <w:gridCol w:w="3168"/>
        <w:gridCol w:w="6192"/>
      </w:tblGrid>
      <w:tr w:rsidR="005D272A" w:rsidRPr="00CF4376"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rsidR="005D272A" w:rsidRPr="00CF4376" w:rsidRDefault="005D272A" w:rsidP="002A67BA">
            <w:pPr>
              <w:pStyle w:val="TableHeader"/>
            </w:pPr>
            <w:r>
              <w:t>Screen</w:t>
            </w:r>
          </w:p>
        </w:tc>
        <w:tc>
          <w:tcPr>
            <w:tcW w:w="6192" w:type="dxa"/>
          </w:tcPr>
          <w:p w:rsidR="005D272A" w:rsidRPr="00CF4376" w:rsidRDefault="005D272A" w:rsidP="002A67BA">
            <w:pPr>
              <w:pStyle w:val="TableHeader"/>
            </w:pPr>
            <w:r w:rsidRPr="00CF4376">
              <w:t>Description</w:t>
            </w:r>
          </w:p>
        </w:tc>
      </w:tr>
      <w:tr w:rsidR="005D272A" w:rsidRPr="00CF4376" w:rsidTr="002A67BA">
        <w:tc>
          <w:tcPr>
            <w:tcW w:w="3168" w:type="dxa"/>
          </w:tcPr>
          <w:p w:rsidR="005D272A" w:rsidRDefault="005D272A" w:rsidP="002A67BA">
            <w:pPr>
              <w:pStyle w:val="TableText"/>
            </w:pPr>
            <w:r w:rsidRPr="005172D8">
              <w:rPr>
                <w:rStyle w:val="IntenseEmphasis"/>
              </w:rPr>
              <w:t>Create/Modify Institutions</w:t>
            </w:r>
          </w:p>
        </w:tc>
        <w:tc>
          <w:tcPr>
            <w:tcW w:w="6192" w:type="dxa"/>
          </w:tcPr>
          <w:p w:rsidR="005D272A" w:rsidRDefault="003F23AE" w:rsidP="002A67BA">
            <w:pPr>
              <w:pStyle w:val="TableText"/>
            </w:pPr>
            <w:r>
              <w:t>U</w:t>
            </w:r>
            <w:r w:rsidR="005D272A">
              <w:t xml:space="preserve">se this screen to manage state, group of states, district, group of districts, </w:t>
            </w:r>
            <w:r w:rsidR="00CE386D">
              <w:t>institution</w:t>
            </w:r>
            <w:r w:rsidR="005D272A">
              <w:t xml:space="preserve">, and group of </w:t>
            </w:r>
            <w:r w:rsidR="00CE386D">
              <w:t>institutions</w:t>
            </w:r>
            <w:r w:rsidR="005D272A">
              <w:t xml:space="preserve"> records.</w:t>
            </w:r>
          </w:p>
          <w:p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rsidTr="002A67BA">
        <w:tc>
          <w:tcPr>
            <w:tcW w:w="3168" w:type="dxa"/>
          </w:tcPr>
          <w:p w:rsidR="005D272A" w:rsidRDefault="005D272A" w:rsidP="002A67BA">
            <w:pPr>
              <w:pStyle w:val="TableText"/>
            </w:pPr>
            <w:r w:rsidRPr="005172D8">
              <w:rPr>
                <w:rStyle w:val="IntenseEmphasis"/>
              </w:rPr>
              <w:t>Create/Modify Students</w:t>
            </w:r>
          </w:p>
        </w:tc>
        <w:tc>
          <w:tcPr>
            <w:tcW w:w="6192" w:type="dxa"/>
          </w:tcPr>
          <w:p w:rsidR="005D272A" w:rsidRDefault="003F23AE" w:rsidP="002A67BA">
            <w:pPr>
              <w:pStyle w:val="TableText"/>
            </w:pPr>
            <w:r>
              <w:t>U</w:t>
            </w:r>
            <w:r w:rsidR="005D272A">
              <w:t>se this screen to manage student records, including student accommodation and test eligibility information</w:t>
            </w:r>
          </w:p>
        </w:tc>
      </w:tr>
      <w:tr w:rsidR="005D272A" w:rsidRPr="00CF4376" w:rsidTr="002A67BA">
        <w:tc>
          <w:tcPr>
            <w:tcW w:w="3168" w:type="dxa"/>
          </w:tcPr>
          <w:p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rsidTr="002A67BA">
        <w:tc>
          <w:tcPr>
            <w:tcW w:w="3168" w:type="dxa"/>
          </w:tcPr>
          <w:p w:rsidR="005D272A" w:rsidRDefault="005D272A" w:rsidP="002A67BA">
            <w:pPr>
              <w:pStyle w:val="TableText"/>
            </w:pPr>
            <w:r w:rsidRPr="005172D8">
              <w:rPr>
                <w:rStyle w:val="IntenseEmphasis"/>
              </w:rPr>
              <w:t>Create/Modify Student Group</w:t>
            </w:r>
          </w:p>
        </w:tc>
        <w:tc>
          <w:tcPr>
            <w:tcW w:w="6192" w:type="dxa"/>
          </w:tcPr>
          <w:p w:rsidR="005D272A" w:rsidRPr="00B74DE9" w:rsidRDefault="003F23AE" w:rsidP="002A67BA">
            <w:pPr>
              <w:pStyle w:val="TableText"/>
              <w:rPr>
                <w:rStyle w:val="Strong"/>
              </w:rPr>
            </w:pPr>
            <w:r>
              <w:t>U</w:t>
            </w:r>
            <w:r w:rsidR="005D272A">
              <w:t>se this screen to manage student group records.</w:t>
            </w:r>
          </w:p>
        </w:tc>
      </w:tr>
    </w:tbl>
    <w:p w:rsidR="005D272A" w:rsidRDefault="005D272A" w:rsidP="005D272A">
      <w:pPr>
        <w:pStyle w:val="ListBullet"/>
        <w:numPr>
          <w:ilvl w:val="0"/>
          <w:numId w:val="0"/>
        </w:numPr>
      </w:pPr>
    </w:p>
    <w:p w:rsidR="0020017D" w:rsidRDefault="0020017D" w:rsidP="009A7309">
      <w:pPr>
        <w:pStyle w:val="ImageCaption"/>
      </w:pPr>
      <w:bookmarkStart w:id="181" w:name="_Toc391560255"/>
      <w:bookmarkStart w:id="182" w:name="_Toc398805193"/>
      <w:r>
        <w:lastRenderedPageBreak/>
        <w:t xml:space="preserve">Figure </w:t>
      </w:r>
      <w:fldSimple w:instr=" SEQ Figure \* ARABIC ">
        <w:r w:rsidR="00BC07F1">
          <w:rPr>
            <w:noProof/>
          </w:rPr>
          <w:t>19</w:t>
        </w:r>
      </w:fldSimple>
      <w:r>
        <w:t xml:space="preserve">. Sample Create/Modify [Record Type] </w:t>
      </w:r>
      <w:r w:rsidR="00CE386D">
        <w:t>Screen</w:t>
      </w:r>
      <w:bookmarkEnd w:id="181"/>
      <w:bookmarkEnd w:id="182"/>
    </w:p>
    <w:p w:rsidR="001A068F" w:rsidRDefault="0020017D" w:rsidP="00545E13">
      <w:pPr>
        <w:pStyle w:val="Image"/>
      </w:pPr>
      <w:r>
        <w:drawing>
          <wp:inline distT="0" distB="0" distL="0" distR="0" wp14:anchorId="195616B4" wp14:editId="16B1B210">
            <wp:extent cx="5486400" cy="3217117"/>
            <wp:effectExtent l="19050" t="19050" r="19050" b="2159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17117"/>
                    </a:xfrm>
                    <a:prstGeom prst="rect">
                      <a:avLst/>
                    </a:prstGeom>
                    <a:noFill/>
                    <a:ln>
                      <a:solidFill>
                        <a:schemeClr val="bg1">
                          <a:lumMod val="65000"/>
                        </a:schemeClr>
                      </a:solidFill>
                    </a:ln>
                  </pic:spPr>
                </pic:pic>
              </a:graphicData>
            </a:graphic>
          </wp:inline>
        </w:drawing>
      </w:r>
    </w:p>
    <w:p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rsidTr="00E07A86">
        <w:trPr>
          <w:trHeight w:val="581"/>
        </w:trPr>
        <w:tc>
          <w:tcPr>
            <w:tcW w:w="720" w:type="dxa"/>
          </w:tcPr>
          <w:p w:rsidR="00E5509C" w:rsidRDefault="003E7621" w:rsidP="00E07A86">
            <w:pPr>
              <w:pStyle w:val="NoteIcon"/>
            </w:pPr>
            <w:r>
              <w:rPr>
                <w:sz w:val="20"/>
                <w:szCs w:val="20"/>
              </w:rPr>
              <w:drawing>
                <wp:inline distT="0" distB="0" distL="0" distR="0" wp14:anchorId="3A08CBE8" wp14:editId="7E8350AE">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rsidR="00675774" w:rsidRDefault="00675774" w:rsidP="009A7309">
      <w:pPr>
        <w:pStyle w:val="ProcedureIntroduction"/>
      </w:pPr>
    </w:p>
    <w:p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jc w:val="center"/>
        </w:trPr>
        <w:tc>
          <w:tcPr>
            <w:tcW w:w="9576" w:type="dxa"/>
          </w:tcPr>
          <w:p w:rsidR="00FE0CC6" w:rsidRDefault="00FE0CC6" w:rsidP="00D1375C">
            <w:pPr>
              <w:pStyle w:val="ListParagraph"/>
              <w:numPr>
                <w:ilvl w:val="0"/>
                <w:numId w:val="25"/>
              </w:numPr>
              <w:spacing w:before="40" w:after="80"/>
              <w:ind w:left="360"/>
            </w:pPr>
            <w:r>
              <w:t>Click [</w:t>
            </w:r>
            <w:r>
              <w:rPr>
                <w:b/>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rsidR="00FE0CC6" w:rsidRDefault="00FE0CC6" w:rsidP="00D1375C">
            <w:pPr>
              <w:pStyle w:val="ListParagraph"/>
              <w:numPr>
                <w:ilvl w:val="0"/>
                <w:numId w:val="25"/>
              </w:numPr>
              <w:spacing w:after="80"/>
              <w:ind w:left="360"/>
            </w:pPr>
            <w:r>
              <w:t>Click [</w:t>
            </w:r>
            <w:r>
              <w:rPr>
                <w:b/>
              </w:rPr>
              <w:t>Save</w:t>
            </w:r>
            <w:r>
              <w:t xml:space="preserve">]. </w:t>
            </w:r>
          </w:p>
        </w:tc>
      </w:tr>
    </w:tbl>
    <w:p w:rsidR="00D01CD3" w:rsidRPr="00E5509C" w:rsidRDefault="00D01CD3" w:rsidP="00910B75"/>
    <w:p w:rsidR="00FE0CC6" w:rsidRDefault="00FE0CC6" w:rsidP="009A7309">
      <w:pPr>
        <w:pStyle w:val="ProcedureIntroduction"/>
      </w:pPr>
      <w:r>
        <w:lastRenderedPageBreak/>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rsidTr="009A7309">
        <w:trPr>
          <w:jc w:val="center"/>
        </w:trPr>
        <w:tc>
          <w:tcPr>
            <w:tcW w:w="9576" w:type="dxa"/>
          </w:tcPr>
          <w:p w:rsidR="00FE0CC6" w:rsidRDefault="00862BE8" w:rsidP="00D1375C">
            <w:pPr>
              <w:pStyle w:val="ListNumber"/>
              <w:numPr>
                <w:ilvl w:val="0"/>
                <w:numId w:val="74"/>
              </w:numPr>
            </w:pPr>
            <w:r>
              <w:t xml:space="preserve">On the </w:t>
            </w:r>
            <w:r w:rsidRPr="00A4227D">
              <w:rPr>
                <w:b/>
                <w:i/>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rsidR="00FE0CC6" w:rsidRPr="00E5509C" w:rsidRDefault="00FE0CC6" w:rsidP="00910B75"/>
    <w:p w:rsidR="00D01CD3" w:rsidRDefault="00D01CD3" w:rsidP="009A7309">
      <w:pPr>
        <w:pStyle w:val="ProcedureIntroduction"/>
      </w:pPr>
      <w:r>
        <w:t>To export records:</w:t>
      </w:r>
    </w:p>
    <w:tbl>
      <w:tblPr>
        <w:tblStyle w:val="TableProcedure"/>
        <w:tblW w:w="9360" w:type="dxa"/>
        <w:jc w:val="center"/>
        <w:tblLayout w:type="fixed"/>
        <w:tblLook w:val="04A0" w:firstRow="1" w:lastRow="0" w:firstColumn="1" w:lastColumn="0" w:noHBand="0" w:noVBand="1"/>
      </w:tblPr>
      <w:tblGrid>
        <w:gridCol w:w="9360"/>
      </w:tblGrid>
      <w:tr w:rsidR="00D01CD3" w:rsidTr="009A7309">
        <w:trPr>
          <w:jc w:val="center"/>
        </w:trPr>
        <w:tc>
          <w:tcPr>
            <w:tcW w:w="9576" w:type="dxa"/>
          </w:tcPr>
          <w:p w:rsidR="00D01CD3" w:rsidRDefault="00D01CD3" w:rsidP="009A7309">
            <w:pPr>
              <w:pStyle w:val="ListBullet"/>
            </w:pPr>
            <w:r>
              <w:t>To export all the records as an XLS file, click [</w:t>
            </w:r>
            <w:r w:rsidRPr="00222554">
              <w:rPr>
                <w:rStyle w:val="Strong"/>
              </w:rPr>
              <w:t>Export All to Excel</w:t>
            </w:r>
            <w:r>
              <w:t>].</w:t>
            </w:r>
          </w:p>
          <w:p w:rsidR="00D01CD3" w:rsidRDefault="00D01CD3" w:rsidP="009A7309">
            <w:pPr>
              <w:pStyle w:val="ListBullet"/>
            </w:pPr>
            <w:r>
              <w:t>To export all the records as a CSV file, click [</w:t>
            </w:r>
            <w:r w:rsidRPr="00222554">
              <w:rPr>
                <w:rStyle w:val="Strong"/>
              </w:rPr>
              <w:t>Export All to CSV</w:t>
            </w:r>
            <w:r>
              <w:t>].</w:t>
            </w:r>
          </w:p>
          <w:p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Export Search Results to Excel</w:t>
            </w:r>
            <w:r>
              <w:t>].</w:t>
            </w:r>
          </w:p>
          <w:p w:rsidR="00D01CD3" w:rsidRDefault="00D01CD3" w:rsidP="00CE386D">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Export Search Results to CSV</w:t>
            </w:r>
            <w:r>
              <w:t>].</w:t>
            </w:r>
          </w:p>
        </w:tc>
      </w:tr>
    </w:tbl>
    <w:p w:rsidR="00D01CD3" w:rsidRPr="00E5509C" w:rsidRDefault="00D01CD3" w:rsidP="00910B75"/>
    <w:p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trHeight w:val="1501"/>
          <w:jc w:val="center"/>
        </w:trPr>
        <w:tc>
          <w:tcPr>
            <w:tcW w:w="9576" w:type="dxa"/>
          </w:tcPr>
          <w:p w:rsidR="00FE0CC6" w:rsidRDefault="00FE0CC6" w:rsidP="00D1375C">
            <w:pPr>
              <w:pStyle w:val="ListParagraph"/>
              <w:numPr>
                <w:ilvl w:val="0"/>
                <w:numId w:val="26"/>
              </w:numPr>
              <w:spacing w:after="80"/>
              <w:ind w:left="360"/>
            </w:pPr>
            <w:r>
              <w:t>In the search results table, click [</w:t>
            </w:r>
            <w:r w:rsidR="00CE386D">
              <w:t xml:space="preserve"> </w:t>
            </w:r>
            <w:r>
              <w:rPr>
                <w:i/>
                <w:noProof/>
              </w:rPr>
              <w:drawing>
                <wp:inline distT="0" distB="0" distL="0" distR="0" wp14:anchorId="0EBB1568" wp14:editId="3A30E35D">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rsidR="00FE0CC6" w:rsidRDefault="00FE0CC6" w:rsidP="00D1375C">
            <w:pPr>
              <w:pStyle w:val="ListParagraph"/>
              <w:numPr>
                <w:ilvl w:val="0"/>
                <w:numId w:val="26"/>
              </w:numPr>
              <w:spacing w:after="80"/>
              <w:ind w:left="360"/>
            </w:pPr>
            <w:r>
              <w:t>Click [</w:t>
            </w:r>
            <w:r>
              <w:rPr>
                <w:b/>
              </w:rPr>
              <w:t>Save</w:t>
            </w:r>
            <w:r>
              <w:t xml:space="preserve">]. </w:t>
            </w:r>
          </w:p>
        </w:tc>
      </w:tr>
    </w:tbl>
    <w:p w:rsidR="00FE0CC6" w:rsidRPr="00E5509C" w:rsidRDefault="00FE0CC6" w:rsidP="00910B75"/>
    <w:p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rsidTr="009A7309">
        <w:trPr>
          <w:trHeight w:val="1222"/>
          <w:jc w:val="center"/>
        </w:trPr>
        <w:tc>
          <w:tcPr>
            <w:tcW w:w="9576" w:type="dxa"/>
          </w:tcPr>
          <w:p w:rsidR="00FE0CC6" w:rsidRDefault="00FE0CC6" w:rsidP="00D1375C">
            <w:pPr>
              <w:pStyle w:val="ListParagraph"/>
              <w:numPr>
                <w:ilvl w:val="0"/>
                <w:numId w:val="27"/>
              </w:numPr>
              <w:spacing w:after="80"/>
              <w:ind w:left="360"/>
            </w:pPr>
            <w:r>
              <w:t>In the search results table, click [</w:t>
            </w:r>
            <w:r w:rsidR="00CE386D">
              <w:t xml:space="preserve"> </w:t>
            </w:r>
            <w:r>
              <w:rPr>
                <w:i/>
                <w:noProof/>
              </w:rPr>
              <w:drawing>
                <wp:inline distT="0" distB="0" distL="0" distR="0" wp14:anchorId="008F438D" wp14:editId="131F26C2">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rsidR="00FE0CC6" w:rsidRDefault="00FE0CC6" w:rsidP="00D1375C">
            <w:pPr>
              <w:pStyle w:val="ListParagraph"/>
              <w:numPr>
                <w:ilvl w:val="0"/>
                <w:numId w:val="27"/>
              </w:numPr>
              <w:spacing w:after="80"/>
              <w:ind w:left="360"/>
            </w:pPr>
            <w:r>
              <w:t>In the warning dialog box, click [</w:t>
            </w:r>
            <w:r>
              <w:rPr>
                <w:b/>
              </w:rPr>
              <w:t>OK</w:t>
            </w:r>
            <w:r>
              <w:t xml:space="preserve">]. The record will be removed from </w:t>
            </w:r>
            <w:r w:rsidR="00DD7873">
              <w:t>ART</w:t>
            </w:r>
            <w:r>
              <w:t xml:space="preserve">. </w:t>
            </w:r>
            <w:r>
              <w:rPr>
                <w:b/>
              </w:rPr>
              <w:t>Caution: This action cannot be undone.</w:t>
            </w:r>
          </w:p>
        </w:tc>
      </w:tr>
    </w:tbl>
    <w:p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rsidTr="00910B75">
        <w:trPr>
          <w:trHeight w:val="341"/>
        </w:trPr>
        <w:tc>
          <w:tcPr>
            <w:tcW w:w="720" w:type="dxa"/>
          </w:tcPr>
          <w:p w:rsidR="00F368C8" w:rsidRPr="00D47004" w:rsidRDefault="003E7621" w:rsidP="00910B75">
            <w:pPr>
              <w:pStyle w:val="NoteIcon"/>
            </w:pPr>
            <w:r>
              <w:drawing>
                <wp:inline distT="0" distB="0" distL="0" distR="0" wp14:anchorId="2D1E8C3D" wp14:editId="07F6C223">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rsidR="00675774" w:rsidRDefault="00675774" w:rsidP="00675774">
      <w:pPr>
        <w:pStyle w:val="Heading3"/>
      </w:pPr>
      <w:bookmarkStart w:id="183" w:name="_Managing_Records"/>
      <w:bookmarkStart w:id="184" w:name="_Toc391560316"/>
      <w:bookmarkStart w:id="185" w:name="_Toc398805120"/>
      <w:bookmarkEnd w:id="183"/>
      <w:r>
        <w:lastRenderedPageBreak/>
        <w:t>About Data Columns and Edit Fields.</w:t>
      </w:r>
      <w:bookmarkEnd w:id="184"/>
      <w:bookmarkEnd w:id="185"/>
    </w:p>
    <w:p w:rsidR="00675774" w:rsidRDefault="00675774" w:rsidP="00675774">
      <w:pPr>
        <w:keepNext/>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CamelCase,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bookmarkStart w:id="186" w:name="_GoBack"/>
      <w:bookmarkEnd w:id="186"/>
      <w:r w:rsidR="00EA3AE8">
        <w:t xml:space="preserve">usually </w:t>
      </w:r>
      <w:r w:rsidR="002748D7">
        <w:t>identical.</w:t>
      </w:r>
    </w:p>
    <w:p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3377E">
        <w:rPr>
          <w:i/>
        </w:rPr>
        <w:t>Organization Name</w:t>
      </w:r>
      <w:r w:rsidR="00F3377E">
        <w:t xml:space="preserve"> field. The corresponding column on the District template is “OrganizationName.”</w:t>
      </w:r>
      <w:r w:rsidR="00451626">
        <w:t xml:space="preserve"> See </w:t>
      </w:r>
      <w:r w:rsidR="00451626" w:rsidRPr="006A609D">
        <w:rPr>
          <w:rStyle w:val="CrossReference"/>
        </w:rPr>
        <w:fldChar w:fldCharType="begin"/>
      </w:r>
      <w:r w:rsidR="006A609D" w:rsidRPr="006A609D">
        <w:rPr>
          <w:rStyle w:val="CrossReference"/>
        </w:rPr>
        <w:instrText xml:space="preserve"> REF _Ref389648237 \* MERGEFORMAT \h</w:instrText>
      </w:r>
      <w:r w:rsidR="00451626" w:rsidRPr="006A609D">
        <w:rPr>
          <w:rStyle w:val="CrossReference"/>
        </w:rPr>
      </w:r>
      <w:r w:rsidR="00451626" w:rsidRPr="006A609D">
        <w:rPr>
          <w:rStyle w:val="CrossReference"/>
        </w:rPr>
        <w:fldChar w:fldCharType="separate"/>
      </w:r>
      <w:r w:rsidR="00BC07F1" w:rsidRPr="00BC07F1">
        <w:rPr>
          <w:rStyle w:val="CrossReference"/>
        </w:rPr>
        <w:t>Figure 20</w:t>
      </w:r>
      <w:r w:rsidR="00451626" w:rsidRPr="006A609D">
        <w:rPr>
          <w:rStyle w:val="CrossReference"/>
        </w:rPr>
        <w:fldChar w:fldCharType="end"/>
      </w:r>
      <w:r w:rsidR="00EF6F0C">
        <w:t>.</w:t>
      </w:r>
    </w:p>
    <w:p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rsidTr="00926E3F">
        <w:trPr>
          <w:trHeight w:val="581"/>
        </w:trPr>
        <w:tc>
          <w:tcPr>
            <w:tcW w:w="720" w:type="dxa"/>
          </w:tcPr>
          <w:p w:rsidR="00982AAF" w:rsidRDefault="003E7621" w:rsidP="00926E3F">
            <w:pPr>
              <w:pStyle w:val="NoteIcon"/>
            </w:pPr>
            <w:r>
              <w:rPr>
                <w:sz w:val="20"/>
                <w:szCs w:val="20"/>
              </w:rPr>
              <w:drawing>
                <wp:inline distT="0" distB="0" distL="0" distR="0" wp14:anchorId="2ACED841" wp14:editId="5C4AF41A">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rsidR="00982AAF" w:rsidRPr="002748D7" w:rsidRDefault="00982AAF" w:rsidP="00675774">
      <w:pPr>
        <w:keepNext/>
      </w:pPr>
    </w:p>
    <w:p w:rsidR="002748D7" w:rsidRDefault="002748D7" w:rsidP="002748D7">
      <w:pPr>
        <w:pStyle w:val="Caption"/>
        <w:keepNext/>
      </w:pPr>
      <w:bookmarkStart w:id="187" w:name="_Ref389648237"/>
      <w:bookmarkStart w:id="188" w:name="_Toc391560256"/>
      <w:bookmarkStart w:id="189" w:name="_Toc398805194"/>
      <w:r>
        <w:t xml:space="preserve">Figure </w:t>
      </w:r>
      <w:fldSimple w:instr=" SEQ Figure \* ARABIC ">
        <w:r w:rsidR="00BC07F1">
          <w:rPr>
            <w:noProof/>
          </w:rPr>
          <w:t>20</w:t>
        </w:r>
      </w:fldSimple>
      <w:bookmarkEnd w:id="187"/>
      <w:r>
        <w:t xml:space="preserve">. </w:t>
      </w:r>
      <w:r w:rsidR="008D7C4D">
        <w:t xml:space="preserve">Comparison Between Labels for Edit Fields and </w:t>
      </w:r>
      <w:r w:rsidR="005670D9">
        <w:t>Data Columns</w:t>
      </w:r>
      <w:bookmarkEnd w:id="188"/>
      <w:bookmarkEnd w:id="189"/>
    </w:p>
    <w:p w:rsidR="002748D7" w:rsidRDefault="00524084" w:rsidP="00EF6F0C">
      <w:pPr>
        <w:pStyle w:val="Image"/>
      </w:pPr>
      <w:r>
        <w:drawing>
          <wp:inline distT="0" distB="0" distL="0" distR="0">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rsidR="004D5AC5" w:rsidRDefault="004D5AC5" w:rsidP="002C06EC">
      <w:pPr>
        <w:pStyle w:val="Heading2"/>
      </w:pPr>
      <w:bookmarkStart w:id="190" w:name="_Toc391560317"/>
      <w:bookmarkStart w:id="191" w:name="_Toc398805121"/>
      <w:r>
        <w:lastRenderedPageBreak/>
        <w:t>Managing Records</w:t>
      </w:r>
      <w:bookmarkEnd w:id="190"/>
      <w:bookmarkEnd w:id="191"/>
    </w:p>
    <w:p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rsidR="00482D83" w:rsidRDefault="009C3174" w:rsidP="00766D6E">
      <w:pPr>
        <w:pStyle w:val="Heading3"/>
      </w:pPr>
      <w:bookmarkStart w:id="192" w:name="_Toc391560318"/>
      <w:bookmarkStart w:id="193" w:name="_Toc398805122"/>
      <w:r>
        <w:t>Managing</w:t>
      </w:r>
      <w:r w:rsidR="002C06EC">
        <w:t xml:space="preserve"> State Groups</w:t>
      </w:r>
      <w:r w:rsidR="00482D83">
        <w:t>.</w:t>
      </w:r>
      <w:bookmarkEnd w:id="192"/>
      <w:bookmarkEnd w:id="193"/>
    </w:p>
    <w:p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rsidR="00937B11" w:rsidRPr="004B16D1" w:rsidRDefault="009C3174" w:rsidP="0095643F">
      <w:pPr>
        <w:keepNext/>
        <w:rPr>
          <w:i/>
        </w:rPr>
      </w:pPr>
      <w:r w:rsidRPr="009C3174">
        <w:rPr>
          <w:i/>
        </w:rPr>
        <w:t xml:space="preserve">Note: </w:t>
      </w:r>
      <w:r w:rsidR="00937B11" w:rsidRPr="009C3174">
        <w:rPr>
          <w:i/>
        </w:rPr>
        <w:t xml:space="preserve">The </w:t>
      </w:r>
      <w:r>
        <w:rPr>
          <w:i/>
        </w:rPr>
        <w:t>actions</w:t>
      </w:r>
      <w:r w:rsidR="00937B11" w:rsidRPr="009C3174">
        <w:rPr>
          <w:i/>
        </w:rPr>
        <w:t xml:space="preserve"> described in this section are available to </w:t>
      </w:r>
      <w:r w:rsidR="005C2571">
        <w:rPr>
          <w:i/>
        </w:rPr>
        <w:t>users</w:t>
      </w:r>
      <w:r w:rsidR="00937B11" w:rsidRPr="009C3174">
        <w:rPr>
          <w:i/>
        </w:rPr>
        <w:t xml:space="preserve"> </w:t>
      </w:r>
      <w:r>
        <w:rPr>
          <w:i/>
        </w:rPr>
        <w:t>with a client-level role</w:t>
      </w:r>
      <w:r w:rsidR="00937B11" w:rsidRPr="009C3174">
        <w:rPr>
          <w:i/>
        </w:rPr>
        <w:t>.</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1DC2F93E" wp14:editId="5BE075FF">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rsidR="00482D83" w:rsidRDefault="002C06EC" w:rsidP="009C3174">
      <w:pPr>
        <w:pStyle w:val="Heading4"/>
      </w:pPr>
      <w:bookmarkStart w:id="194" w:name="_Toc391560319"/>
      <w:bookmarkStart w:id="195" w:name="_Toc398805123"/>
      <w:r>
        <w:t xml:space="preserve">Create or </w:t>
      </w:r>
      <w:r w:rsidR="00E773CA">
        <w:t>modify state groups</w:t>
      </w:r>
      <w:r w:rsidR="00482D83">
        <w:t>.</w:t>
      </w:r>
      <w:bookmarkEnd w:id="194"/>
      <w:bookmarkEnd w:id="195"/>
    </w:p>
    <w:p w:rsidR="005C2571" w:rsidRDefault="005C2571" w:rsidP="009A7309">
      <w:pPr>
        <w:pStyle w:val="ImageCaption"/>
      </w:pPr>
      <w:bookmarkStart w:id="196" w:name="_Toc391560257"/>
      <w:bookmarkStart w:id="197" w:name="_Toc398805195"/>
      <w:r>
        <w:t xml:space="preserve">Figure </w:t>
      </w:r>
      <w:fldSimple w:instr=" SEQ Figure \* ARABIC ">
        <w:r w:rsidR="00BC07F1">
          <w:rPr>
            <w:noProof/>
          </w:rPr>
          <w:t>21</w:t>
        </w:r>
      </w:fldSimple>
      <w:r>
        <w:t xml:space="preserve">. Group of States Search </w:t>
      </w:r>
      <w:r w:rsidR="00862BE8">
        <w:t>Screen</w:t>
      </w:r>
      <w:bookmarkEnd w:id="196"/>
      <w:bookmarkEnd w:id="197"/>
    </w:p>
    <w:p w:rsidR="005C2571" w:rsidRPr="005C2571" w:rsidRDefault="005C2571" w:rsidP="00545E13">
      <w:pPr>
        <w:pStyle w:val="Image"/>
      </w:pPr>
      <w:r>
        <w:drawing>
          <wp:inline distT="0" distB="0" distL="0" distR="0" wp14:anchorId="4D1B9380" wp14:editId="35F66380">
            <wp:extent cx="5486400" cy="2638247"/>
            <wp:effectExtent l="19050" t="19050" r="1905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400" cy="2638247"/>
                    </a:xfrm>
                    <a:prstGeom prst="rect">
                      <a:avLst/>
                    </a:prstGeom>
                    <a:noFill/>
                    <a:ln>
                      <a:solidFill>
                        <a:schemeClr val="bg1">
                          <a:lumMod val="65000"/>
                        </a:schemeClr>
                      </a:solidFill>
                    </a:ln>
                  </pic:spPr>
                </pic:pic>
              </a:graphicData>
            </a:graphic>
          </wp:inline>
        </w:drawing>
      </w:r>
    </w:p>
    <w:p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rsidTr="00E85553">
        <w:trPr>
          <w:jc w:val="center"/>
        </w:trPr>
        <w:tc>
          <w:tcPr>
            <w:tcW w:w="9576" w:type="dxa"/>
          </w:tcPr>
          <w:p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rsidR="000E4206" w:rsidRDefault="000E4206" w:rsidP="00116EB2">
            <w:pPr>
              <w:pStyle w:val="ListNumber"/>
            </w:pPr>
            <w:r>
              <w:t xml:space="preserve">On the </w:t>
            </w:r>
            <w:r w:rsidRPr="000E4206">
              <w:rPr>
                <w:b/>
                <w:i/>
              </w:rPr>
              <w:t>Group of States Search</w:t>
            </w:r>
            <w:r>
              <w:t xml:space="preserve"> screen, click [</w:t>
            </w:r>
            <w:r w:rsidRPr="00D108A9">
              <w:rPr>
                <w:rStyle w:val="Strong"/>
              </w:rPr>
              <w:t>New</w:t>
            </w:r>
            <w:r>
              <w:t>].</w:t>
            </w:r>
          </w:p>
          <w:p w:rsidR="000E4206" w:rsidRDefault="000E4206" w:rsidP="00116EB2">
            <w:pPr>
              <w:pStyle w:val="ListNumber"/>
            </w:pPr>
            <w:r>
              <w:t xml:space="preserve">On the </w:t>
            </w:r>
            <w:r w:rsidRPr="00116EB2">
              <w:rPr>
                <w:b/>
                <w:i/>
              </w:rPr>
              <w:t>Add Group of States Information</w:t>
            </w:r>
            <w:r w:rsidR="00116EB2">
              <w:t xml:space="preserve"> screen</w:t>
            </w:r>
            <w:r>
              <w:t xml:space="preserve">, enter the information for the state group in the provided fields.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C07F1" w:rsidRPr="00BC07F1">
              <w:rPr>
                <w:rStyle w:val="CrossReference"/>
              </w:rPr>
              <w:t>Table 9</w:t>
            </w:r>
            <w:r w:rsidRPr="006A609D">
              <w:rPr>
                <w:rStyle w:val="CrossReference"/>
              </w:rPr>
              <w:fldChar w:fldCharType="end"/>
            </w:r>
            <w:r>
              <w:t>.</w:t>
            </w:r>
          </w:p>
          <w:p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rsidR="00E85553" w:rsidRDefault="00E85553" w:rsidP="00E85553"/>
    <w:p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rsidTr="005F0242">
        <w:trPr>
          <w:jc w:val="center"/>
        </w:trPr>
        <w:tc>
          <w:tcPr>
            <w:tcW w:w="9576" w:type="dxa"/>
          </w:tcPr>
          <w:p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D36B9F">
              <w:t xml:space="preserve"> </w:t>
            </w:r>
            <w:r w:rsidR="000E4206">
              <w:rPr>
                <w:i/>
                <w:noProof/>
              </w:rPr>
              <w:drawing>
                <wp:inline distT="0" distB="0" distL="0" distR="0" wp14:anchorId="485402B6" wp14:editId="59F8D875">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rsidR="000E4206" w:rsidRDefault="000E4206" w:rsidP="00D1375C">
            <w:pPr>
              <w:pStyle w:val="ListNumber"/>
              <w:numPr>
                <w:ilvl w:val="0"/>
                <w:numId w:val="28"/>
              </w:numPr>
              <w:ind w:left="360"/>
            </w:pPr>
            <w:r>
              <w:t xml:space="preserve">On the </w:t>
            </w:r>
            <w:r w:rsidR="00116EB2" w:rsidRPr="00116EB2">
              <w:rPr>
                <w:b/>
                <w:i/>
              </w:rPr>
              <w:t>Edit</w:t>
            </w:r>
            <w:r w:rsidRPr="00116EB2">
              <w:rPr>
                <w:b/>
                <w:i/>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C07F1" w:rsidRPr="00BC07F1">
              <w:rPr>
                <w:rStyle w:val="CrossReference"/>
              </w:rPr>
              <w:t>Table 9</w:t>
            </w:r>
            <w:r w:rsidRPr="006A609D">
              <w:rPr>
                <w:rStyle w:val="CrossReference"/>
              </w:rPr>
              <w:fldChar w:fldCharType="end"/>
            </w:r>
            <w:r>
              <w:t>.</w:t>
            </w:r>
          </w:p>
          <w:p w:rsidR="000E4206" w:rsidRDefault="00516F05" w:rsidP="00D1375C">
            <w:pPr>
              <w:pStyle w:val="ListParagraph"/>
              <w:numPr>
                <w:ilvl w:val="0"/>
                <w:numId w:val="28"/>
              </w:numPr>
              <w:spacing w:after="80"/>
              <w:ind w:left="360"/>
            </w:pPr>
            <w:r>
              <w:t>C</w:t>
            </w:r>
            <w:r w:rsidR="000E4206">
              <w:t>lick [</w:t>
            </w:r>
            <w:r w:rsidR="000E4206">
              <w:rPr>
                <w:b/>
              </w:rPr>
              <w:t>Save</w:t>
            </w:r>
            <w:r w:rsidR="000E4206">
              <w:t xml:space="preserve">]. </w:t>
            </w:r>
          </w:p>
        </w:tc>
      </w:tr>
    </w:tbl>
    <w:p w:rsidR="001219C9" w:rsidRDefault="001219C9" w:rsidP="005F0242"/>
    <w:p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rsidTr="005F0242">
        <w:trPr>
          <w:jc w:val="center"/>
        </w:trPr>
        <w:tc>
          <w:tcPr>
            <w:tcW w:w="9576" w:type="dxa"/>
          </w:tcPr>
          <w:p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rsidR="00116EB2" w:rsidRDefault="0070766E" w:rsidP="00D1375C">
            <w:pPr>
              <w:pStyle w:val="ListParagraph"/>
              <w:numPr>
                <w:ilvl w:val="0"/>
                <w:numId w:val="29"/>
              </w:numPr>
              <w:spacing w:after="80"/>
              <w:ind w:left="360"/>
            </w:pPr>
            <w:r>
              <w:t>I</w:t>
            </w:r>
            <w:r w:rsidR="00116EB2">
              <w:t>n the search results table, click [</w:t>
            </w:r>
            <w:r w:rsidR="00D36B9F">
              <w:t xml:space="preserve"> </w:t>
            </w:r>
            <w:r w:rsidR="00116EB2">
              <w:rPr>
                <w:i/>
                <w:noProof/>
              </w:rPr>
              <w:drawing>
                <wp:inline distT="0" distB="0" distL="0" distR="0" wp14:anchorId="3A94E043" wp14:editId="7C6C496C">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rsidR="00C84775" w:rsidRPr="00C84775" w:rsidRDefault="00C84775" w:rsidP="00C84775">
            <w:pPr>
              <w:pStyle w:val="ListNumber"/>
              <w:numPr>
                <w:ilvl w:val="0"/>
                <w:numId w:val="0"/>
              </w:numPr>
              <w:rPr>
                <w:rStyle w:val="Strong"/>
              </w:rPr>
            </w:pPr>
            <w:r w:rsidRPr="00D108A9">
              <w:rPr>
                <w:rStyle w:val="Strong"/>
              </w:rPr>
              <w:t>Caution: If you delete a state group, all the child entities within that group will also be deleted.</w:t>
            </w:r>
          </w:p>
        </w:tc>
      </w:tr>
    </w:tbl>
    <w:p w:rsidR="00482D83" w:rsidRDefault="002C06EC" w:rsidP="009C3174">
      <w:pPr>
        <w:pStyle w:val="Heading4"/>
      </w:pPr>
      <w:bookmarkStart w:id="198" w:name="_Toc391560320"/>
      <w:bookmarkStart w:id="199" w:name="_Toc398805124"/>
      <w:r>
        <w:t xml:space="preserve">Upload </w:t>
      </w:r>
      <w:r w:rsidR="00E773CA">
        <w:t>state groups</w:t>
      </w:r>
      <w:r w:rsidR="00482D83">
        <w:t>.</w:t>
      </w:r>
      <w:bookmarkEnd w:id="198"/>
      <w:bookmarkEnd w:id="199"/>
    </w:p>
    <w:p w:rsidR="002C06EC" w:rsidRDefault="003E634E" w:rsidP="003E634E">
      <w:pPr>
        <w:keepNext/>
      </w:pPr>
      <w:r>
        <w:t xml:space="preserve">You can add, modify, or delete state groups by uploading a file to </w:t>
      </w:r>
      <w:r w:rsidR="00DD7873">
        <w:t>ART</w:t>
      </w:r>
      <w:r>
        <w:t>.</w:t>
      </w:r>
    </w:p>
    <w:p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rsidTr="001A2272">
        <w:trPr>
          <w:jc w:val="center"/>
        </w:trPr>
        <w:tc>
          <w:tcPr>
            <w:tcW w:w="9576" w:type="dxa"/>
          </w:tcPr>
          <w:p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5C2571" w:rsidRDefault="002C06EC" w:rsidP="002C06EC">
            <w:pPr>
              <w:pStyle w:val="ListNumber"/>
            </w:pPr>
            <w:r>
              <w:t xml:space="preserve">Using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C07F1" w:rsidRPr="00BC07F1">
              <w:rPr>
                <w:rStyle w:val="CrossReference"/>
              </w:rPr>
              <w:t>Table 9</w:t>
            </w:r>
            <w:r w:rsidRPr="006A609D">
              <w:rPr>
                <w:rStyle w:val="CrossReference"/>
              </w:rPr>
              <w:fldChar w:fldCharType="end"/>
            </w:r>
            <w:r>
              <w:t xml:space="preserve"> as a reference, </w:t>
            </w:r>
            <w:r w:rsidR="00902B7D">
              <w:t xml:space="preserve">enter a row of information for each </w:t>
            </w:r>
            <w:r>
              <w:t>state group you want to add, modify, or delete</w:t>
            </w:r>
            <w:r w:rsidR="00116EB2">
              <w:t>.</w:t>
            </w:r>
          </w:p>
          <w:p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rsidR="00A84039" w:rsidRDefault="00A84039" w:rsidP="002C06EC"/>
    <w:p w:rsidR="002C06EC" w:rsidRDefault="00AB6161" w:rsidP="009735DF">
      <w:pPr>
        <w:keepNext/>
        <w:keepLines/>
      </w:pP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BC07F1" w:rsidRPr="00BC07F1">
        <w:rPr>
          <w:rStyle w:val="CrossReference"/>
        </w:rPr>
        <w:t>Table 9</w:t>
      </w:r>
      <w:r w:rsidRPr="006A609D">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rsidR="002C06EC" w:rsidRDefault="002C06EC" w:rsidP="00800BB7">
      <w:pPr>
        <w:pStyle w:val="TableCaption"/>
      </w:pPr>
      <w:bookmarkStart w:id="200" w:name="_Ref388347150"/>
      <w:r>
        <w:t>Table </w:t>
      </w:r>
      <w:fldSimple w:instr=" SEQ Table \* ARABIC ">
        <w:r w:rsidR="00BC07F1">
          <w:rPr>
            <w:noProof/>
          </w:rPr>
          <w:t>9</w:t>
        </w:r>
      </w:fldSimple>
      <w:bookmarkEnd w:id="200"/>
      <w:r>
        <w:t xml:space="preserve">. </w:t>
      </w:r>
      <w:r w:rsidRPr="00783149">
        <w:t xml:space="preserve">Upload </w:t>
      </w:r>
      <w:r w:rsidR="00F52494">
        <w:t>State</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2C06EC" w:rsidRPr="00CF4376"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rsidR="002C06EC" w:rsidRPr="00CF4376" w:rsidRDefault="002C06EC" w:rsidP="001A2272">
            <w:pPr>
              <w:pStyle w:val="TableHeader"/>
            </w:pPr>
            <w:r w:rsidRPr="00CF4376">
              <w:t>Column</w:t>
            </w:r>
          </w:p>
        </w:tc>
        <w:tc>
          <w:tcPr>
            <w:tcW w:w="6192" w:type="dxa"/>
          </w:tcPr>
          <w:p w:rsidR="002C06EC" w:rsidRPr="00CF4376" w:rsidRDefault="002C06EC" w:rsidP="001A2272">
            <w:pPr>
              <w:pStyle w:val="TableHeader"/>
            </w:pPr>
            <w:r w:rsidRPr="00CF4376">
              <w:t>Description</w:t>
            </w:r>
          </w:p>
        </w:tc>
      </w:tr>
      <w:tr w:rsidR="007516C7" w:rsidRPr="00CF4376" w:rsidTr="00B74DE9">
        <w:tc>
          <w:tcPr>
            <w:tcW w:w="3168" w:type="dxa"/>
          </w:tcPr>
          <w:p w:rsidR="007516C7" w:rsidRDefault="007516C7" w:rsidP="007516C7">
            <w:pPr>
              <w:pStyle w:val="TableText"/>
            </w:pPr>
            <w:r>
              <w:t>GroupOfStatesIdentifier*</w:t>
            </w:r>
            <w:r w:rsidRPr="007516C7">
              <w:rPr>
                <w:rStyle w:val="FootnoteReference"/>
              </w:rPr>
              <w:t>+</w:t>
            </w:r>
          </w:p>
        </w:tc>
        <w:tc>
          <w:tcPr>
            <w:tcW w:w="6192" w:type="dxa"/>
          </w:tcPr>
          <w:p w:rsidR="007516C7" w:rsidRDefault="007516C7" w:rsidP="00F74EB8">
            <w:pPr>
              <w:pStyle w:val="TableText"/>
            </w:pPr>
            <w:r>
              <w:t xml:space="preserve">Unique identifier for a </w:t>
            </w:r>
            <w:r w:rsidR="00F74EB8">
              <w:t>state group</w:t>
            </w:r>
            <w:r>
              <w:t xml:space="preserve">. </w:t>
            </w:r>
          </w:p>
          <w:p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rsidTr="00B74DE9">
        <w:tc>
          <w:tcPr>
            <w:tcW w:w="3168" w:type="dxa"/>
          </w:tcPr>
          <w:p w:rsidR="007516C7" w:rsidRDefault="007516C7" w:rsidP="007516C7">
            <w:pPr>
              <w:pStyle w:val="TableText"/>
            </w:pPr>
            <w:r>
              <w:lastRenderedPageBreak/>
              <w:t>GroupOfStatesName*</w:t>
            </w:r>
          </w:p>
        </w:tc>
        <w:tc>
          <w:tcPr>
            <w:tcW w:w="6192" w:type="dxa"/>
          </w:tcPr>
          <w:p w:rsidR="007516C7" w:rsidRDefault="007516C7" w:rsidP="007516C7">
            <w:pPr>
              <w:pStyle w:val="TableText"/>
            </w:pPr>
            <w:r>
              <w:t xml:space="preserve">Descriptive name of </w:t>
            </w:r>
            <w:r w:rsidR="00F74EB8">
              <w:t>state group</w:t>
            </w:r>
            <w:r>
              <w:t>.</w:t>
            </w:r>
          </w:p>
          <w:p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rsidTr="00B74DE9">
        <w:tc>
          <w:tcPr>
            <w:tcW w:w="3168" w:type="dxa"/>
          </w:tcPr>
          <w:p w:rsidR="007516C7" w:rsidRDefault="007516C7" w:rsidP="007516C7">
            <w:pPr>
              <w:pStyle w:val="TableText"/>
            </w:pPr>
            <w:r>
              <w:t>ParentEntityType*</w:t>
            </w:r>
          </w:p>
        </w:tc>
        <w:tc>
          <w:tcPr>
            <w:tcW w:w="6192" w:type="dxa"/>
          </w:tcPr>
          <w:p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is a direct member of the consortium.</w:t>
            </w:r>
          </w:p>
          <w:p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C07F1" w:rsidRPr="00BC07F1">
              <w:rPr>
                <w:rStyle w:val="CrossReference"/>
              </w:rPr>
              <w:t>Understanding the Smarter Balanced Hierarchy</w:t>
            </w:r>
            <w:r w:rsidRPr="006A609D">
              <w:rPr>
                <w:rStyle w:val="CrossReference"/>
              </w:rPr>
              <w:fldChar w:fldCharType="end"/>
            </w:r>
            <w:r>
              <w:t>.</w:t>
            </w:r>
          </w:p>
        </w:tc>
      </w:tr>
      <w:tr w:rsidR="007516C7" w:rsidRPr="00CF4376" w:rsidTr="00B74DE9">
        <w:tc>
          <w:tcPr>
            <w:tcW w:w="3168" w:type="dxa"/>
          </w:tcPr>
          <w:p w:rsidR="007516C7" w:rsidRDefault="007516C7" w:rsidP="007516C7">
            <w:pPr>
              <w:pStyle w:val="TableText"/>
            </w:pPr>
            <w:r>
              <w:t>ParentExternalId*</w:t>
            </w:r>
          </w:p>
        </w:tc>
        <w:tc>
          <w:tcPr>
            <w:tcW w:w="6192" w:type="dxa"/>
          </w:tcPr>
          <w:p w:rsidR="007516C7" w:rsidRDefault="007516C7" w:rsidP="007516C7">
            <w:pPr>
              <w:pStyle w:val="TableText"/>
            </w:pPr>
            <w:bookmarkStart w:id="201" w:name="parentexternalid"/>
            <w:r>
              <w:t>Parent entity</w:t>
            </w:r>
            <w:r w:rsidR="00B74DE9">
              <w:t>’s</w:t>
            </w:r>
            <w:r>
              <w:t xml:space="preserve"> identifier</w:t>
            </w:r>
            <w:r w:rsidR="00356E16">
              <w:t>.</w:t>
            </w:r>
            <w:bookmarkEnd w:id="201"/>
          </w:p>
          <w:p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rsidTr="00B74DE9">
        <w:tc>
          <w:tcPr>
            <w:tcW w:w="3168" w:type="dxa"/>
          </w:tcPr>
          <w:p w:rsidR="002C06EC" w:rsidRPr="00922BD9" w:rsidRDefault="003C2877" w:rsidP="007516C7">
            <w:pPr>
              <w:pStyle w:val="TableText"/>
            </w:pPr>
            <w:r>
              <w:t>Delete+</w:t>
            </w:r>
          </w:p>
        </w:tc>
        <w:tc>
          <w:tcPr>
            <w:tcW w:w="6192" w:type="dxa"/>
          </w:tcPr>
          <w:p w:rsidR="002C06EC" w:rsidRPr="00FB4790" w:rsidRDefault="002C06EC" w:rsidP="001A2272">
            <w:pPr>
              <w:pStyle w:val="TableText"/>
            </w:pPr>
            <w:r w:rsidRPr="00FB4790">
              <w:t xml:space="preserve">Flag for deleting the </w:t>
            </w:r>
            <w:r w:rsidR="00AE76CB">
              <w:t>state group</w:t>
            </w:r>
            <w:r w:rsidRPr="00FB4790">
              <w:t>.</w:t>
            </w:r>
          </w:p>
          <w:p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r w:rsidR="000E0CF1">
              <w:t>GroupOfStatesIdentifier.</w:t>
            </w:r>
          </w:p>
          <w:p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rsidR="002C06EC" w:rsidRPr="00CF4376" w:rsidRDefault="002C06EC" w:rsidP="002C06EC"/>
    <w:p w:rsidR="00482D83" w:rsidRDefault="00E0140A" w:rsidP="00E0140A">
      <w:pPr>
        <w:pStyle w:val="Heading3"/>
      </w:pPr>
      <w:bookmarkStart w:id="202" w:name="_Toc391560321"/>
      <w:bookmarkStart w:id="203" w:name="_Toc398805125"/>
      <w:r>
        <w:t>Managing</w:t>
      </w:r>
      <w:r w:rsidR="00B27516">
        <w:t xml:space="preserve"> States</w:t>
      </w:r>
      <w:r w:rsidR="00482D83">
        <w:t>.</w:t>
      </w:r>
      <w:bookmarkEnd w:id="202"/>
      <w:bookmarkEnd w:id="203"/>
    </w:p>
    <w:p w:rsidR="00D002C3" w:rsidRDefault="00E0140A" w:rsidP="00E0140A">
      <w:r>
        <w:t xml:space="preserve">After </w:t>
      </w:r>
      <w:r w:rsidR="00D36B9F">
        <w:t>adding state groups</w:t>
      </w:r>
      <w:r>
        <w:t>, you can create states that belong to that group. You can also create states that belong to a client</w:t>
      </w:r>
      <w:r w:rsidR="00D002C3">
        <w:t>.</w:t>
      </w:r>
    </w:p>
    <w:p w:rsidR="00E0140A" w:rsidRPr="00937B11" w:rsidRDefault="00E0140A" w:rsidP="00E0140A">
      <w:r w:rsidRPr="009C3174">
        <w:rPr>
          <w:i/>
        </w:rPr>
        <w:t xml:space="preserve">Note: The </w:t>
      </w:r>
      <w:r>
        <w:rPr>
          <w:i/>
        </w:rPr>
        <w:t>actions</w:t>
      </w:r>
      <w:r w:rsidRPr="009C3174">
        <w:rPr>
          <w:i/>
        </w:rPr>
        <w:t xml:space="preserve"> described in this section are available to </w:t>
      </w:r>
      <w:r w:rsidR="00516F05">
        <w:rPr>
          <w:i/>
        </w:rPr>
        <w:t>users</w:t>
      </w:r>
      <w:r w:rsidRPr="009C3174">
        <w:rPr>
          <w:i/>
        </w:rPr>
        <w:t xml:space="preserve"> </w:t>
      </w:r>
      <w:r>
        <w:rPr>
          <w:i/>
        </w:rPr>
        <w:t>with a client-level role</w:t>
      </w:r>
      <w:r w:rsidRPr="009C3174">
        <w:rPr>
          <w:i/>
        </w:rPr>
        <w:t>.</w:t>
      </w:r>
    </w:p>
    <w:p w:rsidR="00482D83" w:rsidRDefault="00E0140A" w:rsidP="00E0140A">
      <w:pPr>
        <w:pStyle w:val="Heading4"/>
      </w:pPr>
      <w:bookmarkStart w:id="204" w:name="_Toc391560322"/>
      <w:bookmarkStart w:id="205" w:name="_Toc398805126"/>
      <w:r>
        <w:t>Create or modify states</w:t>
      </w:r>
      <w:r w:rsidR="00482D83">
        <w:t>.</w:t>
      </w:r>
      <w:bookmarkEnd w:id="204"/>
      <w:bookmarkEnd w:id="205"/>
    </w:p>
    <w:p w:rsidR="005C2571" w:rsidRDefault="005C2571" w:rsidP="009A7309">
      <w:pPr>
        <w:pStyle w:val="ImageCaption"/>
      </w:pPr>
      <w:bookmarkStart w:id="206" w:name="_Toc391560258"/>
      <w:bookmarkStart w:id="207" w:name="_Toc398805196"/>
      <w:r>
        <w:t xml:space="preserve">Figure </w:t>
      </w:r>
      <w:fldSimple w:instr=" SEQ Figure \* ARABIC ">
        <w:r w:rsidR="00BC07F1">
          <w:rPr>
            <w:noProof/>
          </w:rPr>
          <w:t>22</w:t>
        </w:r>
      </w:fldSimple>
      <w:r>
        <w:t xml:space="preserve">. State Search </w:t>
      </w:r>
      <w:r w:rsidR="0070766E">
        <w:t>Screen</w:t>
      </w:r>
      <w:bookmarkEnd w:id="206"/>
      <w:bookmarkEnd w:id="207"/>
    </w:p>
    <w:p w:rsidR="005C2571" w:rsidRPr="005C2571" w:rsidRDefault="005C2571" w:rsidP="00647742">
      <w:pPr>
        <w:pStyle w:val="Image"/>
      </w:pPr>
      <w:r>
        <w:drawing>
          <wp:inline distT="0" distB="0" distL="0" distR="0" wp14:anchorId="6149A154" wp14:editId="60BEFF56">
            <wp:extent cx="5486400" cy="2060702"/>
            <wp:effectExtent l="19050" t="19050" r="19050" b="158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060702"/>
                    </a:xfrm>
                    <a:prstGeom prst="rect">
                      <a:avLst/>
                    </a:prstGeom>
                    <a:noFill/>
                    <a:ln>
                      <a:solidFill>
                        <a:schemeClr val="bg1">
                          <a:lumMod val="65000"/>
                        </a:schemeClr>
                      </a:solidFill>
                    </a:ln>
                  </pic:spPr>
                </pic:pic>
              </a:graphicData>
            </a:graphic>
          </wp:inline>
        </w:drawing>
      </w:r>
    </w:p>
    <w:p w:rsidR="00E0140A" w:rsidRDefault="00E0140A" w:rsidP="00E0140A">
      <w:pPr>
        <w:pStyle w:val="ProcedureIntroduction"/>
      </w:pPr>
      <w:r>
        <w:lastRenderedPageBreak/>
        <w:t>To create a state:</w:t>
      </w:r>
    </w:p>
    <w:tbl>
      <w:tblPr>
        <w:tblStyle w:val="TableProcedure"/>
        <w:tblW w:w="9360" w:type="dxa"/>
        <w:jc w:val="center"/>
        <w:tblLayout w:type="fixed"/>
        <w:tblLook w:val="04A0" w:firstRow="1" w:lastRow="0" w:firstColumn="1" w:lastColumn="0" w:noHBand="0" w:noVBand="1"/>
      </w:tblPr>
      <w:tblGrid>
        <w:gridCol w:w="9360"/>
      </w:tblGrid>
      <w:tr w:rsidR="00E0140A" w:rsidTr="006F0602">
        <w:trPr>
          <w:jc w:val="center"/>
        </w:trPr>
        <w:tc>
          <w:tcPr>
            <w:tcW w:w="9576" w:type="dxa"/>
          </w:tcPr>
          <w:p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rsidR="00E0140A" w:rsidRDefault="00E0140A" w:rsidP="006F0602">
            <w:pPr>
              <w:pStyle w:val="ListNumber"/>
            </w:pPr>
            <w:r>
              <w:t xml:space="preserve">On the </w:t>
            </w:r>
            <w:r w:rsidR="0043402C">
              <w:rPr>
                <w:b/>
                <w:i/>
              </w:rPr>
              <w:t>State</w:t>
            </w:r>
            <w:r w:rsidRPr="000E4206">
              <w:rPr>
                <w:b/>
                <w:i/>
              </w:rPr>
              <w:t xml:space="preserve"> Search</w:t>
            </w:r>
            <w:r>
              <w:t xml:space="preserve"> screen, click [</w:t>
            </w:r>
            <w:r w:rsidRPr="00D108A9">
              <w:rPr>
                <w:rStyle w:val="Strong"/>
              </w:rPr>
              <w:t>New</w:t>
            </w:r>
            <w:r>
              <w:t>].</w:t>
            </w:r>
          </w:p>
          <w:p w:rsidR="00E0140A" w:rsidRDefault="00E0140A" w:rsidP="006F0602">
            <w:pPr>
              <w:pStyle w:val="ListNumber"/>
            </w:pPr>
            <w:r>
              <w:t xml:space="preserve">On the </w:t>
            </w:r>
            <w:r w:rsidRPr="00116EB2">
              <w:rPr>
                <w:b/>
                <w:i/>
              </w:rPr>
              <w:t xml:space="preserve">Add </w:t>
            </w:r>
            <w:r w:rsidR="0043402C">
              <w:rPr>
                <w:b/>
                <w:i/>
              </w:rPr>
              <w:t>State</w:t>
            </w:r>
            <w:r w:rsidRPr="00116EB2">
              <w:rPr>
                <w:b/>
                <w:i/>
              </w:rPr>
              <w:t xml:space="preserve"> Information</w:t>
            </w:r>
            <w:r>
              <w:t xml:space="preserve"> screen, enter the information for the state in the provided fields.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C07F1" w:rsidRPr="00BC07F1">
              <w:rPr>
                <w:rStyle w:val="CrossReference"/>
              </w:rPr>
              <w:t>Table 10</w:t>
            </w:r>
            <w:r w:rsidR="0043402C" w:rsidRPr="006A609D">
              <w:rPr>
                <w:rStyle w:val="CrossReference"/>
              </w:rPr>
              <w:fldChar w:fldCharType="end"/>
            </w:r>
            <w:r>
              <w:t>.</w:t>
            </w:r>
          </w:p>
          <w:p w:rsidR="00E0140A" w:rsidRDefault="00516F05" w:rsidP="00516F05">
            <w:pPr>
              <w:pStyle w:val="ListNumber"/>
            </w:pPr>
            <w:r>
              <w:t>C</w:t>
            </w:r>
            <w:r w:rsidR="00E0140A">
              <w:t>lick [</w:t>
            </w:r>
            <w:r w:rsidR="00E0140A" w:rsidRPr="00D108A9">
              <w:rPr>
                <w:rStyle w:val="Strong"/>
              </w:rPr>
              <w:t>Save</w:t>
            </w:r>
            <w:r w:rsidR="00E0140A">
              <w:t xml:space="preserve">]. </w:t>
            </w:r>
          </w:p>
        </w:tc>
      </w:tr>
    </w:tbl>
    <w:p w:rsidR="00332BB0" w:rsidRDefault="00332BB0" w:rsidP="00586A01">
      <w:pPr>
        <w:pStyle w:val="ProcedureIntroduction"/>
      </w:pPr>
    </w:p>
    <w:p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rsidTr="00B00B91">
        <w:trPr>
          <w:jc w:val="center"/>
        </w:trPr>
        <w:tc>
          <w:tcPr>
            <w:tcW w:w="9576" w:type="dxa"/>
          </w:tcPr>
          <w:p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516F05">
              <w:t xml:space="preserve"> </w:t>
            </w:r>
            <w:r w:rsidR="00E0140A">
              <w:rPr>
                <w:i/>
                <w:noProof/>
              </w:rPr>
              <w:drawing>
                <wp:inline distT="0" distB="0" distL="0" distR="0" wp14:anchorId="1A566EB2" wp14:editId="00E15E16">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rsidR="00E0140A" w:rsidRDefault="00E0140A" w:rsidP="00D1375C">
            <w:pPr>
              <w:pStyle w:val="ListNumber"/>
              <w:numPr>
                <w:ilvl w:val="0"/>
                <w:numId w:val="32"/>
              </w:numPr>
              <w:ind w:left="360"/>
            </w:pPr>
            <w:r>
              <w:t xml:space="preserve">On the </w:t>
            </w:r>
            <w:r w:rsidRPr="00116EB2">
              <w:rPr>
                <w:b/>
                <w:i/>
              </w:rPr>
              <w:t xml:space="preserve">Edit </w:t>
            </w:r>
            <w:r w:rsidR="0070766E">
              <w:rPr>
                <w:b/>
                <w:i/>
              </w:rPr>
              <w:t>State</w:t>
            </w:r>
            <w:r w:rsidRPr="00116EB2">
              <w:rPr>
                <w:b/>
                <w:i/>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C07F1" w:rsidRPr="00BC07F1">
              <w:rPr>
                <w:rStyle w:val="CrossReference"/>
              </w:rPr>
              <w:t>Table 10</w:t>
            </w:r>
            <w:r w:rsidR="0043402C" w:rsidRPr="006A609D">
              <w:rPr>
                <w:rStyle w:val="CrossReference"/>
              </w:rPr>
              <w:fldChar w:fldCharType="end"/>
            </w:r>
            <w:r>
              <w:t>.</w:t>
            </w:r>
          </w:p>
          <w:p w:rsidR="00E0140A" w:rsidRDefault="00516F05" w:rsidP="00D1375C">
            <w:pPr>
              <w:pStyle w:val="ListParagraph"/>
              <w:numPr>
                <w:ilvl w:val="0"/>
                <w:numId w:val="32"/>
              </w:numPr>
              <w:spacing w:after="80"/>
              <w:ind w:left="360"/>
            </w:pPr>
            <w:r>
              <w:t>C</w:t>
            </w:r>
            <w:r w:rsidR="00E0140A">
              <w:t>lick [</w:t>
            </w:r>
            <w:r w:rsidR="00E0140A">
              <w:rPr>
                <w:b/>
              </w:rPr>
              <w:t>Save</w:t>
            </w:r>
            <w:r w:rsidR="00E0140A">
              <w:t xml:space="preserve">]. </w:t>
            </w:r>
          </w:p>
        </w:tc>
      </w:tr>
    </w:tbl>
    <w:p w:rsidR="0043402C" w:rsidRDefault="0043402C" w:rsidP="00586A01"/>
    <w:p w:rsidR="00E0140A" w:rsidRDefault="00E0140A" w:rsidP="00586A01">
      <w:pPr>
        <w:pStyle w:val="ProcedureIntroduction"/>
      </w:pPr>
      <w:r>
        <w:t>To delete a state:</w:t>
      </w:r>
    </w:p>
    <w:tbl>
      <w:tblPr>
        <w:tblStyle w:val="TableProcedure"/>
        <w:tblW w:w="9360" w:type="dxa"/>
        <w:jc w:val="center"/>
        <w:tblLayout w:type="fixed"/>
        <w:tblLook w:val="04A0" w:firstRow="1" w:lastRow="0" w:firstColumn="1" w:lastColumn="0" w:noHBand="0" w:noVBand="1"/>
      </w:tblPr>
      <w:tblGrid>
        <w:gridCol w:w="9360"/>
      </w:tblGrid>
      <w:tr w:rsidR="00E0140A" w:rsidTr="00B00B91">
        <w:trPr>
          <w:jc w:val="center"/>
        </w:trPr>
        <w:tc>
          <w:tcPr>
            <w:tcW w:w="9576" w:type="dxa"/>
          </w:tcPr>
          <w:p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rsidR="00E0140A" w:rsidRDefault="0070766E" w:rsidP="00D1375C">
            <w:pPr>
              <w:pStyle w:val="ListParagraph"/>
              <w:numPr>
                <w:ilvl w:val="0"/>
                <w:numId w:val="33"/>
              </w:numPr>
              <w:spacing w:after="80"/>
              <w:ind w:left="360"/>
            </w:pPr>
            <w:r>
              <w:t>I</w:t>
            </w:r>
            <w:r w:rsidR="00E0140A">
              <w:t>n the search results table, click [</w:t>
            </w:r>
            <w:r w:rsidR="00516F05">
              <w:t xml:space="preserve"> </w:t>
            </w:r>
            <w:r w:rsidR="00E0140A">
              <w:rPr>
                <w:i/>
                <w:noProof/>
              </w:rPr>
              <w:drawing>
                <wp:inline distT="0" distB="0" distL="0" distR="0" wp14:anchorId="60E3270A" wp14:editId="055D9B8E">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rsidR="0070766E" w:rsidRPr="0070766E" w:rsidRDefault="0070766E" w:rsidP="0070766E">
            <w:pPr>
              <w:pStyle w:val="ListNumber"/>
              <w:numPr>
                <w:ilvl w:val="0"/>
                <w:numId w:val="0"/>
              </w:numPr>
              <w:rPr>
                <w:rStyle w:val="Strong"/>
              </w:rPr>
            </w:pPr>
            <w:r>
              <w:rPr>
                <w:rStyle w:val="Strong"/>
              </w:rPr>
              <w:t>Caution: If you delete a state, all of the child entities within that state will also be deleted.</w:t>
            </w:r>
          </w:p>
        </w:tc>
      </w:tr>
    </w:tbl>
    <w:p w:rsidR="00482D83" w:rsidRDefault="00E0140A" w:rsidP="00E0140A">
      <w:pPr>
        <w:pStyle w:val="Heading4"/>
      </w:pPr>
      <w:bookmarkStart w:id="208" w:name="_Toc391560323"/>
      <w:bookmarkStart w:id="209" w:name="_Toc398805127"/>
      <w:r>
        <w:t>Upload state</w:t>
      </w:r>
      <w:r w:rsidR="0043402C">
        <w:t>s</w:t>
      </w:r>
      <w:r w:rsidR="00482D83">
        <w:t>.</w:t>
      </w:r>
      <w:bookmarkEnd w:id="208"/>
      <w:bookmarkEnd w:id="209"/>
    </w:p>
    <w:p w:rsidR="00E0140A" w:rsidRDefault="00E0140A" w:rsidP="00E0140A">
      <w:pPr>
        <w:keepNext/>
      </w:pPr>
      <w:r>
        <w:t>You can add, modify, or delete state</w:t>
      </w:r>
      <w:r w:rsidR="0043402C">
        <w:t>s</w:t>
      </w:r>
      <w:r>
        <w:t xml:space="preserve"> by uploading a file to </w:t>
      </w:r>
      <w:r w:rsidR="00DD7873">
        <w:t>ART</w:t>
      </w:r>
      <w:r>
        <w:t>.</w:t>
      </w:r>
    </w:p>
    <w:p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rsidTr="006F0602">
        <w:trPr>
          <w:jc w:val="center"/>
        </w:trPr>
        <w:tc>
          <w:tcPr>
            <w:tcW w:w="9576" w:type="dxa"/>
          </w:tcPr>
          <w:p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E0140A" w:rsidRDefault="00E0140A" w:rsidP="006F0602">
            <w:pPr>
              <w:pStyle w:val="ListNumber"/>
            </w:pPr>
            <w:r>
              <w:t>Using</w:t>
            </w:r>
            <w:r w:rsidR="0043402C">
              <w:t xml:space="preserv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BC07F1" w:rsidRPr="00BC07F1">
              <w:rPr>
                <w:rStyle w:val="CrossReference"/>
              </w:rPr>
              <w:t>Table 10</w:t>
            </w:r>
            <w:r w:rsidR="0043402C" w:rsidRPr="006A609D">
              <w:rPr>
                <w:rStyle w:val="CrossReference"/>
              </w:rPr>
              <w:fldChar w:fldCharType="end"/>
            </w:r>
            <w:r>
              <w:t xml:space="preserve"> as a reference, </w:t>
            </w:r>
            <w:r w:rsidR="00902B7D">
              <w:t xml:space="preserve">enter a row of information for each </w:t>
            </w:r>
            <w:r>
              <w:t xml:space="preserve">state you want to add, modify, or delete. </w:t>
            </w:r>
          </w:p>
          <w:p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rsidR="0070766E" w:rsidRPr="00910B75" w:rsidRDefault="0070766E" w:rsidP="00910B75"/>
    <w:p w:rsidR="003B12CF" w:rsidRPr="0082601A" w:rsidRDefault="003B12CF" w:rsidP="009735DF">
      <w:pPr>
        <w:keepNext/>
        <w:keepLines/>
      </w:pPr>
      <w:r w:rsidRPr="006A609D">
        <w:rPr>
          <w:rStyle w:val="CrossReference"/>
        </w:rPr>
        <w:lastRenderedPageBreak/>
        <w:fldChar w:fldCharType="begin"/>
      </w:r>
      <w:r w:rsidR="006A609D" w:rsidRPr="006A609D">
        <w:rPr>
          <w:rStyle w:val="CrossReference"/>
        </w:rPr>
        <w:instrText xml:space="preserve"> REF _Ref388005738 \* MERGEFORMAT \h</w:instrText>
      </w:r>
      <w:r w:rsidRPr="006A609D">
        <w:rPr>
          <w:rStyle w:val="CrossReference"/>
        </w:rPr>
      </w:r>
      <w:r w:rsidRPr="006A609D">
        <w:rPr>
          <w:rStyle w:val="CrossReference"/>
        </w:rPr>
        <w:fldChar w:fldCharType="separate"/>
      </w:r>
      <w:r w:rsidR="00BC07F1" w:rsidRPr="00BC07F1">
        <w:rPr>
          <w:rStyle w:val="CrossReference"/>
        </w:rPr>
        <w:t>Table 10</w:t>
      </w:r>
      <w:r w:rsidRPr="006A609D">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rsidR="003E7A9B" w:rsidRDefault="003E7A9B" w:rsidP="0096591F">
      <w:pPr>
        <w:pStyle w:val="TableCaption"/>
      </w:pPr>
      <w:bookmarkStart w:id="210" w:name="_Ref388005738"/>
      <w:r>
        <w:t>Table </w:t>
      </w:r>
      <w:fldSimple w:instr=" SEQ Table \* ARABIC ">
        <w:r w:rsidR="00BC07F1">
          <w:rPr>
            <w:noProof/>
          </w:rPr>
          <w:t>10</w:t>
        </w:r>
      </w:fldSimple>
      <w:bookmarkEnd w:id="210"/>
      <w:r>
        <w:t xml:space="preserve">. </w:t>
      </w:r>
      <w:r w:rsidRPr="00783149">
        <w:t xml:space="preserve">Upload </w:t>
      </w:r>
      <w:r>
        <w:t xml:space="preserve">State </w:t>
      </w:r>
      <w:r w:rsidRPr="00783149">
        <w:t>File Requirements</w:t>
      </w:r>
    </w:p>
    <w:tbl>
      <w:tblPr>
        <w:tblStyle w:val="TableGrid"/>
        <w:tblW w:w="0" w:type="auto"/>
        <w:tblLayout w:type="fixed"/>
        <w:tblLook w:val="04A0" w:firstRow="1" w:lastRow="0" w:firstColumn="1" w:lastColumn="0" w:noHBand="0" w:noVBand="1"/>
      </w:tblPr>
      <w:tblGrid>
        <w:gridCol w:w="2350"/>
        <w:gridCol w:w="7015"/>
      </w:tblGrid>
      <w:tr w:rsidR="00FD26A1" w:rsidRPr="00645F22"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rsidR="00FD26A1" w:rsidRPr="00645F22" w:rsidRDefault="00FD26A1" w:rsidP="00C505B6">
            <w:pPr>
              <w:pStyle w:val="TableHeader"/>
            </w:pPr>
            <w:r w:rsidRPr="00645F22">
              <w:t>Column</w:t>
            </w:r>
          </w:p>
        </w:tc>
        <w:tc>
          <w:tcPr>
            <w:tcW w:w="7015" w:type="dxa"/>
          </w:tcPr>
          <w:p w:rsidR="00FD26A1" w:rsidRPr="00645F22" w:rsidRDefault="00FD26A1" w:rsidP="00C505B6">
            <w:pPr>
              <w:pStyle w:val="TableHeader"/>
            </w:pPr>
            <w:r>
              <w:t>Description</w:t>
            </w:r>
          </w:p>
        </w:tc>
      </w:tr>
      <w:tr w:rsidR="00FD26A1" w:rsidRPr="00645F22" w:rsidTr="00CE29AA">
        <w:tc>
          <w:tcPr>
            <w:tcW w:w="2350" w:type="dxa"/>
          </w:tcPr>
          <w:p w:rsidR="00FD26A1" w:rsidRPr="00645F22" w:rsidRDefault="00FD26A1" w:rsidP="003E7A9B">
            <w:pPr>
              <w:pStyle w:val="TableText"/>
            </w:pPr>
            <w:r>
              <w:t>StateAbbreviation</w:t>
            </w:r>
            <w:r w:rsidR="000A219D">
              <w:t>*</w:t>
            </w:r>
            <w:r w:rsidR="00E730F9" w:rsidRPr="00E730F9">
              <w:rPr>
                <w:rStyle w:val="FootnoteReference"/>
              </w:rPr>
              <w:t>+</w:t>
            </w:r>
          </w:p>
        </w:tc>
        <w:tc>
          <w:tcPr>
            <w:tcW w:w="7015" w:type="dxa"/>
            <w:vAlign w:val="center"/>
          </w:tcPr>
          <w:p w:rsidR="00FD26A1" w:rsidRPr="00FC6D62" w:rsidRDefault="00AE76CB" w:rsidP="00FC6D62">
            <w:pPr>
              <w:pStyle w:val="TableText"/>
            </w:pPr>
            <w:r>
              <w:t>State’s abbreviation.</w:t>
            </w:r>
            <w:r w:rsidR="00FD26A1" w:rsidRPr="00FC6D62">
              <w:t xml:space="preserve"> </w:t>
            </w:r>
            <w:bookmarkStart w:id="211"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rsidR="00FD26A1" w:rsidRDefault="00FD26A1" w:rsidP="00CB020D">
            <w:pPr>
              <w:pStyle w:val="TableTextBullet"/>
            </w:pPr>
            <w:r w:rsidRPr="00657FD7">
              <w:rPr>
                <w:rStyle w:val="Strong"/>
              </w:rPr>
              <w:t>AA</w:t>
            </w:r>
            <w:r w:rsidR="00311066" w:rsidRPr="00FF6742">
              <w:t>—</w:t>
            </w:r>
            <w:r>
              <w:t>Arme</w:t>
            </w:r>
            <w:r w:rsidRPr="003C5824">
              <w:t>d Forces Americas</w:t>
            </w:r>
          </w:p>
          <w:p w:rsidR="00FD26A1" w:rsidRDefault="00FD26A1" w:rsidP="00CB020D">
            <w:pPr>
              <w:pStyle w:val="TableTextBullet"/>
            </w:pPr>
            <w:r w:rsidRPr="00657FD7">
              <w:rPr>
                <w:rStyle w:val="Strong"/>
              </w:rPr>
              <w:t>AE</w:t>
            </w:r>
            <w:r w:rsidR="00311066" w:rsidRPr="00FF6742">
              <w:t>—</w:t>
            </w:r>
            <w:r w:rsidRPr="003C5824">
              <w:t>Armed Forces Africa, Canada, Europe and Mideast</w:t>
            </w:r>
          </w:p>
          <w:p w:rsidR="00FD26A1" w:rsidRDefault="00FD26A1" w:rsidP="00CB020D">
            <w:pPr>
              <w:pStyle w:val="TableTextBullet"/>
            </w:pPr>
            <w:r w:rsidRPr="00657FD7">
              <w:rPr>
                <w:rStyle w:val="Strong"/>
              </w:rPr>
              <w:t>AP</w:t>
            </w:r>
            <w:r w:rsidR="00311066" w:rsidRPr="00FF6742">
              <w:t>—</w:t>
            </w:r>
            <w:r w:rsidRPr="003C5824">
              <w:t>Armed Forces Pacific</w:t>
            </w:r>
          </w:p>
          <w:p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211"/>
          </w:p>
        </w:tc>
      </w:tr>
      <w:tr w:rsidR="00FD26A1" w:rsidRPr="00645F22" w:rsidTr="00CE29AA">
        <w:tc>
          <w:tcPr>
            <w:tcW w:w="2350" w:type="dxa"/>
          </w:tcPr>
          <w:p w:rsidR="00FD26A1" w:rsidRPr="00645F22" w:rsidRDefault="00FD26A1" w:rsidP="003E7A9B">
            <w:pPr>
              <w:pStyle w:val="TableText"/>
            </w:pPr>
            <w:r>
              <w:t>StateName</w:t>
            </w:r>
            <w:r w:rsidR="000A219D">
              <w:t>*</w:t>
            </w:r>
          </w:p>
        </w:tc>
        <w:tc>
          <w:tcPr>
            <w:tcW w:w="7015" w:type="dxa"/>
            <w:vAlign w:val="center"/>
          </w:tcPr>
          <w:p w:rsidR="008658D5" w:rsidRDefault="00FD26A1" w:rsidP="00CB020D">
            <w:pPr>
              <w:pStyle w:val="TableText"/>
            </w:pPr>
            <w:r>
              <w:t>Full state name</w:t>
            </w:r>
            <w:r w:rsidR="006377B4">
              <w:t>.</w:t>
            </w:r>
          </w:p>
          <w:p w:rsidR="00FD26A1" w:rsidRPr="008658D5" w:rsidRDefault="006377B4" w:rsidP="00CB020D">
            <w:pPr>
              <w:pStyle w:val="TableText"/>
              <w:rPr>
                <w:rStyle w:val="Strong"/>
              </w:rPr>
            </w:pPr>
            <w:r w:rsidRPr="008658D5">
              <w:rPr>
                <w:rStyle w:val="Strong"/>
              </w:rPr>
              <w:t>Up to 50 characters.</w:t>
            </w:r>
          </w:p>
        </w:tc>
      </w:tr>
      <w:tr w:rsidR="00FD26A1" w:rsidRPr="00645F22" w:rsidTr="00CE29AA">
        <w:tc>
          <w:tcPr>
            <w:tcW w:w="2350" w:type="dxa"/>
          </w:tcPr>
          <w:p w:rsidR="00FD26A1" w:rsidRPr="00645F22" w:rsidRDefault="00FD26A1" w:rsidP="003E7A9B">
            <w:pPr>
              <w:pStyle w:val="TableText"/>
            </w:pPr>
            <w:r>
              <w:t>ParentEntityType</w:t>
            </w:r>
            <w:r w:rsidR="000A219D">
              <w:t>*</w:t>
            </w:r>
          </w:p>
        </w:tc>
        <w:tc>
          <w:tcPr>
            <w:tcW w:w="7015" w:type="dxa"/>
            <w:vAlign w:val="center"/>
          </w:tcPr>
          <w:p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rsidR="006377B4" w:rsidRDefault="006377B4" w:rsidP="00CB020D">
            <w:pPr>
              <w:pStyle w:val="TableTextBullet"/>
            </w:pPr>
            <w:r w:rsidRPr="00FB4790">
              <w:rPr>
                <w:rStyle w:val="Strong"/>
              </w:rPr>
              <w:t>CLIENT</w:t>
            </w:r>
            <w:r w:rsidR="000630A4" w:rsidRPr="00FF6742">
              <w:t>—</w:t>
            </w:r>
            <w:r w:rsidR="000630A4">
              <w:t xml:space="preserve">Indicates </w:t>
            </w:r>
            <w:r w:rsidR="00FF6742">
              <w:t xml:space="preserve">the state </w:t>
            </w:r>
            <w:r w:rsidR="00A26051">
              <w:t xml:space="preserve">is </w:t>
            </w:r>
            <w:r w:rsidR="00FF6742">
              <w:t xml:space="preserve">a </w:t>
            </w:r>
            <w:r w:rsidR="00A26051">
              <w:t xml:space="preserve">direct member </w:t>
            </w:r>
            <w:r w:rsidR="0087788D">
              <w:t xml:space="preserve">of </w:t>
            </w:r>
            <w:r w:rsidR="00FF6742">
              <w:t>the consortium.</w:t>
            </w:r>
          </w:p>
          <w:p w:rsidR="006377B4" w:rsidRDefault="006377B4" w:rsidP="00CB020D">
            <w:pPr>
              <w:pStyle w:val="TableTextBullet"/>
            </w:pPr>
            <w:r w:rsidRPr="00FB4790">
              <w:rPr>
                <w:rStyle w:val="Strong"/>
              </w:rPr>
              <w:t>GROUPOFSTATES</w:t>
            </w:r>
            <w:r w:rsidR="00FF6742" w:rsidRPr="00FF6742">
              <w:t>—</w:t>
            </w:r>
            <w:r w:rsidR="00FF6742">
              <w:t>Indicates the state is a member of a group of states.</w:t>
            </w:r>
          </w:p>
          <w:p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C07F1" w:rsidRPr="00BC07F1">
              <w:rPr>
                <w:rStyle w:val="CrossReference"/>
              </w:rPr>
              <w:t>Understanding the Smarter Balanced Hierarchy</w:t>
            </w:r>
            <w:r w:rsidR="00781881" w:rsidRPr="006A609D">
              <w:rPr>
                <w:rStyle w:val="CrossReference"/>
              </w:rPr>
              <w:fldChar w:fldCharType="end"/>
            </w:r>
            <w:r>
              <w:t>.</w:t>
            </w:r>
          </w:p>
        </w:tc>
      </w:tr>
      <w:tr w:rsidR="00FD26A1" w:rsidRPr="00645F22" w:rsidTr="00CE29AA">
        <w:tc>
          <w:tcPr>
            <w:tcW w:w="2350" w:type="dxa"/>
          </w:tcPr>
          <w:p w:rsidR="00FD26A1" w:rsidRPr="00645F22" w:rsidRDefault="00FD26A1" w:rsidP="003E7A9B">
            <w:pPr>
              <w:pStyle w:val="TableText"/>
            </w:pPr>
            <w:r>
              <w:t>ParentExternalId</w:t>
            </w:r>
            <w:r w:rsidR="000A219D">
              <w:t>*</w:t>
            </w:r>
          </w:p>
        </w:tc>
        <w:tc>
          <w:tcPr>
            <w:tcW w:w="7015" w:type="dxa"/>
            <w:vAlign w:val="center"/>
          </w:tcPr>
          <w:p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C07F1">
              <w:t>Parent entity’s identifier.</w:t>
            </w:r>
            <w:r>
              <w:rPr>
                <w:sz w:val="24"/>
                <w:szCs w:val="24"/>
              </w:rPr>
              <w:fldChar w:fldCharType="end"/>
            </w:r>
          </w:p>
          <w:p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rsidTr="00CE29AA">
        <w:tc>
          <w:tcPr>
            <w:tcW w:w="2350" w:type="dxa"/>
          </w:tcPr>
          <w:p w:rsidR="00FD26A1" w:rsidRPr="00645F22" w:rsidRDefault="003C2877" w:rsidP="00C505B6">
            <w:pPr>
              <w:pStyle w:val="TableText"/>
            </w:pPr>
            <w:r>
              <w:t>Delete+</w:t>
            </w:r>
          </w:p>
        </w:tc>
        <w:tc>
          <w:tcPr>
            <w:tcW w:w="7015" w:type="dxa"/>
            <w:vAlign w:val="center"/>
          </w:tcPr>
          <w:p w:rsidR="00FD26A1" w:rsidRPr="00FB4790" w:rsidRDefault="00FD26A1" w:rsidP="008444D9">
            <w:pPr>
              <w:pStyle w:val="TableText"/>
            </w:pPr>
            <w:r w:rsidRPr="00FB4790">
              <w:t xml:space="preserve">Flag for deleting the </w:t>
            </w:r>
            <w:r w:rsidR="00AC4F52">
              <w:t>state</w:t>
            </w:r>
            <w:r w:rsidR="006377B4" w:rsidRPr="00FB4790">
              <w:t>.</w:t>
            </w:r>
          </w:p>
          <w:p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r w:rsidR="000E0CF1">
              <w:t>StateAbbreviation</w:t>
            </w:r>
            <w:r w:rsidR="00FB4790" w:rsidRPr="00FB4790">
              <w:t>.</w:t>
            </w:r>
          </w:p>
          <w:p w:rsidR="00FB4790" w:rsidRPr="00FB4790" w:rsidRDefault="00FB4790" w:rsidP="00CB020D">
            <w:pPr>
              <w:pStyle w:val="TableTextBullet"/>
            </w:pPr>
            <w:r w:rsidRPr="00FB4790">
              <w:rPr>
                <w:rStyle w:val="Strong"/>
              </w:rPr>
              <w:t>&lt;blank&gt;</w:t>
            </w:r>
            <w:r w:rsidRPr="00FB4790">
              <w:t>—</w:t>
            </w:r>
            <w:r>
              <w:t>Add the new state</w:t>
            </w:r>
            <w:r w:rsidR="0070766E">
              <w:t xml:space="preserve"> record or modify the existing one</w:t>
            </w:r>
            <w:r>
              <w:t>.</w:t>
            </w:r>
          </w:p>
        </w:tc>
      </w:tr>
    </w:tbl>
    <w:p w:rsidR="0070766E" w:rsidRDefault="0070766E" w:rsidP="00910B75"/>
    <w:p w:rsidR="00156956" w:rsidRDefault="0043402C" w:rsidP="00E40808">
      <w:pPr>
        <w:pStyle w:val="Heading3"/>
      </w:pPr>
      <w:bookmarkStart w:id="212" w:name="_Ref389555292"/>
      <w:bookmarkStart w:id="213" w:name="_Toc391560324"/>
      <w:bookmarkStart w:id="214" w:name="_Toc398805128"/>
      <w:r>
        <w:lastRenderedPageBreak/>
        <w:t>Managing</w:t>
      </w:r>
      <w:r w:rsidR="00156956">
        <w:t xml:space="preserve"> District Groups</w:t>
      </w:r>
      <w:r w:rsidR="00E40808">
        <w:t>.</w:t>
      </w:r>
      <w:bookmarkEnd w:id="212"/>
      <w:bookmarkEnd w:id="213"/>
      <w:bookmarkEnd w:id="214"/>
    </w:p>
    <w:p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p>
    <w:p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73254B42" wp14:editId="78C51769">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rsidR="00482D83" w:rsidRDefault="0043402C" w:rsidP="00E40808">
      <w:pPr>
        <w:pStyle w:val="Heading4"/>
      </w:pPr>
      <w:bookmarkStart w:id="215" w:name="_Toc391560325"/>
      <w:bookmarkStart w:id="216" w:name="_Toc398805129"/>
      <w:r>
        <w:t>Create or modify district groups</w:t>
      </w:r>
      <w:r w:rsidR="00482D83">
        <w:t>.</w:t>
      </w:r>
      <w:bookmarkEnd w:id="215"/>
      <w:bookmarkEnd w:id="216"/>
    </w:p>
    <w:p w:rsidR="00C74D2F" w:rsidRDefault="00C74D2F" w:rsidP="009A7309">
      <w:pPr>
        <w:pStyle w:val="ImageCaption"/>
      </w:pPr>
      <w:bookmarkStart w:id="217" w:name="_Toc391560259"/>
      <w:bookmarkStart w:id="218" w:name="_Toc398805197"/>
      <w:r>
        <w:t xml:space="preserve">Figure </w:t>
      </w:r>
      <w:fldSimple w:instr=" SEQ Figure \* ARABIC ">
        <w:r w:rsidR="00BC07F1">
          <w:rPr>
            <w:noProof/>
          </w:rPr>
          <w:t>23</w:t>
        </w:r>
      </w:fldSimple>
      <w:r>
        <w:t xml:space="preserve">. Group of Districts Search </w:t>
      </w:r>
      <w:r w:rsidR="003A318A">
        <w:t>Screen</w:t>
      </w:r>
      <w:bookmarkEnd w:id="217"/>
      <w:bookmarkEnd w:id="218"/>
    </w:p>
    <w:p w:rsidR="0070766E" w:rsidRDefault="00AD23F0" w:rsidP="00545E13">
      <w:pPr>
        <w:pStyle w:val="Image"/>
      </w:pPr>
      <w:r>
        <w:drawing>
          <wp:inline distT="0" distB="0" distL="0" distR="0" wp14:anchorId="3C2021B0" wp14:editId="37B9313C">
            <wp:extent cx="5486400" cy="3540281"/>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540281"/>
                    </a:xfrm>
                    <a:prstGeom prst="rect">
                      <a:avLst/>
                    </a:prstGeom>
                    <a:noFill/>
                    <a:ln w="9522" cmpd="sng">
                      <a:solidFill>
                        <a:srgbClr val="A6A6A6"/>
                      </a:solidFill>
                      <a:prstDash val="solid"/>
                    </a:ln>
                  </pic:spPr>
                </pic:pic>
              </a:graphicData>
            </a:graphic>
          </wp:inline>
        </w:drawing>
      </w:r>
    </w:p>
    <w:p w:rsidR="0070766E" w:rsidRPr="00C62ED3" w:rsidRDefault="0070766E" w:rsidP="00910B75"/>
    <w:p w:rsidR="0043402C" w:rsidRPr="0070766E" w:rsidRDefault="0043402C" w:rsidP="00910B75">
      <w:pPr>
        <w:pStyle w:val="ProcedureIntroduction"/>
      </w:pPr>
      <w:r>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495" w:type="dxa"/>
          </w:tcPr>
          <w:p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r w:rsidRPr="00D108A9">
              <w:rPr>
                <w:rStyle w:val="Strong"/>
              </w:rPr>
              <w:t>Of</w:t>
            </w:r>
            <w:r w:rsidR="00C74D2F" w:rsidRPr="00D108A9">
              <w:rPr>
                <w:rStyle w:val="Strong"/>
              </w:rPr>
              <w:t xml:space="preserve"> </w:t>
            </w:r>
            <w:r w:rsidRPr="00D108A9">
              <w:rPr>
                <w:rStyle w:val="Strong"/>
              </w:rPr>
              <w:t>Districts</w:t>
            </w:r>
            <w:r>
              <w:t xml:space="preserve">] link. </w:t>
            </w:r>
          </w:p>
          <w:p w:rsidR="0043402C" w:rsidRDefault="0043402C" w:rsidP="006F0602">
            <w:pPr>
              <w:pStyle w:val="ListNumber"/>
            </w:pPr>
            <w:r>
              <w:t xml:space="preserve">On the </w:t>
            </w:r>
            <w:r w:rsidRPr="000E4206">
              <w:rPr>
                <w:b/>
                <w:i/>
              </w:rPr>
              <w:t xml:space="preserve">Group of </w:t>
            </w:r>
            <w:r>
              <w:rPr>
                <w:b/>
                <w:i/>
              </w:rPr>
              <w:t>Districts</w:t>
            </w:r>
            <w:r w:rsidRPr="000E4206">
              <w:rPr>
                <w:b/>
                <w:i/>
              </w:rPr>
              <w:t xml:space="preserve"> Search</w:t>
            </w:r>
            <w:r>
              <w:t xml:space="preserve"> screen, click [</w:t>
            </w:r>
            <w:r w:rsidRPr="00D108A9">
              <w:rPr>
                <w:rStyle w:val="Strong"/>
              </w:rPr>
              <w:t>New</w:t>
            </w:r>
            <w:r>
              <w:t>].</w:t>
            </w:r>
          </w:p>
          <w:p w:rsidR="0043402C" w:rsidRDefault="0043402C" w:rsidP="006F0602">
            <w:pPr>
              <w:pStyle w:val="ListNumber"/>
            </w:pPr>
            <w:r>
              <w:t xml:space="preserve">On the </w:t>
            </w:r>
            <w:r w:rsidRPr="00116EB2">
              <w:rPr>
                <w:b/>
                <w:i/>
              </w:rPr>
              <w:t xml:space="preserve">Add Group of </w:t>
            </w:r>
            <w:r>
              <w:rPr>
                <w:b/>
                <w:i/>
              </w:rPr>
              <w:t>Districts</w:t>
            </w:r>
            <w:r w:rsidRPr="00116EB2">
              <w:rPr>
                <w:b/>
                <w:i/>
              </w:rPr>
              <w:t xml:space="preserve"> Information</w:t>
            </w:r>
            <w:r>
              <w:t xml:space="preserve"> screen, enter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C07F1" w:rsidRPr="00BC07F1">
              <w:rPr>
                <w:rStyle w:val="CrossReference"/>
              </w:rPr>
              <w:t>Table 11</w:t>
            </w:r>
            <w:r w:rsidRPr="006A609D">
              <w:rPr>
                <w:rStyle w:val="CrossReference"/>
              </w:rPr>
              <w:fldChar w:fldCharType="end"/>
            </w:r>
            <w:r>
              <w:t>.</w:t>
            </w:r>
          </w:p>
          <w:p w:rsidR="0043402C" w:rsidRDefault="00552A84" w:rsidP="00516F05">
            <w:pPr>
              <w:pStyle w:val="ListNumber"/>
            </w:pPr>
            <w:r>
              <w:t>C</w:t>
            </w:r>
            <w:r w:rsidR="0043402C">
              <w:t>lick [</w:t>
            </w:r>
            <w:r w:rsidR="0043402C" w:rsidRPr="00D108A9">
              <w:rPr>
                <w:rStyle w:val="Strong"/>
              </w:rPr>
              <w:t>Save</w:t>
            </w:r>
            <w:r w:rsidR="0043402C">
              <w:t xml:space="preserve">]. </w:t>
            </w:r>
          </w:p>
        </w:tc>
      </w:tr>
    </w:tbl>
    <w:p w:rsidR="0043402C" w:rsidRPr="00C62ED3" w:rsidRDefault="0043402C" w:rsidP="00910B75"/>
    <w:p w:rsidR="0043402C" w:rsidRDefault="0043402C" w:rsidP="00910B75">
      <w:pPr>
        <w:pStyle w:val="ProcedureIntroduction"/>
      </w:pPr>
      <w:r>
        <w:lastRenderedPageBreak/>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576" w:type="dxa"/>
          </w:tcPr>
          <w:p w:rsidR="0043402C" w:rsidRDefault="0070766E" w:rsidP="00D1375C">
            <w:pPr>
              <w:pStyle w:val="ListNumber"/>
              <w:numPr>
                <w:ilvl w:val="0"/>
                <w:numId w:val="76"/>
              </w:numPr>
            </w:pPr>
            <w:r>
              <w:t xml:space="preserve">On the </w:t>
            </w:r>
            <w:r w:rsidRPr="003A318A">
              <w:rPr>
                <w:b/>
                <w:i/>
              </w:rPr>
              <w:t>Group of Districts Search</w:t>
            </w:r>
            <w:r>
              <w:t xml:space="preserve"> screen, </w:t>
            </w:r>
            <w:r w:rsidR="0043402C">
              <w:t xml:space="preserve">search for a </w:t>
            </w:r>
            <w:r w:rsidR="001219C9">
              <w:t>district</w:t>
            </w:r>
            <w:r w:rsidR="0043402C">
              <w:t xml:space="preserve"> group record.</w:t>
            </w:r>
          </w:p>
          <w:p w:rsidR="0043402C" w:rsidRDefault="0070766E" w:rsidP="003A318A">
            <w:pPr>
              <w:pStyle w:val="ListNumber"/>
            </w:pPr>
            <w:r>
              <w:t>I</w:t>
            </w:r>
            <w:r w:rsidR="0043402C">
              <w:t>n the search results table, click [</w:t>
            </w:r>
            <w:r w:rsidR="00516F05">
              <w:t xml:space="preserve"> </w:t>
            </w:r>
            <w:r w:rsidR="0043402C">
              <w:rPr>
                <w:i/>
                <w:noProof/>
              </w:rPr>
              <w:drawing>
                <wp:inline distT="0" distB="0" distL="0" distR="0" wp14:anchorId="56A28B89" wp14:editId="34CFDE36">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rsidR="0043402C" w:rsidRDefault="0043402C" w:rsidP="003A318A">
            <w:pPr>
              <w:pStyle w:val="ListNumber"/>
            </w:pPr>
            <w:r>
              <w:t xml:space="preserve">On the </w:t>
            </w:r>
            <w:r w:rsidRPr="00116EB2">
              <w:rPr>
                <w:b/>
                <w:i/>
              </w:rPr>
              <w:t xml:space="preserve">Edit Group of </w:t>
            </w:r>
            <w:r>
              <w:rPr>
                <w:b/>
                <w:i/>
              </w:rPr>
              <w:t>Districts</w:t>
            </w:r>
            <w:r w:rsidRPr="00116EB2">
              <w:rPr>
                <w:b/>
                <w:i/>
              </w:rPr>
              <w:t xml:space="preserve"> Information</w:t>
            </w:r>
            <w:r>
              <w:t xml:space="preserve"> screen, </w:t>
            </w:r>
            <w:r w:rsidR="008A7A64">
              <w:t>modify</w:t>
            </w:r>
            <w:r>
              <w:t xml:space="preserve">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C07F1" w:rsidRPr="00BC07F1">
              <w:rPr>
                <w:rStyle w:val="CrossReference"/>
              </w:rPr>
              <w:t>Table 11</w:t>
            </w:r>
            <w:r w:rsidRPr="006A609D">
              <w:rPr>
                <w:rStyle w:val="CrossReference"/>
              </w:rPr>
              <w:fldChar w:fldCharType="end"/>
            </w:r>
            <w:r>
              <w:t>.</w:t>
            </w:r>
          </w:p>
          <w:p w:rsidR="0043402C" w:rsidRDefault="00552A84" w:rsidP="00516F05">
            <w:pPr>
              <w:pStyle w:val="ListNumber"/>
            </w:pPr>
            <w:r>
              <w:t>C</w:t>
            </w:r>
            <w:r w:rsidR="0043402C">
              <w:t>lick [</w:t>
            </w:r>
            <w:r w:rsidR="0043402C">
              <w:rPr>
                <w:b/>
              </w:rPr>
              <w:t>Save</w:t>
            </w:r>
            <w:r w:rsidR="0043402C">
              <w:t xml:space="preserve">]. </w:t>
            </w:r>
          </w:p>
        </w:tc>
      </w:tr>
    </w:tbl>
    <w:p w:rsidR="0043402C" w:rsidRPr="00C62ED3" w:rsidRDefault="0043402C" w:rsidP="00910B75"/>
    <w:p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rsidTr="003A318A">
        <w:trPr>
          <w:jc w:val="center"/>
        </w:trPr>
        <w:tc>
          <w:tcPr>
            <w:tcW w:w="9576" w:type="dxa"/>
          </w:tcPr>
          <w:p w:rsidR="0043402C" w:rsidRDefault="00902B7D" w:rsidP="00D1375C">
            <w:pPr>
              <w:pStyle w:val="ListNumber"/>
              <w:numPr>
                <w:ilvl w:val="0"/>
                <w:numId w:val="75"/>
              </w:numPr>
            </w:pPr>
            <w:r>
              <w:t xml:space="preserve">On the </w:t>
            </w:r>
            <w:r w:rsidRPr="003A318A">
              <w:rPr>
                <w:b/>
                <w:i/>
              </w:rPr>
              <w:t>Group of Districts Search</w:t>
            </w:r>
            <w:r>
              <w:t xml:space="preserve"> scree</w:t>
            </w:r>
            <w:r w:rsidR="00C93CAE">
              <w:t>n</w:t>
            </w:r>
            <w:r>
              <w:t>,</w:t>
            </w:r>
            <w:r w:rsidR="0043402C">
              <w:t xml:space="preserve"> search for a </w:t>
            </w:r>
            <w:r w:rsidR="001219C9">
              <w:t>district</w:t>
            </w:r>
            <w:r w:rsidR="0043402C">
              <w:t xml:space="preserve"> group record.</w:t>
            </w:r>
          </w:p>
          <w:p w:rsidR="0043402C" w:rsidRDefault="0043402C" w:rsidP="003A318A">
            <w:pPr>
              <w:pStyle w:val="ListNumber"/>
            </w:pPr>
            <w:r>
              <w:t>On the search results table, click [</w:t>
            </w:r>
            <w:r w:rsidR="00516F05">
              <w:t xml:space="preserve"> </w:t>
            </w:r>
            <w:r>
              <w:rPr>
                <w:i/>
                <w:noProof/>
              </w:rPr>
              <w:drawing>
                <wp:inline distT="0" distB="0" distL="0" distR="0" wp14:anchorId="258C967C" wp14:editId="1D75D6DC">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rsidR="0043402C" w:rsidRDefault="0043402C" w:rsidP="003A318A">
            <w:pPr>
              <w:pStyle w:val="ListNumber"/>
            </w:pPr>
            <w:r>
              <w:t>In the warning box that pops up, click [</w:t>
            </w:r>
            <w:r w:rsidRPr="00D108A9">
              <w:rPr>
                <w:rStyle w:val="Strong"/>
              </w:rPr>
              <w:t>OK</w:t>
            </w:r>
            <w:r>
              <w:t xml:space="preserve">]. </w:t>
            </w:r>
          </w:p>
          <w:p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rsidR="00482D83" w:rsidRDefault="0043402C" w:rsidP="00E40808">
      <w:pPr>
        <w:pStyle w:val="Heading4"/>
      </w:pPr>
      <w:bookmarkStart w:id="219" w:name="_Toc391560326"/>
      <w:bookmarkStart w:id="220" w:name="_Toc398805130"/>
      <w:r>
        <w:t>Upload district groups</w:t>
      </w:r>
      <w:r w:rsidR="00482D83">
        <w:t>.</w:t>
      </w:r>
      <w:bookmarkEnd w:id="219"/>
      <w:bookmarkEnd w:id="220"/>
    </w:p>
    <w:p w:rsidR="0043402C" w:rsidRDefault="0043402C" w:rsidP="0043402C">
      <w:pPr>
        <w:keepNext/>
      </w:pPr>
      <w:r>
        <w:t xml:space="preserve">You can add, modify, or delete district groups by uploading a file to </w:t>
      </w:r>
      <w:r w:rsidR="00DD7873">
        <w:t>ART</w:t>
      </w:r>
      <w:r>
        <w:t>.</w:t>
      </w:r>
    </w:p>
    <w:p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rsidTr="006F0602">
        <w:trPr>
          <w:jc w:val="center"/>
        </w:trPr>
        <w:tc>
          <w:tcPr>
            <w:tcW w:w="9576" w:type="dxa"/>
          </w:tcPr>
          <w:p w:rsidR="0043402C" w:rsidRDefault="0043402C" w:rsidP="00D1375C">
            <w:pPr>
              <w:pStyle w:val="ListNumber"/>
              <w:numPr>
                <w:ilvl w:val="0"/>
                <w:numId w:val="36"/>
              </w:numPr>
            </w:pPr>
            <w:r>
              <w:t xml:space="preserve">Download the </w:t>
            </w:r>
            <w:r w:rsidRPr="00516F05">
              <w:rPr>
                <w:rStyle w:val="Emphasis"/>
                <w:i w:val="0"/>
              </w:rPr>
              <w:t>GroupOfDistricts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43402C" w:rsidRDefault="0043402C"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C07F1" w:rsidRPr="00BC07F1">
              <w:rPr>
                <w:rStyle w:val="CrossReference"/>
              </w:rPr>
              <w:t>Table 11</w:t>
            </w:r>
            <w:r w:rsidRPr="006A609D">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rsidR="0043402C" w:rsidRPr="00586A01" w:rsidRDefault="0043402C" w:rsidP="00586A01"/>
    <w:p w:rsidR="00156956" w:rsidRDefault="00746388" w:rsidP="009735DF">
      <w:pPr>
        <w:keepNext/>
        <w:keepLines/>
      </w:pP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BC07F1" w:rsidRPr="00BC07F1">
        <w:rPr>
          <w:rStyle w:val="CrossReference"/>
        </w:rPr>
        <w:t>Table 11</w:t>
      </w:r>
      <w:r w:rsidRPr="006A609D">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rsidR="00156956" w:rsidRDefault="00156956" w:rsidP="00800BB7">
      <w:pPr>
        <w:pStyle w:val="TableCaption"/>
      </w:pPr>
      <w:bookmarkStart w:id="221" w:name="_Ref388346617"/>
      <w:r>
        <w:t>Table </w:t>
      </w:r>
      <w:fldSimple w:instr=" SEQ Table \* ARABIC ">
        <w:r w:rsidR="00BC07F1">
          <w:rPr>
            <w:noProof/>
          </w:rPr>
          <w:t>11</w:t>
        </w:r>
      </w:fldSimple>
      <w:bookmarkEnd w:id="221"/>
      <w:r>
        <w:t xml:space="preserve">. </w:t>
      </w:r>
      <w:r w:rsidRPr="00783149">
        <w:t xml:space="preserve">Upload </w:t>
      </w:r>
      <w:r>
        <w:t>District</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156956" w:rsidRPr="00CF4376"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rsidR="00156956" w:rsidRPr="00CF4376" w:rsidRDefault="00156956" w:rsidP="00156956">
            <w:pPr>
              <w:pStyle w:val="TableHeader"/>
            </w:pPr>
            <w:r w:rsidRPr="00CF4376">
              <w:t>Column</w:t>
            </w:r>
          </w:p>
        </w:tc>
        <w:tc>
          <w:tcPr>
            <w:tcW w:w="6192" w:type="dxa"/>
          </w:tcPr>
          <w:p w:rsidR="00156956" w:rsidRPr="00CF4376" w:rsidRDefault="00156956" w:rsidP="00156956">
            <w:pPr>
              <w:pStyle w:val="TableHeader"/>
            </w:pPr>
            <w:r w:rsidRPr="00CF4376">
              <w:t>Description</w:t>
            </w:r>
          </w:p>
        </w:tc>
      </w:tr>
      <w:tr w:rsidR="002B529E" w:rsidRPr="00CF4376" w:rsidTr="006E3693">
        <w:tc>
          <w:tcPr>
            <w:tcW w:w="3168" w:type="dxa"/>
          </w:tcPr>
          <w:p w:rsidR="002B529E" w:rsidRPr="00922BD9" w:rsidRDefault="002B529E" w:rsidP="00922BD9">
            <w:pPr>
              <w:pStyle w:val="TableText"/>
            </w:pPr>
            <w:r w:rsidRPr="00922BD9">
              <w:t>GroupOfDistrictsIdentifier</w:t>
            </w:r>
            <w:r>
              <w:t>*</w:t>
            </w:r>
            <w:r w:rsidRPr="00922BD9">
              <w:rPr>
                <w:rStyle w:val="FootnoteReference"/>
              </w:rPr>
              <w:t>+</w:t>
            </w:r>
          </w:p>
        </w:tc>
        <w:tc>
          <w:tcPr>
            <w:tcW w:w="6192" w:type="dxa"/>
          </w:tcPr>
          <w:p w:rsidR="002B529E" w:rsidRDefault="002B529E" w:rsidP="002B529E">
            <w:pPr>
              <w:pStyle w:val="TableText"/>
            </w:pPr>
            <w:r>
              <w:t>Unique identifier for group of districts.</w:t>
            </w:r>
          </w:p>
          <w:p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rsidTr="006E3693">
        <w:tc>
          <w:tcPr>
            <w:tcW w:w="3168" w:type="dxa"/>
          </w:tcPr>
          <w:p w:rsidR="002B529E" w:rsidRPr="00922BD9" w:rsidRDefault="002B529E" w:rsidP="00922BD9">
            <w:pPr>
              <w:pStyle w:val="TableText"/>
            </w:pPr>
            <w:r w:rsidRPr="00922BD9">
              <w:lastRenderedPageBreak/>
              <w:t>GroupOfDistrictsName</w:t>
            </w:r>
            <w:r>
              <w:t>*</w:t>
            </w:r>
          </w:p>
        </w:tc>
        <w:tc>
          <w:tcPr>
            <w:tcW w:w="6192" w:type="dxa"/>
          </w:tcPr>
          <w:p w:rsidR="002B529E" w:rsidRDefault="002B529E" w:rsidP="002B529E">
            <w:pPr>
              <w:pStyle w:val="TableText"/>
            </w:pPr>
            <w:r>
              <w:t>Descriptive name for group of districts.</w:t>
            </w:r>
          </w:p>
          <w:p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rsidTr="006E3693">
        <w:tc>
          <w:tcPr>
            <w:tcW w:w="3168" w:type="dxa"/>
          </w:tcPr>
          <w:p w:rsidR="002B529E" w:rsidRPr="00922BD9" w:rsidRDefault="002B529E" w:rsidP="00922BD9">
            <w:pPr>
              <w:pStyle w:val="TableText"/>
            </w:pPr>
            <w:r w:rsidRPr="00922BD9">
              <w:t>ParentEntityType</w:t>
            </w:r>
            <w:r>
              <w:t>*</w:t>
            </w:r>
          </w:p>
        </w:tc>
        <w:tc>
          <w:tcPr>
            <w:tcW w:w="6192" w:type="dxa"/>
          </w:tcPr>
          <w:p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rsidR="005E63E1" w:rsidRPr="00F77A11" w:rsidRDefault="005E63E1" w:rsidP="005E63E1">
            <w:pPr>
              <w:pStyle w:val="TableTextBullet"/>
            </w:pPr>
            <w:r w:rsidRPr="00E67128">
              <w:rPr>
                <w:rStyle w:val="Strong"/>
              </w:rPr>
              <w:t>CLIENT</w:t>
            </w:r>
            <w:r w:rsidRPr="00F77A11">
              <w:t xml:space="preserve">—Indicates the </w:t>
            </w:r>
            <w:r>
              <w:t>district</w:t>
            </w:r>
            <w:r w:rsidRPr="00F77A11">
              <w:t xml:space="preserve"> </w:t>
            </w:r>
            <w:r w:rsidR="006E2445">
              <w:t xml:space="preserve">group </w:t>
            </w:r>
            <w:r w:rsidRPr="00F77A11">
              <w:t xml:space="preserve">is a direct </w:t>
            </w:r>
            <w:r>
              <w:t>member of the consortium</w:t>
            </w:r>
            <w:r w:rsidRPr="00F77A11">
              <w:t>.</w:t>
            </w:r>
          </w:p>
          <w:p w:rsidR="005E63E1" w:rsidRDefault="005E63E1" w:rsidP="005E63E1">
            <w:pPr>
              <w:pStyle w:val="TableTextBullet"/>
            </w:pPr>
            <w:r w:rsidRPr="00E67128">
              <w:rPr>
                <w:rStyle w:val="Strong"/>
              </w:rPr>
              <w:t>GROUPOFSTATES</w:t>
            </w:r>
            <w:r w:rsidRPr="00F77A11">
              <w:t xml:space="preserve">—Indicates the </w:t>
            </w:r>
            <w:r>
              <w:t xml:space="preserve">district </w:t>
            </w:r>
            <w:r w:rsidR="006E2445">
              <w:t xml:space="preserve">group </w:t>
            </w:r>
            <w:r w:rsidRPr="00F77A11">
              <w:t>is a member of a group of states.</w:t>
            </w:r>
          </w:p>
          <w:p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C07F1" w:rsidRPr="00BC07F1">
              <w:rPr>
                <w:rStyle w:val="CrossReference"/>
              </w:rPr>
              <w:t>Understanding the Smarter Balanced Hierarchy</w:t>
            </w:r>
            <w:r w:rsidRPr="006A609D">
              <w:rPr>
                <w:rStyle w:val="CrossReference"/>
              </w:rPr>
              <w:fldChar w:fldCharType="end"/>
            </w:r>
            <w:r w:rsidRPr="00F77A11">
              <w:t>.</w:t>
            </w:r>
          </w:p>
        </w:tc>
      </w:tr>
      <w:tr w:rsidR="002B529E" w:rsidRPr="00CF4376" w:rsidTr="006E3693">
        <w:tc>
          <w:tcPr>
            <w:tcW w:w="3168" w:type="dxa"/>
          </w:tcPr>
          <w:p w:rsidR="002B529E" w:rsidRPr="00922BD9" w:rsidRDefault="002B529E" w:rsidP="00922BD9">
            <w:pPr>
              <w:pStyle w:val="TableText"/>
            </w:pPr>
            <w:r w:rsidRPr="00922BD9">
              <w:t>ParentExternalId</w:t>
            </w:r>
            <w:r>
              <w:t>*</w:t>
            </w:r>
          </w:p>
        </w:tc>
        <w:tc>
          <w:tcPr>
            <w:tcW w:w="6192" w:type="dxa"/>
          </w:tcPr>
          <w:p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C07F1">
              <w:t>Parent entity’s identifier.</w:t>
            </w:r>
            <w:r>
              <w:rPr>
                <w:sz w:val="24"/>
                <w:szCs w:val="24"/>
              </w:rPr>
              <w:fldChar w:fldCharType="end"/>
            </w:r>
          </w:p>
          <w:p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rsidTr="005F0E8E">
        <w:tc>
          <w:tcPr>
            <w:tcW w:w="3168" w:type="dxa"/>
          </w:tcPr>
          <w:p w:rsidR="00536550" w:rsidRPr="00922BD9" w:rsidRDefault="00536550" w:rsidP="00922BD9">
            <w:pPr>
              <w:pStyle w:val="TableText"/>
            </w:pPr>
            <w:r w:rsidRPr="00922BD9">
              <w:t>StateAbbreviation</w:t>
            </w:r>
            <w:r>
              <w:t>*</w:t>
            </w:r>
            <w:r w:rsidRPr="00922BD9">
              <w:rPr>
                <w:rStyle w:val="FootnoteReference"/>
              </w:rPr>
              <w:t>+</w:t>
            </w:r>
          </w:p>
        </w:tc>
        <w:tc>
          <w:tcPr>
            <w:tcW w:w="6192" w:type="dxa"/>
            <w:vAlign w:val="center"/>
          </w:tcPr>
          <w:p w:rsidR="00BC07F1" w:rsidRPr="00FC6D62" w:rsidRDefault="00536550" w:rsidP="00FC6D62">
            <w:pPr>
              <w:pStyle w:val="TableText"/>
            </w:pPr>
            <w:r>
              <w:t xml:space="preserve">State in which the district group is located.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AC1689" w:rsidRDefault="00BC07F1" w:rsidP="00AC1689">
            <w:pPr>
              <w:pStyle w:val="TableTextBullet"/>
            </w:pPr>
            <w:r w:rsidRPr="00657FD7">
              <w:rPr>
                <w:rStyle w:val="Strong"/>
              </w:rPr>
              <w:t>OT</w:t>
            </w:r>
            <w:r w:rsidRPr="00FF6742">
              <w:t>—</w:t>
            </w:r>
            <w:r w:rsidRPr="00657FD7">
              <w:t>Other</w:t>
            </w:r>
            <w:r w:rsidR="00536550">
              <w:fldChar w:fldCharType="end"/>
            </w:r>
          </w:p>
        </w:tc>
      </w:tr>
      <w:tr w:rsidR="00922BD9" w:rsidRPr="00CF4376" w:rsidTr="006E3693">
        <w:tc>
          <w:tcPr>
            <w:tcW w:w="3168" w:type="dxa"/>
          </w:tcPr>
          <w:p w:rsidR="00922BD9" w:rsidRPr="00922BD9" w:rsidRDefault="003C2877" w:rsidP="00922BD9">
            <w:pPr>
              <w:pStyle w:val="TableText"/>
            </w:pPr>
            <w:r>
              <w:t>Delete+</w:t>
            </w:r>
          </w:p>
        </w:tc>
        <w:tc>
          <w:tcPr>
            <w:tcW w:w="6192" w:type="dxa"/>
          </w:tcPr>
          <w:p w:rsidR="00922BD9" w:rsidRPr="00FB4790" w:rsidRDefault="00922BD9" w:rsidP="00922BD9">
            <w:pPr>
              <w:pStyle w:val="TableText"/>
            </w:pPr>
            <w:r w:rsidRPr="00FB4790">
              <w:t xml:space="preserve">Flag for deleting the </w:t>
            </w:r>
            <w:r w:rsidR="00536550">
              <w:t>district group</w:t>
            </w:r>
            <w:r w:rsidRPr="00FB4790">
              <w:t>.</w:t>
            </w:r>
          </w:p>
          <w:p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r w:rsidR="005E029B" w:rsidRPr="00922BD9">
              <w:t>GroupOfDistrictsIdentifier</w:t>
            </w:r>
            <w:r w:rsidR="005E029B">
              <w:t xml:space="preserve"> and </w:t>
            </w:r>
            <w:r w:rsidR="005E029B" w:rsidRPr="00922BD9">
              <w:t>StateAbbreviation</w:t>
            </w:r>
            <w:r w:rsidR="002B1B6E">
              <w:t>.</w:t>
            </w:r>
          </w:p>
          <w:p w:rsidR="00922BD9" w:rsidRDefault="00922BD9" w:rsidP="007B7CE3">
            <w:pPr>
              <w:pStyle w:val="TableTextBullet"/>
            </w:pPr>
            <w:r w:rsidRPr="00FB4790">
              <w:rPr>
                <w:rStyle w:val="Strong"/>
              </w:rPr>
              <w:t>&lt;blank&gt;</w:t>
            </w:r>
            <w:r w:rsidRPr="00FB4790">
              <w:t>—</w:t>
            </w:r>
            <w:r>
              <w:t xml:space="preserve">Add the new </w:t>
            </w:r>
            <w:r w:rsidR="00C45027">
              <w:t>district group</w:t>
            </w:r>
            <w:r w:rsidR="00C62ED3">
              <w:t xml:space="preserve"> or modify an existing one.</w:t>
            </w:r>
          </w:p>
        </w:tc>
      </w:tr>
    </w:tbl>
    <w:p w:rsidR="00156956" w:rsidRPr="00CF4376" w:rsidRDefault="00156956" w:rsidP="00156956"/>
    <w:p w:rsidR="00482D83" w:rsidRDefault="001219C9" w:rsidP="001219C9">
      <w:pPr>
        <w:pStyle w:val="Heading3"/>
      </w:pPr>
      <w:bookmarkStart w:id="222" w:name="_Toc391560327"/>
      <w:bookmarkStart w:id="223" w:name="_Toc398805131"/>
      <w:r>
        <w:lastRenderedPageBreak/>
        <w:t>Managing</w:t>
      </w:r>
      <w:r w:rsidR="00B27516">
        <w:t xml:space="preserve"> Districts</w:t>
      </w:r>
      <w:r w:rsidR="00482D83">
        <w:t>.</w:t>
      </w:r>
      <w:bookmarkEnd w:id="222"/>
      <w:bookmarkEnd w:id="223"/>
    </w:p>
    <w:p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rsidR="001219C9" w:rsidRPr="00937B11" w:rsidRDefault="001219C9" w:rsidP="00C76EF3">
      <w:pPr>
        <w:keepNext/>
      </w:pPr>
      <w:r w:rsidRPr="0043402C">
        <w:rPr>
          <w:i/>
        </w:rPr>
        <w:t xml:space="preserve">Note: The actions described in this section are available to </w:t>
      </w:r>
      <w:r w:rsidR="00C62ED3">
        <w:rPr>
          <w:i/>
        </w:rPr>
        <w:t>users</w:t>
      </w:r>
      <w:r w:rsidRPr="0043402C">
        <w:rPr>
          <w:i/>
        </w:rPr>
        <w:t xml:space="preserve"> with a state</w:t>
      </w:r>
      <w:r w:rsidR="0076368C">
        <w:rPr>
          <w:i/>
        </w:rPr>
        <w:t>-</w:t>
      </w:r>
      <w:r w:rsidRPr="0043402C">
        <w:rPr>
          <w:i/>
        </w:rPr>
        <w:t xml:space="preserve"> or client</w:t>
      </w:r>
      <w:r w:rsidR="0076368C">
        <w:rPr>
          <w:i/>
        </w:rPr>
        <w:t>-level</w:t>
      </w:r>
      <w:r w:rsidRPr="0043402C">
        <w:rPr>
          <w:i/>
        </w:rPr>
        <w:t xml:space="preserve"> role.</w:t>
      </w:r>
    </w:p>
    <w:p w:rsidR="00482D83" w:rsidRDefault="001219C9" w:rsidP="001219C9">
      <w:pPr>
        <w:pStyle w:val="Heading4"/>
      </w:pPr>
      <w:bookmarkStart w:id="224" w:name="_Toc391560328"/>
      <w:bookmarkStart w:id="225" w:name="_Toc398805132"/>
      <w:r>
        <w:t>Create or modify a district</w:t>
      </w:r>
      <w:r w:rsidR="00482D83">
        <w:t>.</w:t>
      </w:r>
      <w:bookmarkEnd w:id="224"/>
      <w:bookmarkEnd w:id="225"/>
    </w:p>
    <w:p w:rsidR="00FE2A2F" w:rsidRDefault="00FE2A2F" w:rsidP="009A7309">
      <w:pPr>
        <w:pStyle w:val="ImageCaption"/>
      </w:pPr>
      <w:bookmarkStart w:id="226" w:name="_Toc391560260"/>
      <w:bookmarkStart w:id="227" w:name="_Toc398805198"/>
      <w:r>
        <w:t xml:space="preserve">Figure </w:t>
      </w:r>
      <w:fldSimple w:instr=" SEQ Figure \* ARABIC ">
        <w:r w:rsidR="00BC07F1">
          <w:rPr>
            <w:noProof/>
          </w:rPr>
          <w:t>24</w:t>
        </w:r>
      </w:fldSimple>
      <w:r>
        <w:t xml:space="preserve">. District Search </w:t>
      </w:r>
      <w:r w:rsidR="00945749">
        <w:t>Screen</w:t>
      </w:r>
      <w:bookmarkEnd w:id="226"/>
      <w:bookmarkEnd w:id="227"/>
    </w:p>
    <w:p w:rsidR="00FE2A2F" w:rsidRDefault="00EA3AE8" w:rsidP="00545E13">
      <w:pPr>
        <w:pStyle w:val="Image"/>
      </w:pPr>
      <w:r>
        <w:drawing>
          <wp:inline distT="0" distB="0" distL="0" distR="0" wp14:anchorId="0DE6D07E" wp14:editId="2990DD9F">
            <wp:extent cx="5486400" cy="3069688"/>
            <wp:effectExtent l="19050" t="19050" r="19050" b="1651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3069688"/>
                    </a:xfrm>
                    <a:prstGeom prst="rect">
                      <a:avLst/>
                    </a:prstGeom>
                    <a:ln>
                      <a:solidFill>
                        <a:schemeClr val="bg1">
                          <a:lumMod val="65000"/>
                        </a:schemeClr>
                      </a:solidFill>
                    </a:ln>
                  </pic:spPr>
                </pic:pic>
              </a:graphicData>
            </a:graphic>
          </wp:inline>
        </w:drawing>
      </w:r>
    </w:p>
    <w:p w:rsidR="00216AAC" w:rsidRPr="00FE2A2F" w:rsidRDefault="00216AAC" w:rsidP="00216AAC"/>
    <w:p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495" w:type="dxa"/>
          </w:tcPr>
          <w:p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rsidR="001219C9" w:rsidRDefault="001219C9" w:rsidP="006F0602">
            <w:pPr>
              <w:pStyle w:val="ListNumber"/>
            </w:pPr>
            <w:r>
              <w:t xml:space="preserve">On the </w:t>
            </w:r>
            <w:r>
              <w:rPr>
                <w:b/>
                <w:i/>
              </w:rPr>
              <w:t xml:space="preserve">District </w:t>
            </w:r>
            <w:r w:rsidRPr="000E4206">
              <w:rPr>
                <w:b/>
                <w:i/>
              </w:rPr>
              <w:t>Search</w:t>
            </w:r>
            <w:r>
              <w:t xml:space="preserve"> screen, click [</w:t>
            </w:r>
            <w:r w:rsidRPr="00D108A9">
              <w:rPr>
                <w:rStyle w:val="Strong"/>
              </w:rPr>
              <w:t>New</w:t>
            </w:r>
            <w:r>
              <w:t>].</w:t>
            </w:r>
          </w:p>
          <w:p w:rsidR="001219C9" w:rsidRDefault="001219C9" w:rsidP="006F0602">
            <w:pPr>
              <w:pStyle w:val="ListNumber"/>
            </w:pPr>
            <w:r>
              <w:t xml:space="preserve">On the </w:t>
            </w:r>
            <w:r w:rsidRPr="00116EB2">
              <w:rPr>
                <w:b/>
                <w:i/>
              </w:rPr>
              <w:t xml:space="preserve">Add </w:t>
            </w:r>
            <w:r>
              <w:rPr>
                <w:b/>
                <w:i/>
              </w:rPr>
              <w:t>District</w:t>
            </w:r>
            <w:r w:rsidRPr="00116EB2">
              <w:rPr>
                <w:b/>
                <w:i/>
              </w:rPr>
              <w:t xml:space="preserve"> Information</w:t>
            </w:r>
            <w:r>
              <w:t xml:space="preserve"> screen, enter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C07F1" w:rsidRPr="00BC07F1">
              <w:rPr>
                <w:rStyle w:val="CrossReference"/>
              </w:rPr>
              <w:t>Table 12</w:t>
            </w:r>
            <w:r w:rsidRPr="006A609D">
              <w:rPr>
                <w:rStyle w:val="CrossReference"/>
              </w:rPr>
              <w:fldChar w:fldCharType="end"/>
            </w:r>
            <w:r>
              <w:t>.</w:t>
            </w:r>
          </w:p>
          <w:p w:rsidR="001219C9" w:rsidRDefault="00902B7D" w:rsidP="008A7A64">
            <w:pPr>
              <w:pStyle w:val="ListNumber"/>
            </w:pPr>
            <w:r>
              <w:t>C</w:t>
            </w:r>
            <w:r w:rsidR="001219C9">
              <w:t>lick [</w:t>
            </w:r>
            <w:r w:rsidR="001219C9" w:rsidRPr="00D108A9">
              <w:rPr>
                <w:rStyle w:val="Strong"/>
              </w:rPr>
              <w:t>Save</w:t>
            </w:r>
            <w:r w:rsidR="001219C9">
              <w:t xml:space="preserve">]. </w:t>
            </w:r>
          </w:p>
        </w:tc>
      </w:tr>
    </w:tbl>
    <w:p w:rsidR="001219C9" w:rsidRDefault="001219C9" w:rsidP="001219C9"/>
    <w:p w:rsidR="001219C9" w:rsidRDefault="001219C9" w:rsidP="00586A01">
      <w:pPr>
        <w:pStyle w:val="ProcedureIntroduction"/>
      </w:pPr>
      <w:r>
        <w:lastRenderedPageBreak/>
        <w:t>To modify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576" w:type="dxa"/>
          </w:tcPr>
          <w:p w:rsidR="001219C9" w:rsidRDefault="00C62ED3" w:rsidP="00D1375C">
            <w:pPr>
              <w:pStyle w:val="ListNumber"/>
              <w:numPr>
                <w:ilvl w:val="0"/>
                <w:numId w:val="77"/>
              </w:numPr>
            </w:pPr>
            <w:r>
              <w:t xml:space="preserve">On the </w:t>
            </w:r>
            <w:r w:rsidRPr="00C76EF3">
              <w:rPr>
                <w:b/>
                <w:i/>
              </w:rPr>
              <w:t>District Search</w:t>
            </w:r>
            <w:r>
              <w:t xml:space="preserve"> screen, </w:t>
            </w:r>
            <w:r w:rsidR="001219C9">
              <w:t>search for a district record.</w:t>
            </w:r>
          </w:p>
          <w:p w:rsidR="001219C9" w:rsidRDefault="00C62ED3" w:rsidP="00C76EF3">
            <w:pPr>
              <w:pStyle w:val="ListNumber"/>
            </w:pPr>
            <w:r>
              <w:t>I</w:t>
            </w:r>
            <w:r w:rsidR="001219C9">
              <w:t xml:space="preserve">n the search results table, click </w:t>
            </w:r>
            <w:r w:rsidR="001E6E28">
              <w:t>[</w:t>
            </w:r>
            <w:r w:rsidR="008A7A64">
              <w:t xml:space="preserve"> </w:t>
            </w:r>
            <w:r w:rsidR="001219C9">
              <w:rPr>
                <w:i/>
                <w:noProof/>
              </w:rPr>
              <w:drawing>
                <wp:inline distT="0" distB="0" distL="0" distR="0" wp14:anchorId="2401186C" wp14:editId="5912B289">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rsidR="001219C9" w:rsidRDefault="001219C9" w:rsidP="00C76EF3">
            <w:pPr>
              <w:pStyle w:val="ListNumber"/>
            </w:pPr>
            <w:r>
              <w:t xml:space="preserve">On the </w:t>
            </w:r>
            <w:r w:rsidRPr="00116EB2">
              <w:rPr>
                <w:b/>
                <w:i/>
              </w:rPr>
              <w:t xml:space="preserve">Edit </w:t>
            </w:r>
            <w:r>
              <w:rPr>
                <w:b/>
                <w:i/>
              </w:rPr>
              <w:t>District</w:t>
            </w:r>
            <w:r w:rsidRPr="00116EB2">
              <w:rPr>
                <w:b/>
                <w:i/>
              </w:rPr>
              <w:t xml:space="preserve"> Information</w:t>
            </w:r>
            <w:r>
              <w:t xml:space="preserve"> screen, </w:t>
            </w:r>
            <w:r w:rsidR="008A7A64">
              <w:t>modify</w:t>
            </w:r>
            <w:r>
              <w:t xml:space="preserve">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C07F1" w:rsidRPr="00BC07F1">
              <w:rPr>
                <w:rStyle w:val="CrossReference"/>
              </w:rPr>
              <w:t>Table 12</w:t>
            </w:r>
            <w:r w:rsidRPr="006A609D">
              <w:rPr>
                <w:rStyle w:val="CrossReference"/>
              </w:rPr>
              <w:fldChar w:fldCharType="end"/>
            </w:r>
            <w:r>
              <w:t>.</w:t>
            </w:r>
          </w:p>
          <w:p w:rsidR="001219C9" w:rsidRDefault="00902B7D" w:rsidP="00902B7D">
            <w:pPr>
              <w:pStyle w:val="ListNumber"/>
            </w:pPr>
            <w:r>
              <w:t>C</w:t>
            </w:r>
            <w:r w:rsidR="001219C9">
              <w:t>lick [</w:t>
            </w:r>
            <w:r w:rsidR="001219C9">
              <w:rPr>
                <w:b/>
              </w:rPr>
              <w:t>Save</w:t>
            </w:r>
            <w:r w:rsidR="001219C9">
              <w:t xml:space="preserve">]. </w:t>
            </w:r>
          </w:p>
        </w:tc>
      </w:tr>
    </w:tbl>
    <w:p w:rsidR="001219C9" w:rsidRDefault="001219C9" w:rsidP="00B25EDB"/>
    <w:p w:rsidR="001219C9" w:rsidRDefault="001219C9" w:rsidP="00586A01">
      <w:pPr>
        <w:pStyle w:val="ProcedureIntroduction"/>
      </w:pPr>
      <w:r>
        <w:t>To delete a district:</w:t>
      </w:r>
    </w:p>
    <w:tbl>
      <w:tblPr>
        <w:tblStyle w:val="TableProcedure"/>
        <w:tblW w:w="9360" w:type="dxa"/>
        <w:jc w:val="center"/>
        <w:tblLayout w:type="fixed"/>
        <w:tblLook w:val="04A0" w:firstRow="1" w:lastRow="0" w:firstColumn="1" w:lastColumn="0" w:noHBand="0" w:noVBand="1"/>
      </w:tblPr>
      <w:tblGrid>
        <w:gridCol w:w="9360"/>
      </w:tblGrid>
      <w:tr w:rsidR="001219C9" w:rsidTr="00C76EF3">
        <w:trPr>
          <w:jc w:val="center"/>
        </w:trPr>
        <w:tc>
          <w:tcPr>
            <w:tcW w:w="9576" w:type="dxa"/>
          </w:tcPr>
          <w:p w:rsidR="001219C9" w:rsidRDefault="00C62ED3" w:rsidP="00D1375C">
            <w:pPr>
              <w:pStyle w:val="ListNumber"/>
              <w:numPr>
                <w:ilvl w:val="0"/>
                <w:numId w:val="78"/>
              </w:numPr>
            </w:pPr>
            <w:r>
              <w:t xml:space="preserve">On the </w:t>
            </w:r>
            <w:r w:rsidRPr="00C76EF3">
              <w:rPr>
                <w:b/>
                <w:i/>
              </w:rPr>
              <w:t>District Search</w:t>
            </w:r>
            <w:r>
              <w:t xml:space="preserve"> screen, </w:t>
            </w:r>
            <w:r w:rsidR="001219C9">
              <w:t>search for a district record.</w:t>
            </w:r>
          </w:p>
          <w:p w:rsidR="001219C9" w:rsidRDefault="00C62ED3" w:rsidP="00D1375C">
            <w:pPr>
              <w:pStyle w:val="ListNumber"/>
              <w:numPr>
                <w:ilvl w:val="0"/>
                <w:numId w:val="78"/>
              </w:numPr>
            </w:pPr>
            <w:r>
              <w:t>I</w:t>
            </w:r>
            <w:r w:rsidR="001219C9">
              <w:t>n the search results table, click [</w:t>
            </w:r>
            <w:r w:rsidR="008A7A64">
              <w:t xml:space="preserve"> </w:t>
            </w:r>
            <w:r w:rsidR="001219C9">
              <w:rPr>
                <w:i/>
                <w:noProof/>
              </w:rPr>
              <w:drawing>
                <wp:inline distT="0" distB="0" distL="0" distR="0" wp14:anchorId="3D5820AA" wp14:editId="78E9ED00">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rsidR="001219C9" w:rsidRDefault="001219C9" w:rsidP="00D1375C">
            <w:pPr>
              <w:pStyle w:val="ListNumber"/>
              <w:numPr>
                <w:ilvl w:val="0"/>
                <w:numId w:val="78"/>
              </w:numPr>
            </w:pPr>
            <w:r>
              <w:t>In the warning box that pops up, click [</w:t>
            </w:r>
            <w:r w:rsidRPr="00D108A9">
              <w:rPr>
                <w:rStyle w:val="Strong"/>
              </w:rPr>
              <w:t>OK</w:t>
            </w:r>
            <w:r>
              <w:t xml:space="preserve">]. </w:t>
            </w:r>
          </w:p>
          <w:p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rsidR="00482D83" w:rsidRDefault="001219C9" w:rsidP="001219C9">
      <w:pPr>
        <w:pStyle w:val="Heading4"/>
      </w:pPr>
      <w:bookmarkStart w:id="228" w:name="_Toc391560329"/>
      <w:bookmarkStart w:id="229" w:name="_Toc398805133"/>
      <w:r>
        <w:t>Upload district</w:t>
      </w:r>
      <w:r w:rsidR="00E1753D">
        <w:t>s</w:t>
      </w:r>
      <w:r w:rsidR="00482D83">
        <w:t>.</w:t>
      </w:r>
      <w:bookmarkEnd w:id="228"/>
      <w:bookmarkEnd w:id="229"/>
    </w:p>
    <w:p w:rsidR="001219C9" w:rsidRDefault="001219C9" w:rsidP="001219C9">
      <w:pPr>
        <w:keepNext/>
      </w:pPr>
      <w:r>
        <w:t xml:space="preserve">You can add, modify, or delete districts by uploading a file to </w:t>
      </w:r>
      <w:r w:rsidR="00DD7873">
        <w:t>ART</w:t>
      </w:r>
      <w:r>
        <w:t>.</w:t>
      </w:r>
    </w:p>
    <w:p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rsidTr="006F0602">
        <w:trPr>
          <w:jc w:val="center"/>
        </w:trPr>
        <w:tc>
          <w:tcPr>
            <w:tcW w:w="9576" w:type="dxa"/>
          </w:tcPr>
          <w:p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rsidR="001219C9" w:rsidRDefault="001219C9"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C07F1" w:rsidRPr="00BC07F1">
              <w:rPr>
                <w:rStyle w:val="CrossReference"/>
              </w:rPr>
              <w:t>Table 12</w:t>
            </w:r>
            <w:r w:rsidRPr="006A609D">
              <w:rPr>
                <w:rStyle w:val="CrossReference"/>
              </w:rPr>
              <w:fldChar w:fldCharType="end"/>
            </w:r>
            <w:r>
              <w:t xml:space="preserve"> as a reference, enter </w:t>
            </w:r>
            <w:r w:rsidR="00902B7D">
              <w:t xml:space="preserve">a row of </w:t>
            </w:r>
            <w:r>
              <w:t xml:space="preserve">information for each district you want to add, modify, or delete. </w:t>
            </w:r>
          </w:p>
          <w:p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rsidR="00000F09" w:rsidRDefault="00000F09" w:rsidP="00000F09"/>
    <w:p w:rsidR="00672BA3" w:rsidRPr="00725138" w:rsidRDefault="00F60093" w:rsidP="00725138">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BC07F1" w:rsidRPr="00BC07F1">
        <w:rPr>
          <w:rStyle w:val="CrossReference"/>
        </w:rPr>
        <w:t>Table 12</w:t>
      </w:r>
      <w:r w:rsidRPr="006A609D">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rsidR="0003426E" w:rsidRDefault="009779EB" w:rsidP="00800BB7">
      <w:pPr>
        <w:pStyle w:val="TableCaption"/>
      </w:pPr>
      <w:bookmarkStart w:id="230" w:name="_Ref388183991"/>
      <w:r>
        <w:lastRenderedPageBreak/>
        <w:t>Table </w:t>
      </w:r>
      <w:fldSimple w:instr=" SEQ Table \* ARABIC ">
        <w:r w:rsidR="00BC07F1">
          <w:rPr>
            <w:noProof/>
          </w:rPr>
          <w:t>12</w:t>
        </w:r>
      </w:fldSimple>
      <w:bookmarkEnd w:id="230"/>
      <w:r>
        <w:t xml:space="preserve">. </w:t>
      </w:r>
      <w:r w:rsidRPr="00783149">
        <w:t xml:space="preserve">Upload </w:t>
      </w:r>
      <w:r>
        <w:t xml:space="preserve">District </w:t>
      </w:r>
      <w:r w:rsidRPr="00783149">
        <w:t>File Requirements</w:t>
      </w:r>
    </w:p>
    <w:tbl>
      <w:tblPr>
        <w:tblStyle w:val="TableGrid"/>
        <w:tblW w:w="0" w:type="auto"/>
        <w:tblLayout w:type="fixed"/>
        <w:tblLook w:val="04A0" w:firstRow="1" w:lastRow="0" w:firstColumn="1" w:lastColumn="0" w:noHBand="0" w:noVBand="1"/>
      </w:tblPr>
      <w:tblGrid>
        <w:gridCol w:w="3150"/>
        <w:gridCol w:w="6210"/>
      </w:tblGrid>
      <w:tr w:rsidR="0003426E" w:rsidRPr="0003426E"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rsidR="0003426E" w:rsidRPr="0003426E" w:rsidRDefault="0003426E" w:rsidP="0003426E">
            <w:pPr>
              <w:pStyle w:val="TableHeader"/>
            </w:pPr>
            <w:r>
              <w:t>Column</w:t>
            </w:r>
          </w:p>
        </w:tc>
        <w:tc>
          <w:tcPr>
            <w:tcW w:w="6210" w:type="dxa"/>
          </w:tcPr>
          <w:p w:rsidR="0003426E" w:rsidRDefault="0003426E" w:rsidP="0003426E">
            <w:pPr>
              <w:pStyle w:val="TableHeader"/>
            </w:pPr>
            <w:r>
              <w:t>Description</w:t>
            </w:r>
          </w:p>
        </w:tc>
      </w:tr>
      <w:tr w:rsidR="00F77A11" w:rsidRPr="0003426E" w:rsidTr="006F0602">
        <w:tc>
          <w:tcPr>
            <w:tcW w:w="3150" w:type="dxa"/>
          </w:tcPr>
          <w:p w:rsidR="00F77A11" w:rsidRDefault="00F77A11" w:rsidP="0003426E">
            <w:pPr>
              <w:pStyle w:val="TableText"/>
            </w:pPr>
            <w:r w:rsidRPr="0003426E">
              <w:t>LocalEducationAgencyIdentifier</w:t>
            </w:r>
            <w:r w:rsidR="00F60093">
              <w:t>*</w:t>
            </w:r>
            <w:r w:rsidR="00E730F9" w:rsidRPr="00E730F9">
              <w:rPr>
                <w:rStyle w:val="FootnoteReference"/>
              </w:rPr>
              <w:t>+</w:t>
            </w:r>
          </w:p>
          <w:p w:rsidR="00EA3AE8" w:rsidRPr="0003426E" w:rsidRDefault="00EA3AE8" w:rsidP="0003426E">
            <w:pPr>
              <w:pStyle w:val="TableText"/>
            </w:pPr>
            <w:r>
              <w:t>(District ID)</w:t>
            </w:r>
          </w:p>
        </w:tc>
        <w:tc>
          <w:tcPr>
            <w:tcW w:w="6210" w:type="dxa"/>
            <w:vAlign w:val="center"/>
          </w:tcPr>
          <w:p w:rsidR="008658D5" w:rsidRDefault="00F77A11" w:rsidP="008658D5">
            <w:pPr>
              <w:pStyle w:val="TableText"/>
            </w:pPr>
            <w:r>
              <w:t>A unique number or alphanumeric code assigned to a local education agency by a school system, a state, or other agency or entity.</w:t>
            </w:r>
          </w:p>
          <w:p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rsidTr="006F0602">
        <w:tc>
          <w:tcPr>
            <w:tcW w:w="3150" w:type="dxa"/>
          </w:tcPr>
          <w:p w:rsidR="00F77A11" w:rsidRDefault="00F77A11" w:rsidP="0003426E">
            <w:pPr>
              <w:pStyle w:val="TableText"/>
            </w:pPr>
            <w:r w:rsidRPr="0003426E">
              <w:t>OrganizationName</w:t>
            </w:r>
            <w:r w:rsidR="00F60093">
              <w:t>*</w:t>
            </w:r>
          </w:p>
          <w:p w:rsidR="00EA3AE8" w:rsidRPr="0003426E" w:rsidRDefault="00EA3AE8" w:rsidP="0003426E">
            <w:pPr>
              <w:pStyle w:val="TableText"/>
            </w:pPr>
            <w:r>
              <w:t>(District Name)</w:t>
            </w:r>
          </w:p>
        </w:tc>
        <w:tc>
          <w:tcPr>
            <w:tcW w:w="6210" w:type="dxa"/>
            <w:vAlign w:val="center"/>
          </w:tcPr>
          <w:p w:rsidR="008658D5" w:rsidRDefault="00F77A11" w:rsidP="00F77A11">
            <w:pPr>
              <w:pStyle w:val="TableText"/>
            </w:pPr>
            <w:r>
              <w:t>District Name</w:t>
            </w:r>
            <w:r w:rsidR="008658D5">
              <w:t>.</w:t>
            </w:r>
          </w:p>
          <w:p w:rsidR="00F77A11" w:rsidRPr="008658D5" w:rsidRDefault="00F77A11" w:rsidP="00F77A11">
            <w:pPr>
              <w:pStyle w:val="TableText"/>
              <w:rPr>
                <w:rStyle w:val="Strong"/>
              </w:rPr>
            </w:pPr>
            <w:r w:rsidRPr="008658D5">
              <w:rPr>
                <w:rStyle w:val="Strong"/>
              </w:rPr>
              <w:t>Up to 60 characters.</w:t>
            </w:r>
          </w:p>
        </w:tc>
      </w:tr>
      <w:tr w:rsidR="00F77A11" w:rsidRPr="0003426E" w:rsidTr="006F0602">
        <w:tc>
          <w:tcPr>
            <w:tcW w:w="3150" w:type="dxa"/>
          </w:tcPr>
          <w:p w:rsidR="00F77A11" w:rsidRPr="0003426E" w:rsidRDefault="00F77A11" w:rsidP="0003426E">
            <w:pPr>
              <w:pStyle w:val="TableText"/>
            </w:pPr>
            <w:r w:rsidRPr="0003426E">
              <w:t>NCESLEAID</w:t>
            </w:r>
          </w:p>
        </w:tc>
        <w:tc>
          <w:tcPr>
            <w:tcW w:w="6210" w:type="dxa"/>
            <w:vAlign w:val="center"/>
          </w:tcPr>
          <w:p w:rsidR="008746DF" w:rsidRDefault="00F77A11" w:rsidP="008746DF">
            <w:pPr>
              <w:pStyle w:val="TableText"/>
            </w:pPr>
            <w:r>
              <w:t>Unique nationwide district identifier.</w:t>
            </w:r>
          </w:p>
          <w:p w:rsidR="00F77A11" w:rsidRDefault="00F77A11" w:rsidP="008746DF">
            <w:pPr>
              <w:pStyle w:val="TableText"/>
              <w:rPr>
                <w:sz w:val="24"/>
                <w:szCs w:val="24"/>
              </w:rPr>
            </w:pPr>
            <w:r w:rsidRPr="008658D5">
              <w:rPr>
                <w:rStyle w:val="Strong"/>
              </w:rPr>
              <w:t>Up to 20 numbers.</w:t>
            </w:r>
          </w:p>
        </w:tc>
      </w:tr>
      <w:tr w:rsidR="00F77A11" w:rsidRPr="0003426E" w:rsidTr="006F0602">
        <w:tc>
          <w:tcPr>
            <w:tcW w:w="3150" w:type="dxa"/>
          </w:tcPr>
          <w:p w:rsidR="00F77A11" w:rsidRPr="0003426E" w:rsidRDefault="00F77A11" w:rsidP="0003426E">
            <w:pPr>
              <w:pStyle w:val="TableText"/>
            </w:pPr>
            <w:r w:rsidRPr="0003426E">
              <w:t>ParentEntityType</w:t>
            </w:r>
            <w:r w:rsidR="007B7CE3">
              <w:t>*</w:t>
            </w:r>
          </w:p>
        </w:tc>
        <w:tc>
          <w:tcPr>
            <w:tcW w:w="6210" w:type="dxa"/>
            <w:vAlign w:val="center"/>
          </w:tcPr>
          <w:p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member of the consortium</w:t>
            </w:r>
            <w:r w:rsidRPr="00F77A11">
              <w:t>.</w:t>
            </w:r>
          </w:p>
          <w:p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rsidR="00F77A11" w:rsidRDefault="00F77A11" w:rsidP="00F77A11">
            <w:pPr>
              <w:pStyle w:val="TableTextBullet"/>
            </w:pPr>
            <w:r w:rsidRPr="00E67128">
              <w:rPr>
                <w:rStyle w:val="Strong"/>
              </w:rPr>
              <w:t>STATE</w:t>
            </w:r>
            <w:r w:rsidRPr="00F77A11">
              <w:t>—</w:t>
            </w:r>
            <w:r>
              <w:t>Indicates the district is a member of a state.</w:t>
            </w:r>
          </w:p>
          <w:p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C07F1" w:rsidRPr="00BC07F1">
              <w:rPr>
                <w:rStyle w:val="CrossReference"/>
              </w:rPr>
              <w:t>Understanding the Smarter Balanced Hierarchy</w:t>
            </w:r>
            <w:r w:rsidR="00781881" w:rsidRPr="006A609D">
              <w:rPr>
                <w:rStyle w:val="CrossReference"/>
              </w:rPr>
              <w:fldChar w:fldCharType="end"/>
            </w:r>
            <w:r w:rsidRPr="00F77A11">
              <w:t>.</w:t>
            </w:r>
          </w:p>
        </w:tc>
      </w:tr>
      <w:tr w:rsidR="00F77A11" w:rsidRPr="0003426E" w:rsidTr="006F0602">
        <w:tc>
          <w:tcPr>
            <w:tcW w:w="3150" w:type="dxa"/>
          </w:tcPr>
          <w:p w:rsidR="00F77A11" w:rsidRPr="0003426E" w:rsidRDefault="00F77A11" w:rsidP="0003426E">
            <w:pPr>
              <w:pStyle w:val="TableText"/>
            </w:pPr>
            <w:r w:rsidRPr="0003426E">
              <w:t>ParentExternalId</w:t>
            </w:r>
            <w:r w:rsidR="007B7CE3">
              <w:t>*</w:t>
            </w:r>
          </w:p>
        </w:tc>
        <w:tc>
          <w:tcPr>
            <w:tcW w:w="6210" w:type="dxa"/>
            <w:vAlign w:val="center"/>
          </w:tcPr>
          <w:p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BC07F1">
              <w:t>Parent entity’s identifier.</w:t>
            </w:r>
            <w:r>
              <w:rPr>
                <w:sz w:val="24"/>
                <w:szCs w:val="24"/>
              </w:rPr>
              <w:fldChar w:fldCharType="end"/>
            </w:r>
          </w:p>
          <w:p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rsidTr="006F0602">
        <w:tc>
          <w:tcPr>
            <w:tcW w:w="3150" w:type="dxa"/>
          </w:tcPr>
          <w:p w:rsidR="00F77A11" w:rsidRPr="0003426E" w:rsidRDefault="00F77A11" w:rsidP="0031137D">
            <w:pPr>
              <w:pStyle w:val="TableText"/>
            </w:pPr>
            <w:r w:rsidRPr="0003426E">
              <w:t>StateAbbreviation</w:t>
            </w:r>
            <w:r w:rsidR="000C35A3">
              <w:t>*</w:t>
            </w:r>
            <w:r w:rsidR="00E730F9" w:rsidRPr="00E730F9">
              <w:rPr>
                <w:rStyle w:val="FootnoteReference"/>
              </w:rPr>
              <w:t>+</w:t>
            </w:r>
          </w:p>
        </w:tc>
        <w:tc>
          <w:tcPr>
            <w:tcW w:w="6210" w:type="dxa"/>
            <w:vAlign w:val="center"/>
          </w:tcPr>
          <w:p w:rsidR="00BC07F1" w:rsidRPr="00FC6D62" w:rsidRDefault="007A59AD" w:rsidP="00FC6D62">
            <w:pPr>
              <w:pStyle w:val="TableText"/>
            </w:pPr>
            <w:r>
              <w:t xml:space="preserve">State in which the district is located.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4A5D22" w:rsidRDefault="00BC07F1" w:rsidP="0096591F">
            <w:pPr>
              <w:pStyle w:val="TableTextBullet"/>
            </w:pPr>
            <w:r w:rsidRPr="00657FD7">
              <w:rPr>
                <w:rStyle w:val="Strong"/>
              </w:rPr>
              <w:t>OT</w:t>
            </w:r>
            <w:r w:rsidRPr="00FF6742">
              <w:t>—</w:t>
            </w:r>
            <w:r w:rsidRPr="00657FD7">
              <w:t>Other</w:t>
            </w:r>
            <w:r w:rsidR="007A59AD">
              <w:fldChar w:fldCharType="end"/>
            </w:r>
          </w:p>
        </w:tc>
      </w:tr>
      <w:tr w:rsidR="00F77A11" w:rsidRPr="0003426E" w:rsidTr="006F0602">
        <w:tc>
          <w:tcPr>
            <w:tcW w:w="3150" w:type="dxa"/>
          </w:tcPr>
          <w:p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rsidR="00A12CBC" w:rsidRPr="00FB4790" w:rsidRDefault="00A12CBC" w:rsidP="00A12CBC">
            <w:pPr>
              <w:pStyle w:val="TableText"/>
            </w:pPr>
            <w:r w:rsidRPr="00FB4790">
              <w:t xml:space="preserve">Flag for deleting the </w:t>
            </w:r>
            <w:r w:rsidR="00536550">
              <w:t>district</w:t>
            </w:r>
            <w:r w:rsidRPr="00FB4790">
              <w:t>.</w:t>
            </w:r>
          </w:p>
          <w:p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r w:rsidR="005E029B" w:rsidRPr="0003426E">
              <w:t xml:space="preserve">LocalEducationAgencyIdentifier </w:t>
            </w:r>
            <w:r w:rsidR="005E029B">
              <w:t xml:space="preserve">and </w:t>
            </w:r>
            <w:r w:rsidR="005E029B" w:rsidRPr="0003426E">
              <w:t>StateAbbreviation</w:t>
            </w:r>
            <w:r w:rsidR="00A12CBC" w:rsidRPr="00FB4790">
              <w:t>.</w:t>
            </w:r>
          </w:p>
          <w:p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rsidR="00C62ED3" w:rsidRPr="00910B75" w:rsidRDefault="00C62ED3" w:rsidP="00910B75">
      <w:pPr>
        <w:rPr>
          <w:rFonts w:eastAsiaTheme="majorEastAsia"/>
        </w:rPr>
      </w:pPr>
    </w:p>
    <w:p w:rsidR="00482D83" w:rsidRDefault="00A45EE6" w:rsidP="006F0602">
      <w:pPr>
        <w:pStyle w:val="Heading3"/>
      </w:pPr>
      <w:bookmarkStart w:id="231" w:name="_Toc391560330"/>
      <w:bookmarkStart w:id="232" w:name="_Toc398805134"/>
      <w:r>
        <w:lastRenderedPageBreak/>
        <w:t>Managing</w:t>
      </w:r>
      <w:r w:rsidR="003942F0">
        <w:t xml:space="preserve"> </w:t>
      </w:r>
      <w:r w:rsidR="00224E35">
        <w:t>Institution</w:t>
      </w:r>
      <w:r w:rsidR="003942F0">
        <w:t xml:space="preserve"> Groups</w:t>
      </w:r>
      <w:r w:rsidR="00482D83">
        <w:t>.</w:t>
      </w:r>
      <w:bookmarkEnd w:id="231"/>
      <w:bookmarkEnd w:id="232"/>
    </w:p>
    <w:p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rsidTr="002677FA">
        <w:trPr>
          <w:trHeight w:val="581"/>
        </w:trPr>
        <w:tc>
          <w:tcPr>
            <w:tcW w:w="720" w:type="dxa"/>
          </w:tcPr>
          <w:p w:rsidR="00332BB0" w:rsidRDefault="00332BB0" w:rsidP="002677FA">
            <w:pPr>
              <w:pStyle w:val="NoteIcon"/>
              <w:keepNext/>
            </w:pPr>
            <w:r w:rsidRPr="004B16D1">
              <w:rPr>
                <w:sz w:val="20"/>
                <w:szCs w:val="20"/>
              </w:rPr>
              <w:drawing>
                <wp:inline distT="0" distB="0" distL="0" distR="0" wp14:anchorId="413611A3" wp14:editId="524F5EA0">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rsidR="00482D83" w:rsidRDefault="006F0602" w:rsidP="006F0602">
      <w:pPr>
        <w:pStyle w:val="Heading4"/>
      </w:pPr>
      <w:bookmarkStart w:id="233" w:name="_Toc391560331"/>
      <w:bookmarkStart w:id="234" w:name="_Toc398805135"/>
      <w:r>
        <w:t xml:space="preserve">Create or modify </w:t>
      </w:r>
      <w:r w:rsidR="00224E35">
        <w:t>institution</w:t>
      </w:r>
      <w:r>
        <w:t xml:space="preserve"> groups</w:t>
      </w:r>
      <w:r w:rsidR="00482D83">
        <w:t>.</w:t>
      </w:r>
      <w:bookmarkEnd w:id="233"/>
      <w:bookmarkEnd w:id="234"/>
    </w:p>
    <w:p w:rsidR="000F716E" w:rsidRDefault="000F716E" w:rsidP="009A7309">
      <w:pPr>
        <w:pStyle w:val="ImageCaption"/>
      </w:pPr>
      <w:bookmarkStart w:id="235" w:name="_Toc391560261"/>
      <w:bookmarkStart w:id="236" w:name="_Toc398805199"/>
      <w:r>
        <w:t xml:space="preserve">Figure </w:t>
      </w:r>
      <w:fldSimple w:instr=" SEQ Figure \* ARABIC ">
        <w:r w:rsidR="00BC07F1">
          <w:rPr>
            <w:noProof/>
          </w:rPr>
          <w:t>25</w:t>
        </w:r>
      </w:fldSimple>
      <w:r>
        <w:t xml:space="preserve">. </w:t>
      </w:r>
      <w:r w:rsidR="00224E35">
        <w:t>Institution</w:t>
      </w:r>
      <w:r>
        <w:t xml:space="preserve"> Group Search Screen</w:t>
      </w:r>
      <w:bookmarkEnd w:id="235"/>
      <w:bookmarkEnd w:id="236"/>
    </w:p>
    <w:p w:rsidR="000F716E" w:rsidRPr="000F716E" w:rsidRDefault="00E37E86" w:rsidP="00545E13">
      <w:pPr>
        <w:pStyle w:val="Image"/>
      </w:pPr>
      <w:r>
        <w:drawing>
          <wp:inline distT="0" distB="0" distL="0" distR="0" wp14:anchorId="49EDF3BF" wp14:editId="48ACB523">
            <wp:extent cx="5486400" cy="3141356"/>
            <wp:effectExtent l="19050" t="19050" r="1905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141356"/>
                    </a:xfrm>
                    <a:prstGeom prst="rect">
                      <a:avLst/>
                    </a:prstGeom>
                    <a:noFill/>
                    <a:ln w="9522" cmpd="sng">
                      <a:solidFill>
                        <a:srgbClr val="A6A6A6"/>
                      </a:solidFill>
                      <a:prstDash val="solid"/>
                    </a:ln>
                  </pic:spPr>
                </pic:pic>
              </a:graphicData>
            </a:graphic>
          </wp:inline>
        </w:drawing>
      </w:r>
    </w:p>
    <w:p w:rsidR="005E05B4" w:rsidRDefault="005E05B4" w:rsidP="005E05B4"/>
    <w:p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495" w:type="dxa"/>
          </w:tcPr>
          <w:p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r w:rsidRPr="00D108A9">
              <w:rPr>
                <w:rStyle w:val="Strong"/>
              </w:rPr>
              <w:t>Of</w:t>
            </w:r>
            <w:r w:rsidR="0076368C" w:rsidRPr="00D108A9">
              <w:rPr>
                <w:rStyle w:val="Strong"/>
              </w:rPr>
              <w:t xml:space="preserve"> </w:t>
            </w:r>
            <w:r w:rsidR="001C743F" w:rsidRPr="00D108A9">
              <w:rPr>
                <w:rStyle w:val="Strong"/>
              </w:rPr>
              <w:t>Institutions</w:t>
            </w:r>
            <w:r>
              <w:t xml:space="preserve">] link. </w:t>
            </w:r>
          </w:p>
          <w:p w:rsidR="006F0602" w:rsidRDefault="006F0602" w:rsidP="006F0602">
            <w:pPr>
              <w:pStyle w:val="ListNumber"/>
            </w:pPr>
            <w:r>
              <w:t xml:space="preserve">On the </w:t>
            </w:r>
            <w:r w:rsidRPr="000E4206">
              <w:rPr>
                <w:b/>
                <w:i/>
              </w:rPr>
              <w:t xml:space="preserve">Group of </w:t>
            </w:r>
            <w:r w:rsidR="001C743F">
              <w:rPr>
                <w:b/>
                <w:i/>
              </w:rPr>
              <w:t>Institutions</w:t>
            </w:r>
            <w:r w:rsidRPr="000E4206">
              <w:rPr>
                <w:b/>
                <w:i/>
              </w:rPr>
              <w:t xml:space="preserve"> Search</w:t>
            </w:r>
            <w:r>
              <w:t xml:space="preserve"> screen, click [</w:t>
            </w:r>
            <w:r w:rsidRPr="00D108A9">
              <w:rPr>
                <w:rStyle w:val="Strong"/>
              </w:rPr>
              <w:t>New</w:t>
            </w:r>
            <w:r>
              <w:t>].</w:t>
            </w:r>
          </w:p>
          <w:p w:rsidR="006F0602" w:rsidRDefault="006F0602" w:rsidP="006F0602">
            <w:pPr>
              <w:pStyle w:val="ListNumber"/>
            </w:pPr>
            <w:r>
              <w:t xml:space="preserve">On the </w:t>
            </w:r>
            <w:r w:rsidRPr="00116EB2">
              <w:rPr>
                <w:b/>
                <w:i/>
              </w:rPr>
              <w:t xml:space="preserve">Add Group of </w:t>
            </w:r>
            <w:r w:rsidR="001C743F">
              <w:rPr>
                <w:b/>
                <w:i/>
              </w:rPr>
              <w:t>Institutions</w:t>
            </w:r>
            <w:r w:rsidRPr="00116EB2">
              <w:rPr>
                <w:b/>
                <w:i/>
              </w:rPr>
              <w:t xml:space="preserve"> Information</w:t>
            </w:r>
            <w:r>
              <w:t xml:space="preserve"> screen, enter the information for the </w:t>
            </w:r>
            <w:r w:rsidR="00224E35">
              <w:t>institution</w:t>
            </w:r>
            <w:r>
              <w:t xml:space="preserve"> 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C07F1" w:rsidRPr="00BC07F1">
              <w:rPr>
                <w:rStyle w:val="CrossReference"/>
              </w:rPr>
              <w:t>Table 13</w:t>
            </w:r>
            <w:r w:rsidRPr="006A609D">
              <w:rPr>
                <w:rStyle w:val="CrossReference"/>
              </w:rPr>
              <w:fldChar w:fldCharType="end"/>
            </w:r>
            <w:r>
              <w:t>.</w:t>
            </w:r>
          </w:p>
          <w:p w:rsidR="006F0602" w:rsidRDefault="00224E35" w:rsidP="00224E35">
            <w:pPr>
              <w:pStyle w:val="ListNumber"/>
            </w:pPr>
            <w:r>
              <w:t>C</w:t>
            </w:r>
            <w:r w:rsidR="006F0602">
              <w:t>lick [</w:t>
            </w:r>
            <w:r w:rsidR="006F0602" w:rsidRPr="00D108A9">
              <w:rPr>
                <w:rStyle w:val="Strong"/>
              </w:rPr>
              <w:t>Save</w:t>
            </w:r>
            <w:r w:rsidR="006F0602">
              <w:t xml:space="preserve">]. </w:t>
            </w:r>
          </w:p>
        </w:tc>
      </w:tr>
    </w:tbl>
    <w:p w:rsidR="009572B2" w:rsidRDefault="009572B2" w:rsidP="005E05B4"/>
    <w:p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576" w:type="dxa"/>
          </w:tcPr>
          <w:p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rsidR="006F0602" w:rsidRDefault="006F0602" w:rsidP="00D1375C">
            <w:pPr>
              <w:pStyle w:val="ListParagraph"/>
              <w:numPr>
                <w:ilvl w:val="0"/>
                <w:numId w:val="40"/>
              </w:numPr>
              <w:spacing w:after="80"/>
              <w:ind w:left="360"/>
            </w:pPr>
            <w:r>
              <w:t xml:space="preserve">On the search results table, click </w:t>
            </w:r>
            <w:r w:rsidR="001E6E28">
              <w:t>[</w:t>
            </w:r>
            <w:r w:rsidR="00224E35">
              <w:t xml:space="preserve"> </w:t>
            </w:r>
            <w:r>
              <w:rPr>
                <w:i/>
                <w:noProof/>
              </w:rPr>
              <w:drawing>
                <wp:inline distT="0" distB="0" distL="0" distR="0" wp14:anchorId="24ADD5E2" wp14:editId="3BF31498">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rsidR="006F0602" w:rsidRDefault="006F0602" w:rsidP="00D1375C">
            <w:pPr>
              <w:pStyle w:val="ListNumber"/>
              <w:numPr>
                <w:ilvl w:val="0"/>
                <w:numId w:val="40"/>
              </w:numPr>
              <w:ind w:left="360"/>
            </w:pPr>
            <w:r>
              <w:t xml:space="preserve">On the </w:t>
            </w:r>
            <w:r w:rsidRPr="00116EB2">
              <w:rPr>
                <w:b/>
                <w:i/>
              </w:rPr>
              <w:t xml:space="preserve">Edit Group of </w:t>
            </w:r>
            <w:r w:rsidR="001C743F">
              <w:rPr>
                <w:b/>
                <w:i/>
              </w:rPr>
              <w:t>Institutions</w:t>
            </w:r>
            <w:r w:rsidR="001C743F" w:rsidRPr="00116EB2">
              <w:rPr>
                <w:b/>
                <w:i/>
              </w:rPr>
              <w:t xml:space="preserve"> </w:t>
            </w:r>
            <w:r w:rsidRPr="00116EB2">
              <w:rPr>
                <w:b/>
                <w:i/>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C07F1" w:rsidRPr="00BC07F1">
              <w:rPr>
                <w:rStyle w:val="CrossReference"/>
              </w:rPr>
              <w:t>Table 13</w:t>
            </w:r>
            <w:r w:rsidRPr="006A609D">
              <w:rPr>
                <w:rStyle w:val="CrossReference"/>
              </w:rPr>
              <w:fldChar w:fldCharType="end"/>
            </w:r>
            <w:r>
              <w:t>.</w:t>
            </w:r>
          </w:p>
          <w:p w:rsidR="006F0602" w:rsidRDefault="00224E35" w:rsidP="00D1375C">
            <w:pPr>
              <w:pStyle w:val="ListParagraph"/>
              <w:numPr>
                <w:ilvl w:val="0"/>
                <w:numId w:val="40"/>
              </w:numPr>
              <w:spacing w:after="80"/>
              <w:ind w:left="360"/>
            </w:pPr>
            <w:r>
              <w:t>C</w:t>
            </w:r>
            <w:r w:rsidR="006F0602">
              <w:t>lick [</w:t>
            </w:r>
            <w:r w:rsidR="006F0602">
              <w:rPr>
                <w:b/>
              </w:rPr>
              <w:t>Save</w:t>
            </w:r>
            <w:r w:rsidR="006F0602">
              <w:t xml:space="preserve">]. </w:t>
            </w:r>
          </w:p>
        </w:tc>
      </w:tr>
    </w:tbl>
    <w:p w:rsidR="00F96613" w:rsidRDefault="00F96613" w:rsidP="00F96613"/>
    <w:p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rsidTr="00586A01">
        <w:trPr>
          <w:jc w:val="center"/>
        </w:trPr>
        <w:tc>
          <w:tcPr>
            <w:tcW w:w="9576" w:type="dxa"/>
          </w:tcPr>
          <w:p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rsidR="006F0602" w:rsidRDefault="006F0602" w:rsidP="00D1375C">
            <w:pPr>
              <w:pStyle w:val="ListParagraph"/>
              <w:numPr>
                <w:ilvl w:val="0"/>
                <w:numId w:val="41"/>
              </w:numPr>
              <w:spacing w:after="80"/>
              <w:ind w:left="360"/>
            </w:pPr>
            <w:r>
              <w:t>On the search results table, click [</w:t>
            </w:r>
            <w:r w:rsidR="00034FA3">
              <w:t xml:space="preserve"> </w:t>
            </w:r>
            <w:r>
              <w:rPr>
                <w:i/>
                <w:noProof/>
              </w:rPr>
              <w:drawing>
                <wp:inline distT="0" distB="0" distL="0" distR="0" wp14:anchorId="7769EEB8" wp14:editId="35F81170">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rsidR="00482D83" w:rsidRDefault="006F0602" w:rsidP="006F0602">
      <w:pPr>
        <w:pStyle w:val="Heading4"/>
      </w:pPr>
      <w:bookmarkStart w:id="237" w:name="_Toc391560332"/>
      <w:bookmarkStart w:id="238" w:name="_Toc398805136"/>
      <w:r>
        <w:t xml:space="preserve">Upload </w:t>
      </w:r>
      <w:r w:rsidR="00034FA3">
        <w:t>institution</w:t>
      </w:r>
      <w:r>
        <w:t xml:space="preserve"> groups</w:t>
      </w:r>
      <w:r w:rsidR="00482D83">
        <w:t>.</w:t>
      </w:r>
      <w:bookmarkEnd w:id="237"/>
      <w:bookmarkEnd w:id="238"/>
    </w:p>
    <w:p w:rsidR="006F0602" w:rsidRDefault="006F0602" w:rsidP="006F0602">
      <w:pPr>
        <w:keepNext/>
      </w:pPr>
      <w:r>
        <w:t xml:space="preserve">You can add, modify, or delete </w:t>
      </w:r>
      <w:r w:rsidR="00034FA3">
        <w:t>institution</w:t>
      </w:r>
      <w:r>
        <w:t xml:space="preserve"> groups by uploading a file to </w:t>
      </w:r>
      <w:r w:rsidR="00DD7873">
        <w:t>ART</w:t>
      </w:r>
      <w:r>
        <w:t>.</w:t>
      </w:r>
    </w:p>
    <w:p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rsidTr="006F0602">
        <w:trPr>
          <w:jc w:val="center"/>
        </w:trPr>
        <w:tc>
          <w:tcPr>
            <w:tcW w:w="9576" w:type="dxa"/>
          </w:tcPr>
          <w:p w:rsidR="006F0602" w:rsidRDefault="006F0602" w:rsidP="00D1375C">
            <w:pPr>
              <w:pStyle w:val="ListNumber"/>
              <w:numPr>
                <w:ilvl w:val="0"/>
                <w:numId w:val="42"/>
              </w:numPr>
            </w:pPr>
            <w:r>
              <w:t xml:space="preserve">Download the </w:t>
            </w:r>
            <w:r w:rsidRPr="00034FA3">
              <w:rPr>
                <w:rStyle w:val="Emphasis"/>
                <w:i w:val="0"/>
              </w:rPr>
              <w:t>GroupOf</w:t>
            </w:r>
            <w:r w:rsidR="00526789" w:rsidRPr="00034FA3">
              <w:rPr>
                <w:rStyle w:val="Emphasis"/>
                <w:i w:val="0"/>
              </w:rPr>
              <w:t>Institutions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6F0602" w:rsidRDefault="006F0602"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C07F1" w:rsidRPr="00BC07F1">
              <w:rPr>
                <w:rStyle w:val="CrossReference"/>
              </w:rPr>
              <w:t>Table 13</w:t>
            </w:r>
            <w:r w:rsidRPr="006A609D">
              <w:rPr>
                <w:rStyle w:val="CrossReference"/>
              </w:rPr>
              <w:fldChar w:fldCharType="end"/>
            </w:r>
            <w:r>
              <w:t xml:space="preserve"> as a reference, </w:t>
            </w:r>
            <w:r w:rsidR="00034FA3">
              <w:t>enter a row of information for each institution</w:t>
            </w:r>
            <w:r>
              <w:t xml:space="preserve"> group you want to add, modify, or delete. </w:t>
            </w:r>
          </w:p>
          <w:p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rsidR="003942F0" w:rsidRDefault="003942F0" w:rsidP="003942F0"/>
    <w:p w:rsidR="003942F0" w:rsidRDefault="00633E97" w:rsidP="009735DF">
      <w:pPr>
        <w:keepNext/>
        <w:keepLines/>
      </w:pPr>
      <w:r w:rsidRPr="006A609D">
        <w:rPr>
          <w:rStyle w:val="CrossReference"/>
        </w:rPr>
        <w:lastRenderedPageBreak/>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BC07F1" w:rsidRPr="00BC07F1">
        <w:rPr>
          <w:rStyle w:val="CrossReference"/>
        </w:rPr>
        <w:t>Table 13</w:t>
      </w:r>
      <w:r w:rsidRPr="006A609D">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rsidR="003942F0" w:rsidRDefault="003942F0" w:rsidP="00800BB7">
      <w:pPr>
        <w:pStyle w:val="TableCaption"/>
      </w:pPr>
      <w:bookmarkStart w:id="239" w:name="_Ref388347496"/>
      <w:r>
        <w:t>Table </w:t>
      </w:r>
      <w:fldSimple w:instr=" SEQ Table \* ARABIC ">
        <w:r w:rsidR="00BC07F1">
          <w:rPr>
            <w:noProof/>
          </w:rPr>
          <w:t>13</w:t>
        </w:r>
      </w:fldSimple>
      <w:bookmarkEnd w:id="239"/>
      <w:r>
        <w:t xml:space="preserve">. </w:t>
      </w:r>
      <w:r w:rsidRPr="00783149">
        <w:t xml:space="preserve">Upload </w:t>
      </w:r>
      <w:r w:rsidR="00034FA3">
        <w:t>Institution</w:t>
      </w:r>
      <w:r>
        <w:t xml:space="preserve"> Group </w:t>
      </w:r>
      <w:r w:rsidRPr="00783149">
        <w:t>File Requirements</w:t>
      </w:r>
    </w:p>
    <w:tbl>
      <w:tblPr>
        <w:tblStyle w:val="TableGrid"/>
        <w:tblW w:w="0" w:type="auto"/>
        <w:tblLayout w:type="fixed"/>
        <w:tblLook w:val="04A0" w:firstRow="1" w:lastRow="0" w:firstColumn="1" w:lastColumn="0" w:noHBand="0" w:noVBand="1"/>
      </w:tblPr>
      <w:tblGrid>
        <w:gridCol w:w="2880"/>
        <w:gridCol w:w="6480"/>
      </w:tblGrid>
      <w:tr w:rsidR="003942F0" w:rsidRPr="00CF4376"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rsidR="003942F0" w:rsidRPr="00CF4376" w:rsidRDefault="003942F0" w:rsidP="001A2272">
            <w:pPr>
              <w:pStyle w:val="TableHeader"/>
            </w:pPr>
            <w:r w:rsidRPr="00CF4376">
              <w:t>Column</w:t>
            </w:r>
          </w:p>
        </w:tc>
        <w:tc>
          <w:tcPr>
            <w:tcW w:w="6480" w:type="dxa"/>
          </w:tcPr>
          <w:p w:rsidR="003942F0" w:rsidRPr="00CF4376" w:rsidRDefault="003942F0" w:rsidP="001A2272">
            <w:pPr>
              <w:pStyle w:val="TableHeader"/>
            </w:pPr>
            <w:r w:rsidRPr="00CF4376">
              <w:t>Description</w:t>
            </w:r>
          </w:p>
        </w:tc>
      </w:tr>
      <w:tr w:rsidR="000E4E3B" w:rsidRPr="00CF4376" w:rsidTr="0076368C">
        <w:tc>
          <w:tcPr>
            <w:tcW w:w="2880" w:type="dxa"/>
          </w:tcPr>
          <w:p w:rsidR="000E4E3B" w:rsidRDefault="000E4E3B" w:rsidP="00633E97">
            <w:pPr>
              <w:pStyle w:val="TableText"/>
            </w:pPr>
            <w:r>
              <w:t>GroupOfInstitutionsIdentifier*</w:t>
            </w:r>
            <w:r w:rsidRPr="00D35F57">
              <w:rPr>
                <w:rStyle w:val="FootnoteReference"/>
              </w:rPr>
              <w:t>+</w:t>
            </w:r>
          </w:p>
        </w:tc>
        <w:tc>
          <w:tcPr>
            <w:tcW w:w="6480" w:type="dxa"/>
            <w:vAlign w:val="center"/>
          </w:tcPr>
          <w:p w:rsidR="000E4E3B" w:rsidRDefault="000E4E3B" w:rsidP="000E4E3B">
            <w:pPr>
              <w:pStyle w:val="TableText"/>
            </w:pPr>
            <w:r>
              <w:t xml:space="preserve">Unique identifier for </w:t>
            </w:r>
            <w:r w:rsidR="00034FA3">
              <w:t>institution</w:t>
            </w:r>
            <w:r>
              <w:t xml:space="preserve"> group. </w:t>
            </w:r>
          </w:p>
          <w:p w:rsidR="000E4E3B" w:rsidRDefault="000E4E3B" w:rsidP="000E4E3B">
            <w:pPr>
              <w:pStyle w:val="TableText"/>
            </w:pPr>
            <w:r w:rsidRPr="008658D5">
              <w:rPr>
                <w:rStyle w:val="Strong"/>
              </w:rPr>
              <w:t>Up to 20 alphanumeric characters.</w:t>
            </w:r>
          </w:p>
        </w:tc>
      </w:tr>
      <w:tr w:rsidR="000E4E3B" w:rsidRPr="00CF4376" w:rsidTr="0076368C">
        <w:tc>
          <w:tcPr>
            <w:tcW w:w="2880" w:type="dxa"/>
          </w:tcPr>
          <w:p w:rsidR="000E4E3B" w:rsidRDefault="000E4E3B" w:rsidP="00633E97">
            <w:pPr>
              <w:pStyle w:val="TableText"/>
            </w:pPr>
            <w:r>
              <w:t>GroupOfInstitutionsName*</w:t>
            </w:r>
          </w:p>
        </w:tc>
        <w:tc>
          <w:tcPr>
            <w:tcW w:w="6480" w:type="dxa"/>
            <w:vAlign w:val="center"/>
          </w:tcPr>
          <w:p w:rsidR="000E4E3B" w:rsidRDefault="00034FA3" w:rsidP="000E4E3B">
            <w:pPr>
              <w:pStyle w:val="TableText"/>
            </w:pPr>
            <w:r>
              <w:t>Institution</w:t>
            </w:r>
            <w:r w:rsidR="000E4E3B">
              <w:t xml:space="preserve"> group’s name.</w:t>
            </w:r>
          </w:p>
          <w:p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rsidTr="0076368C">
        <w:tc>
          <w:tcPr>
            <w:tcW w:w="2880" w:type="dxa"/>
          </w:tcPr>
          <w:p w:rsidR="000E4E3B" w:rsidRDefault="000E4E3B" w:rsidP="00633E97">
            <w:pPr>
              <w:pStyle w:val="TableText"/>
            </w:pPr>
            <w:r>
              <w:t>ParentEntityType*</w:t>
            </w:r>
          </w:p>
        </w:tc>
        <w:tc>
          <w:tcPr>
            <w:tcW w:w="6480" w:type="dxa"/>
            <w:vAlign w:val="center"/>
          </w:tcPr>
          <w:p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member of the consortium</w:t>
            </w:r>
            <w:r w:rsidRPr="00F77A11">
              <w:t>.</w:t>
            </w:r>
          </w:p>
          <w:p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C07F1" w:rsidRPr="00BC07F1">
              <w:rPr>
                <w:rStyle w:val="CrossReference"/>
              </w:rPr>
              <w:t>Understanding the Smarter Balanced Hierarchy</w:t>
            </w:r>
            <w:r w:rsidRPr="006A609D">
              <w:rPr>
                <w:rStyle w:val="CrossReference"/>
              </w:rPr>
              <w:fldChar w:fldCharType="end"/>
            </w:r>
            <w:r w:rsidRPr="00F77A11">
              <w:t>.</w:t>
            </w:r>
          </w:p>
        </w:tc>
      </w:tr>
      <w:tr w:rsidR="000E4E3B" w:rsidRPr="00CF4376" w:rsidTr="0076368C">
        <w:tc>
          <w:tcPr>
            <w:tcW w:w="2880" w:type="dxa"/>
          </w:tcPr>
          <w:p w:rsidR="000E4E3B" w:rsidRDefault="000E4E3B" w:rsidP="00633E97">
            <w:pPr>
              <w:pStyle w:val="TableText"/>
            </w:pPr>
            <w:r>
              <w:t>ParentExternalId*</w:t>
            </w:r>
          </w:p>
        </w:tc>
        <w:tc>
          <w:tcPr>
            <w:tcW w:w="6480" w:type="dxa"/>
            <w:vAlign w:val="center"/>
          </w:tcPr>
          <w:p w:rsidR="00E27BF9" w:rsidRDefault="00E27BF9" w:rsidP="000E4E3B">
            <w:pPr>
              <w:pStyle w:val="TableText"/>
            </w:pPr>
            <w:r>
              <w:fldChar w:fldCharType="begin"/>
            </w:r>
            <w:r>
              <w:instrText xml:space="preserve"> REF parentexternalid \h </w:instrText>
            </w:r>
            <w:r>
              <w:fldChar w:fldCharType="separate"/>
            </w:r>
            <w:r w:rsidR="00BC07F1">
              <w:t>Parent entity’s identifier.</w:t>
            </w:r>
            <w:r>
              <w:fldChar w:fldCharType="end"/>
            </w:r>
          </w:p>
          <w:p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rsidTr="0076368C">
        <w:tc>
          <w:tcPr>
            <w:tcW w:w="2880" w:type="dxa"/>
          </w:tcPr>
          <w:p w:rsidR="000E4E3B" w:rsidRDefault="000E4E3B" w:rsidP="00633E97">
            <w:pPr>
              <w:pStyle w:val="TableText"/>
            </w:pPr>
            <w:r>
              <w:t>StateAbbreviation*</w:t>
            </w:r>
            <w:r w:rsidRPr="00D35F57">
              <w:rPr>
                <w:rStyle w:val="FootnoteReference"/>
              </w:rPr>
              <w:t>+</w:t>
            </w:r>
          </w:p>
        </w:tc>
        <w:tc>
          <w:tcPr>
            <w:tcW w:w="6480" w:type="dxa"/>
            <w:vAlign w:val="center"/>
          </w:tcPr>
          <w:p w:rsidR="00BC07F1" w:rsidRPr="00FC6D62" w:rsidRDefault="00FC3698" w:rsidP="00FC6D62">
            <w:pPr>
              <w:pStyle w:val="TableText"/>
            </w:pPr>
            <w:r>
              <w:t xml:space="preserve">State in which the </w:t>
            </w:r>
            <w:r w:rsidR="00034FA3">
              <w:t>institution</w:t>
            </w:r>
            <w:r>
              <w:t xml:space="preserve"> group is located.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FC3698" w:rsidRDefault="00BC07F1" w:rsidP="0096591F">
            <w:pPr>
              <w:pStyle w:val="TableTextBullet"/>
            </w:pPr>
            <w:r w:rsidRPr="00657FD7">
              <w:rPr>
                <w:rStyle w:val="Strong"/>
              </w:rPr>
              <w:t>OT</w:t>
            </w:r>
            <w:r w:rsidRPr="00FF6742">
              <w:t>—</w:t>
            </w:r>
            <w:r w:rsidRPr="00657FD7">
              <w:t>Other</w:t>
            </w:r>
            <w:r w:rsidR="00FC3698">
              <w:fldChar w:fldCharType="end"/>
            </w:r>
          </w:p>
        </w:tc>
      </w:tr>
      <w:tr w:rsidR="003942F0" w:rsidRPr="00CF4376" w:rsidTr="0076368C">
        <w:tc>
          <w:tcPr>
            <w:tcW w:w="2880" w:type="dxa"/>
          </w:tcPr>
          <w:p w:rsidR="003942F0" w:rsidRPr="00922BD9" w:rsidRDefault="003942F0" w:rsidP="001A2272">
            <w:pPr>
              <w:pStyle w:val="TableText"/>
            </w:pPr>
            <w:r w:rsidRPr="00922BD9">
              <w:t>Delete</w:t>
            </w:r>
            <w:r w:rsidR="006419F7" w:rsidRPr="00D35F57">
              <w:rPr>
                <w:rStyle w:val="FootnoteReference"/>
              </w:rPr>
              <w:t>+</w:t>
            </w:r>
          </w:p>
        </w:tc>
        <w:tc>
          <w:tcPr>
            <w:tcW w:w="6480" w:type="dxa"/>
          </w:tcPr>
          <w:p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GroupOfInstitutionsIdentifier and StateAbbreviation</w:t>
            </w:r>
            <w:r w:rsidR="00493037">
              <w:t>.</w:t>
            </w:r>
          </w:p>
          <w:p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rsidR="0076368C" w:rsidRPr="007124A4" w:rsidRDefault="0076368C" w:rsidP="007124A4">
      <w:pPr>
        <w:rPr>
          <w:rFonts w:eastAsiaTheme="majorEastAsia"/>
        </w:rPr>
      </w:pPr>
    </w:p>
    <w:p w:rsidR="00482D83" w:rsidRDefault="006F0602" w:rsidP="006F0602">
      <w:pPr>
        <w:pStyle w:val="Heading3"/>
      </w:pPr>
      <w:bookmarkStart w:id="240" w:name="_Toc391560333"/>
      <w:bookmarkStart w:id="241" w:name="_Toc398805137"/>
      <w:r>
        <w:lastRenderedPageBreak/>
        <w:t xml:space="preserve">Managing </w:t>
      </w:r>
      <w:r w:rsidR="00AC7689">
        <w:t>Institutions</w:t>
      </w:r>
      <w:r w:rsidR="00482D83">
        <w:t>.</w:t>
      </w:r>
      <w:bookmarkEnd w:id="240"/>
      <w:bookmarkEnd w:id="241"/>
    </w:p>
    <w:p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rsidR="006F0602" w:rsidRPr="00937B11" w:rsidRDefault="006F0602" w:rsidP="007124A4">
      <w:pPr>
        <w:keepNext/>
      </w:pPr>
      <w:r w:rsidRPr="0043402C">
        <w:rPr>
          <w:i/>
        </w:rPr>
        <w:t xml:space="preserve">Note: The actions described in this section are available to </w:t>
      </w:r>
      <w:r w:rsidR="00DF2884">
        <w:rPr>
          <w:i/>
        </w:rPr>
        <w:t>users</w:t>
      </w:r>
      <w:r w:rsidRPr="0043402C">
        <w:rPr>
          <w:i/>
        </w:rPr>
        <w:t xml:space="preserve"> with a </w:t>
      </w:r>
      <w:r>
        <w:rPr>
          <w:i/>
        </w:rPr>
        <w:t>district</w:t>
      </w:r>
      <w:r w:rsidR="0076368C">
        <w:rPr>
          <w:i/>
        </w:rPr>
        <w:t>-</w:t>
      </w:r>
      <w:r>
        <w:rPr>
          <w:i/>
        </w:rPr>
        <w:t xml:space="preserve">, </w:t>
      </w:r>
      <w:r w:rsidRPr="0043402C">
        <w:rPr>
          <w:i/>
        </w:rPr>
        <w:t>state</w:t>
      </w:r>
      <w:r w:rsidR="0076368C">
        <w:rPr>
          <w:i/>
        </w:rPr>
        <w:t>-</w:t>
      </w:r>
      <w:r>
        <w:rPr>
          <w:i/>
        </w:rPr>
        <w:t>,</w:t>
      </w:r>
      <w:r w:rsidRPr="0043402C">
        <w:rPr>
          <w:i/>
        </w:rPr>
        <w:t xml:space="preserve"> or client</w:t>
      </w:r>
      <w:r w:rsidR="0076368C">
        <w:rPr>
          <w:i/>
        </w:rPr>
        <w:t>-level</w:t>
      </w:r>
      <w:r w:rsidRPr="0043402C">
        <w:rPr>
          <w:i/>
        </w:rPr>
        <w:t xml:space="preserve"> role.</w:t>
      </w:r>
    </w:p>
    <w:p w:rsidR="00482D83" w:rsidRDefault="006F0602" w:rsidP="006F0602">
      <w:pPr>
        <w:pStyle w:val="Heading4"/>
      </w:pPr>
      <w:bookmarkStart w:id="242" w:name="_Toc391560334"/>
      <w:bookmarkStart w:id="243" w:name="_Toc398805138"/>
      <w:r>
        <w:t>Create or modify a</w:t>
      </w:r>
      <w:r w:rsidR="00AC7689">
        <w:t>n institution</w:t>
      </w:r>
      <w:r w:rsidR="00482D83">
        <w:t>.</w:t>
      </w:r>
      <w:bookmarkEnd w:id="242"/>
      <w:bookmarkEnd w:id="243"/>
    </w:p>
    <w:p w:rsidR="0076368C" w:rsidRDefault="0076368C" w:rsidP="009A7309">
      <w:pPr>
        <w:pStyle w:val="ImageCaption"/>
      </w:pPr>
      <w:bookmarkStart w:id="244" w:name="_Toc391560262"/>
      <w:bookmarkStart w:id="245" w:name="_Toc398805200"/>
      <w:r>
        <w:t xml:space="preserve">Figure </w:t>
      </w:r>
      <w:fldSimple w:instr=" SEQ Figure \* ARABIC ">
        <w:r w:rsidR="00BC07F1">
          <w:rPr>
            <w:noProof/>
          </w:rPr>
          <w:t>26</w:t>
        </w:r>
      </w:fldSimple>
      <w:r>
        <w:t xml:space="preserve">. </w:t>
      </w:r>
      <w:r w:rsidR="00AC7689">
        <w:t>Institution</w:t>
      </w:r>
      <w:r>
        <w:t xml:space="preserve"> Search </w:t>
      </w:r>
      <w:r w:rsidR="00945749">
        <w:t>Screen</w:t>
      </w:r>
      <w:bookmarkEnd w:id="244"/>
      <w:bookmarkEnd w:id="245"/>
    </w:p>
    <w:p w:rsidR="0076368C" w:rsidRDefault="00CE5A41" w:rsidP="00545E13">
      <w:pPr>
        <w:pStyle w:val="Image"/>
      </w:pPr>
      <w:r>
        <w:drawing>
          <wp:inline distT="0" distB="0" distL="0" distR="0" wp14:anchorId="3940A70F" wp14:editId="72C8BA0A">
            <wp:extent cx="5486400" cy="2926666"/>
            <wp:effectExtent l="19050" t="19050" r="19050" b="2667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926666"/>
                    </a:xfrm>
                    <a:prstGeom prst="rect">
                      <a:avLst/>
                    </a:prstGeom>
                    <a:ln>
                      <a:solidFill>
                        <a:schemeClr val="bg1">
                          <a:lumMod val="65000"/>
                        </a:schemeClr>
                      </a:solidFill>
                    </a:ln>
                  </pic:spPr>
                </pic:pic>
              </a:graphicData>
            </a:graphic>
          </wp:inline>
        </w:drawing>
      </w:r>
    </w:p>
    <w:p w:rsidR="00727FB2" w:rsidRPr="0076368C" w:rsidRDefault="00727FB2" w:rsidP="00727FB2"/>
    <w:p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495" w:type="dxa"/>
          </w:tcPr>
          <w:p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rsidR="006F0602" w:rsidRDefault="006F0602" w:rsidP="006F0602">
            <w:pPr>
              <w:pStyle w:val="ListNumber"/>
            </w:pPr>
            <w:r>
              <w:t xml:space="preserve">On the </w:t>
            </w:r>
            <w:r w:rsidR="00DF2884">
              <w:rPr>
                <w:b/>
                <w:i/>
              </w:rPr>
              <w:t>Institution</w:t>
            </w:r>
            <w:r w:rsidR="00526789" w:rsidRPr="000E4206">
              <w:rPr>
                <w:b/>
                <w:i/>
              </w:rPr>
              <w:t xml:space="preserve"> </w:t>
            </w:r>
            <w:r w:rsidRPr="000E4206">
              <w:rPr>
                <w:b/>
                <w:i/>
              </w:rPr>
              <w:t>Search</w:t>
            </w:r>
            <w:r>
              <w:t xml:space="preserve"> screen, click [</w:t>
            </w:r>
            <w:r w:rsidRPr="00D108A9">
              <w:rPr>
                <w:rStyle w:val="Strong"/>
              </w:rPr>
              <w:t>New</w:t>
            </w:r>
            <w:r>
              <w:t>].</w:t>
            </w:r>
          </w:p>
          <w:p w:rsidR="006F0602" w:rsidRDefault="006F0602" w:rsidP="006F0602">
            <w:pPr>
              <w:pStyle w:val="ListNumber"/>
            </w:pPr>
            <w:r>
              <w:t xml:space="preserve">On the </w:t>
            </w:r>
            <w:r w:rsidRPr="00116EB2">
              <w:rPr>
                <w:b/>
                <w:i/>
              </w:rPr>
              <w:t xml:space="preserve">Add </w:t>
            </w:r>
            <w:r w:rsidR="00526789" w:rsidRPr="00526789">
              <w:rPr>
                <w:b/>
                <w:i/>
              </w:rPr>
              <w:t>Institution</w:t>
            </w:r>
            <w:r w:rsidR="00526789" w:rsidRPr="00116EB2">
              <w:rPr>
                <w:b/>
                <w:i/>
              </w:rPr>
              <w:t xml:space="preserve"> </w:t>
            </w:r>
            <w:r w:rsidRPr="00116EB2">
              <w:rPr>
                <w:b/>
                <w:i/>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C07F1" w:rsidRPr="00BC07F1">
              <w:rPr>
                <w:rStyle w:val="CrossReference"/>
              </w:rPr>
              <w:t>Table 14</w:t>
            </w:r>
            <w:r w:rsidR="00526789" w:rsidRPr="006A609D">
              <w:rPr>
                <w:rStyle w:val="CrossReference"/>
              </w:rPr>
              <w:fldChar w:fldCharType="end"/>
            </w:r>
            <w:r>
              <w:t>.</w:t>
            </w:r>
          </w:p>
          <w:p w:rsidR="006F0602" w:rsidRDefault="00AC7689" w:rsidP="00AC7689">
            <w:pPr>
              <w:pStyle w:val="ListNumber"/>
            </w:pPr>
            <w:r>
              <w:t>C</w:t>
            </w:r>
            <w:r w:rsidR="006F0602">
              <w:t>lick [</w:t>
            </w:r>
            <w:r w:rsidR="006F0602" w:rsidRPr="00D108A9">
              <w:rPr>
                <w:rStyle w:val="Strong"/>
              </w:rPr>
              <w:t>Save</w:t>
            </w:r>
            <w:r w:rsidR="006F0602">
              <w:t xml:space="preserve">]. </w:t>
            </w:r>
          </w:p>
        </w:tc>
      </w:tr>
    </w:tbl>
    <w:p w:rsidR="006F0602" w:rsidRPr="00945749" w:rsidRDefault="006F0602" w:rsidP="00910B75"/>
    <w:p w:rsidR="006F0602" w:rsidRDefault="006F0602" w:rsidP="00586A01">
      <w:pPr>
        <w:pStyle w:val="ProcedureIntroduction"/>
      </w:pPr>
      <w:r>
        <w:lastRenderedPageBreak/>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576" w:type="dxa"/>
          </w:tcPr>
          <w:p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AC7689">
              <w:t xml:space="preserve"> </w:t>
            </w:r>
            <w:r w:rsidR="006F0602">
              <w:rPr>
                <w:i/>
                <w:noProof/>
              </w:rPr>
              <w:drawing>
                <wp:inline distT="0" distB="0" distL="0" distR="0" wp14:anchorId="0FA44970" wp14:editId="2CA20F07">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rsidR="006F0602" w:rsidRDefault="006F0602" w:rsidP="00D1375C">
            <w:pPr>
              <w:pStyle w:val="ListNumber"/>
              <w:numPr>
                <w:ilvl w:val="0"/>
                <w:numId w:val="44"/>
              </w:numPr>
              <w:ind w:left="360"/>
            </w:pPr>
            <w:r>
              <w:t xml:space="preserve">On the </w:t>
            </w:r>
            <w:r w:rsidRPr="00116EB2">
              <w:rPr>
                <w:b/>
                <w:i/>
              </w:rPr>
              <w:t xml:space="preserve">Edit </w:t>
            </w:r>
            <w:r w:rsidR="00DF2884">
              <w:rPr>
                <w:b/>
                <w:i/>
              </w:rPr>
              <w:t>Institution</w:t>
            </w:r>
            <w:r w:rsidR="00DF2884" w:rsidRPr="000E4206">
              <w:rPr>
                <w:b/>
                <w:i/>
              </w:rPr>
              <w:t xml:space="preserve"> </w:t>
            </w:r>
            <w:r w:rsidRPr="00116EB2">
              <w:rPr>
                <w:b/>
                <w:i/>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C07F1" w:rsidRPr="00BC07F1">
              <w:rPr>
                <w:rStyle w:val="CrossReference"/>
              </w:rPr>
              <w:t>Table 14</w:t>
            </w:r>
            <w:r w:rsidR="00526789" w:rsidRPr="006A609D">
              <w:rPr>
                <w:rStyle w:val="CrossReference"/>
              </w:rPr>
              <w:fldChar w:fldCharType="end"/>
            </w:r>
            <w:r>
              <w:t>.</w:t>
            </w:r>
          </w:p>
          <w:p w:rsidR="006F0602" w:rsidRDefault="00AC7689" w:rsidP="00D1375C">
            <w:pPr>
              <w:pStyle w:val="ListParagraph"/>
              <w:numPr>
                <w:ilvl w:val="0"/>
                <w:numId w:val="44"/>
              </w:numPr>
              <w:spacing w:after="80"/>
              <w:ind w:left="360"/>
            </w:pPr>
            <w:r>
              <w:t>C</w:t>
            </w:r>
            <w:r w:rsidR="006F0602">
              <w:t>lick [</w:t>
            </w:r>
            <w:r w:rsidR="006F0602">
              <w:rPr>
                <w:b/>
              </w:rPr>
              <w:t>Save</w:t>
            </w:r>
            <w:r w:rsidR="006F0602">
              <w:t xml:space="preserve">]. </w:t>
            </w:r>
          </w:p>
        </w:tc>
      </w:tr>
    </w:tbl>
    <w:p w:rsidR="004F5BC3" w:rsidRDefault="004F5BC3" w:rsidP="00586A01">
      <w:pPr>
        <w:pStyle w:val="ProcedureIntroduction"/>
      </w:pPr>
    </w:p>
    <w:p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rsidTr="00B022EB">
        <w:trPr>
          <w:jc w:val="center"/>
        </w:trPr>
        <w:tc>
          <w:tcPr>
            <w:tcW w:w="9576" w:type="dxa"/>
          </w:tcPr>
          <w:p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rsidR="006F0602" w:rsidRDefault="00DF2884" w:rsidP="00D1375C">
            <w:pPr>
              <w:pStyle w:val="ListParagraph"/>
              <w:numPr>
                <w:ilvl w:val="0"/>
                <w:numId w:val="45"/>
              </w:numPr>
              <w:spacing w:after="80"/>
              <w:ind w:left="360"/>
            </w:pPr>
            <w:r>
              <w:t>I</w:t>
            </w:r>
            <w:r w:rsidR="006F0602">
              <w:t>n the search results table, click [</w:t>
            </w:r>
            <w:r w:rsidR="00AC7689">
              <w:t xml:space="preserve"> </w:t>
            </w:r>
            <w:r w:rsidR="006F0602">
              <w:rPr>
                <w:i/>
                <w:noProof/>
              </w:rPr>
              <w:drawing>
                <wp:inline distT="0" distB="0" distL="0" distR="0" wp14:anchorId="60274201" wp14:editId="5D1BFE9F">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rsidR="00482D83" w:rsidRDefault="006F0602" w:rsidP="006F0602">
      <w:pPr>
        <w:pStyle w:val="Heading4"/>
      </w:pPr>
      <w:bookmarkStart w:id="246" w:name="_Toc391560335"/>
      <w:bookmarkStart w:id="247" w:name="_Toc398805139"/>
      <w:r>
        <w:t xml:space="preserve">Upload </w:t>
      </w:r>
      <w:r w:rsidR="004339B9">
        <w:t>Institutions</w:t>
      </w:r>
      <w:r w:rsidR="00482D83">
        <w:t>.</w:t>
      </w:r>
      <w:bookmarkEnd w:id="246"/>
      <w:bookmarkEnd w:id="247"/>
    </w:p>
    <w:p w:rsidR="006F0602" w:rsidRDefault="006F0602" w:rsidP="006F0602">
      <w:pPr>
        <w:keepNext/>
      </w:pPr>
      <w:r>
        <w:t xml:space="preserve">You can add, modify, or delete </w:t>
      </w:r>
      <w:r w:rsidR="004339B9">
        <w:t>institutions</w:t>
      </w:r>
      <w:r>
        <w:t xml:space="preserve"> by uploading a file to </w:t>
      </w:r>
      <w:r w:rsidR="00DD7873">
        <w:t>ART</w:t>
      </w:r>
      <w:r>
        <w:t>.</w:t>
      </w:r>
    </w:p>
    <w:p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rsidTr="006F0602">
        <w:trPr>
          <w:jc w:val="center"/>
        </w:trPr>
        <w:tc>
          <w:tcPr>
            <w:tcW w:w="9576" w:type="dxa"/>
          </w:tcPr>
          <w:p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6F0602" w:rsidRDefault="006F0602" w:rsidP="006F0602">
            <w:pPr>
              <w:pStyle w:val="ListNumber"/>
            </w:pPr>
            <w:r>
              <w:t xml:space="preserve">Using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BC07F1" w:rsidRPr="00BC07F1">
              <w:rPr>
                <w:rStyle w:val="CrossReference"/>
              </w:rPr>
              <w:t>Table 14</w:t>
            </w:r>
            <w:r w:rsidR="00526789" w:rsidRPr="006A609D">
              <w:rPr>
                <w:rStyle w:val="CrossReference"/>
              </w:rPr>
              <w:fldChar w:fldCharType="end"/>
            </w:r>
            <w:r>
              <w:t xml:space="preserve"> as a reference, </w:t>
            </w:r>
            <w:r w:rsidR="00AC7689">
              <w:t>enter a row of information for each institution</w:t>
            </w:r>
            <w:r>
              <w:t xml:space="preserve"> you want to add, modify, or delete. </w:t>
            </w:r>
          </w:p>
          <w:p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rsidR="00900C19" w:rsidRDefault="00900C19" w:rsidP="00900C19"/>
    <w:p w:rsidR="001369AD" w:rsidRDefault="001369AD" w:rsidP="009735DF">
      <w:pPr>
        <w:keepNext/>
        <w:keepLines/>
      </w:pPr>
      <w:r w:rsidRPr="006A609D">
        <w:rPr>
          <w:rStyle w:val="CrossReference"/>
        </w:rPr>
        <w:fldChar w:fldCharType="begin"/>
      </w:r>
      <w:r w:rsidR="006A609D" w:rsidRPr="006A609D">
        <w:rPr>
          <w:rStyle w:val="CrossReference"/>
        </w:rPr>
        <w:instrText xml:space="preserve"> REF _Ref388185838 \* MERGEFORMAT \h</w:instrText>
      </w:r>
      <w:r w:rsidRPr="006A609D">
        <w:rPr>
          <w:rStyle w:val="CrossReference"/>
        </w:rPr>
      </w:r>
      <w:r w:rsidRPr="006A609D">
        <w:rPr>
          <w:rStyle w:val="CrossReference"/>
        </w:rPr>
        <w:fldChar w:fldCharType="separate"/>
      </w:r>
      <w:r w:rsidR="00BC07F1" w:rsidRPr="00BC07F1">
        <w:rPr>
          <w:rStyle w:val="CrossReference"/>
        </w:rPr>
        <w:t>Table 14</w:t>
      </w:r>
      <w:r w:rsidRPr="006A609D">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rsidR="00DB3E0F" w:rsidRDefault="00DB3E0F" w:rsidP="00800BB7">
      <w:pPr>
        <w:pStyle w:val="TableCaption"/>
      </w:pPr>
      <w:bookmarkStart w:id="248" w:name="_Ref388185838"/>
      <w:r>
        <w:t>Table </w:t>
      </w:r>
      <w:fldSimple w:instr=" SEQ Table \* ARABIC ">
        <w:r w:rsidR="00BC07F1">
          <w:rPr>
            <w:noProof/>
          </w:rPr>
          <w:t>14</w:t>
        </w:r>
      </w:fldSimple>
      <w:bookmarkEnd w:id="248"/>
      <w:r>
        <w:t xml:space="preserve">. </w:t>
      </w:r>
      <w:r w:rsidRPr="00783149">
        <w:t xml:space="preserve">Upload </w:t>
      </w:r>
      <w:r w:rsidR="00F876C9">
        <w:t>Institution</w:t>
      </w:r>
      <w:r w:rsidR="00D67D88">
        <w:t xml:space="preserve">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B3E0F" w:rsidRPr="00DB3E0F"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rsidR="00DB3E0F" w:rsidRPr="00DB3E0F" w:rsidRDefault="00DB3E0F" w:rsidP="00DB3E0F">
            <w:pPr>
              <w:pStyle w:val="TableHeader"/>
            </w:pPr>
            <w:r w:rsidRPr="00DB3E0F">
              <w:t>Column</w:t>
            </w:r>
          </w:p>
        </w:tc>
        <w:tc>
          <w:tcPr>
            <w:tcW w:w="6192" w:type="dxa"/>
          </w:tcPr>
          <w:p w:rsidR="00DB3E0F" w:rsidRPr="00DB3E0F" w:rsidRDefault="00DB3E0F" w:rsidP="00DB3E0F">
            <w:pPr>
              <w:pStyle w:val="TableHeader"/>
            </w:pPr>
            <w:r w:rsidRPr="00DB3E0F">
              <w:t>Description</w:t>
            </w:r>
          </w:p>
        </w:tc>
      </w:tr>
      <w:tr w:rsidR="00AF0F16" w:rsidRPr="00DB3E0F" w:rsidTr="00AC4F52">
        <w:tc>
          <w:tcPr>
            <w:tcW w:w="3168" w:type="dxa"/>
          </w:tcPr>
          <w:p w:rsidR="00AF0F16" w:rsidRPr="00DB3E0F" w:rsidRDefault="00CE5A41" w:rsidP="00DB3E0F">
            <w:pPr>
              <w:pStyle w:val="TableText"/>
            </w:pPr>
            <w:r>
              <w:t>Institution</w:t>
            </w:r>
            <w:r w:rsidR="00AF0F16" w:rsidRPr="00DB3E0F">
              <w:t>Identifier</w:t>
            </w:r>
            <w:r w:rsidR="00AF0F16">
              <w:t>*</w:t>
            </w:r>
            <w:r w:rsidR="00733A15" w:rsidRPr="00E730F9">
              <w:rPr>
                <w:rStyle w:val="FootnoteReference"/>
              </w:rPr>
              <w:t>+</w:t>
            </w:r>
          </w:p>
        </w:tc>
        <w:tc>
          <w:tcPr>
            <w:tcW w:w="6192" w:type="dxa"/>
            <w:vAlign w:val="center"/>
          </w:tcPr>
          <w:p w:rsidR="00CE7FEE" w:rsidRDefault="007C2E4C" w:rsidP="00CE7FEE">
            <w:pPr>
              <w:pStyle w:val="TableText"/>
            </w:pPr>
            <w:r>
              <w:t>U</w:t>
            </w:r>
            <w:r w:rsidR="00AF0F16">
              <w:t xml:space="preserve">nique </w:t>
            </w:r>
            <w:r>
              <w:t xml:space="preserve">identifier for the </w:t>
            </w:r>
            <w:r w:rsidR="00F876C9">
              <w:t>institution</w:t>
            </w:r>
            <w:r>
              <w:t>.</w:t>
            </w:r>
          </w:p>
          <w:p w:rsidR="00AF0F16" w:rsidRDefault="00AF0F16" w:rsidP="00CE7FEE">
            <w:pPr>
              <w:pStyle w:val="TableText"/>
              <w:rPr>
                <w:sz w:val="24"/>
                <w:szCs w:val="24"/>
              </w:rPr>
            </w:pPr>
            <w:r w:rsidRPr="008658D5">
              <w:rPr>
                <w:rStyle w:val="Strong"/>
              </w:rPr>
              <w:t>Up to 20 alphanumeric characters.</w:t>
            </w:r>
          </w:p>
        </w:tc>
      </w:tr>
      <w:tr w:rsidR="00AF0F16" w:rsidRPr="00DB3E0F" w:rsidTr="00AC4F52">
        <w:tc>
          <w:tcPr>
            <w:tcW w:w="3168" w:type="dxa"/>
          </w:tcPr>
          <w:p w:rsidR="00AF0F16" w:rsidRPr="00DB3E0F" w:rsidRDefault="00AF0F16" w:rsidP="00DB3E0F">
            <w:pPr>
              <w:pStyle w:val="TableText"/>
            </w:pPr>
            <w:r w:rsidRPr="00DB3E0F">
              <w:lastRenderedPageBreak/>
              <w:t>NameOfInstitution</w:t>
            </w:r>
            <w:r>
              <w:t>*</w:t>
            </w:r>
          </w:p>
        </w:tc>
        <w:tc>
          <w:tcPr>
            <w:tcW w:w="6192" w:type="dxa"/>
            <w:vAlign w:val="center"/>
          </w:tcPr>
          <w:p w:rsidR="00CE7FEE" w:rsidRDefault="00AF0F16" w:rsidP="00CE7FEE">
            <w:pPr>
              <w:pStyle w:val="TableText"/>
            </w:pPr>
            <w:r>
              <w:t>Institution name.</w:t>
            </w:r>
          </w:p>
          <w:p w:rsidR="00AF0F16" w:rsidRDefault="00AF0F16" w:rsidP="00CE7FEE">
            <w:pPr>
              <w:pStyle w:val="TableText"/>
              <w:rPr>
                <w:sz w:val="24"/>
                <w:szCs w:val="24"/>
              </w:rPr>
            </w:pPr>
            <w:r w:rsidRPr="008658D5">
              <w:rPr>
                <w:rStyle w:val="Strong"/>
              </w:rPr>
              <w:t>Up to 60 alphanumeric characters.</w:t>
            </w:r>
          </w:p>
        </w:tc>
      </w:tr>
      <w:tr w:rsidR="00AF0F16" w:rsidRPr="00DB3E0F" w:rsidTr="00AC4F52">
        <w:tc>
          <w:tcPr>
            <w:tcW w:w="3168" w:type="dxa"/>
          </w:tcPr>
          <w:p w:rsidR="00AF0F16" w:rsidRPr="00DB3E0F" w:rsidRDefault="00AF0F16" w:rsidP="00DB3E0F">
            <w:pPr>
              <w:pStyle w:val="TableText"/>
            </w:pPr>
            <w:r w:rsidRPr="00DB3E0F">
              <w:t>ParentEntityType</w:t>
            </w:r>
            <w:r>
              <w:t>*</w:t>
            </w:r>
          </w:p>
        </w:tc>
        <w:tc>
          <w:tcPr>
            <w:tcW w:w="6192" w:type="dxa"/>
            <w:vAlign w:val="center"/>
          </w:tcPr>
          <w:p w:rsidR="00AF0F16" w:rsidRDefault="00550F9E" w:rsidP="00550F9E">
            <w:pPr>
              <w:pStyle w:val="TableText"/>
            </w:pPr>
            <w:r>
              <w:t xml:space="preserve">Institution’s parent in the </w:t>
            </w:r>
            <w:r w:rsidR="00263A67">
              <w:t>Consortium’s</w:t>
            </w:r>
            <w:r>
              <w:t xml:space="preserve"> hierarchy. </w:t>
            </w:r>
            <w:r w:rsidRPr="00F77A11">
              <w:t>One of the following:</w:t>
            </w:r>
          </w:p>
          <w:p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member of the consortium</w:t>
            </w:r>
            <w:r w:rsidRPr="00F77A11">
              <w:t>.</w:t>
            </w:r>
          </w:p>
          <w:p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rsidR="00550F9E" w:rsidRDefault="00550F9E" w:rsidP="00550F9E">
            <w:pPr>
              <w:pStyle w:val="TableTextBullet"/>
            </w:pPr>
            <w:r w:rsidRPr="00E67128">
              <w:rPr>
                <w:rStyle w:val="Strong"/>
              </w:rPr>
              <w:t>STATE</w:t>
            </w:r>
            <w:r w:rsidRPr="00F77A11">
              <w:t>—</w:t>
            </w:r>
            <w:r>
              <w:t>Indicates the institution is a member of a state.</w:t>
            </w:r>
          </w:p>
          <w:p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rsidR="00550F9E" w:rsidRPr="00F77A11" w:rsidRDefault="00550F9E" w:rsidP="00550F9E">
            <w:pPr>
              <w:pStyle w:val="TableTextBullet"/>
            </w:pPr>
            <w:r w:rsidRPr="00E67128">
              <w:rPr>
                <w:rStyle w:val="Strong"/>
              </w:rPr>
              <w:t>DISTRICT</w:t>
            </w:r>
            <w:r w:rsidRPr="00F77A11">
              <w:t>—</w:t>
            </w:r>
            <w:r>
              <w:t>Indicates the institution is a member of a district.</w:t>
            </w:r>
          </w:p>
          <w:p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BC07F1" w:rsidRPr="00BC07F1">
              <w:rPr>
                <w:rStyle w:val="CrossReference"/>
              </w:rPr>
              <w:t>Understanding the Smarter Balanced Hierarchy</w:t>
            </w:r>
            <w:r w:rsidR="00781881" w:rsidRPr="006A609D">
              <w:rPr>
                <w:rStyle w:val="CrossReference"/>
              </w:rPr>
              <w:fldChar w:fldCharType="end"/>
            </w:r>
            <w:r w:rsidRPr="00F77A11">
              <w:t>.</w:t>
            </w:r>
          </w:p>
        </w:tc>
      </w:tr>
      <w:tr w:rsidR="00AF0F16" w:rsidRPr="00DB3E0F" w:rsidTr="00AC4F52">
        <w:tc>
          <w:tcPr>
            <w:tcW w:w="3168" w:type="dxa"/>
          </w:tcPr>
          <w:p w:rsidR="00AF0F16" w:rsidRPr="00DB3E0F" w:rsidRDefault="00AF0F16" w:rsidP="00DB3E0F">
            <w:pPr>
              <w:pStyle w:val="TableText"/>
            </w:pPr>
            <w:r w:rsidRPr="00DB3E0F">
              <w:t>NCESInstitutionId</w:t>
            </w:r>
            <w:r>
              <w:t>*</w:t>
            </w:r>
          </w:p>
        </w:tc>
        <w:tc>
          <w:tcPr>
            <w:tcW w:w="6192" w:type="dxa"/>
            <w:vAlign w:val="center"/>
          </w:tcPr>
          <w:p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60" w:history="1">
              <w:r w:rsidR="008E46D5" w:rsidRPr="00294376">
                <w:rPr>
                  <w:rStyle w:val="Hyperlink"/>
                </w:rPr>
                <w:t>http://nces.ed.gov/ccd/schoolsearch/</w:t>
              </w:r>
            </w:hyperlink>
            <w:r w:rsidR="00680116">
              <w:t>.</w:t>
            </w:r>
          </w:p>
        </w:tc>
      </w:tr>
      <w:tr w:rsidR="00AF0F16" w:rsidRPr="00DB3E0F" w:rsidTr="00AC4F52">
        <w:tc>
          <w:tcPr>
            <w:tcW w:w="3168" w:type="dxa"/>
          </w:tcPr>
          <w:p w:rsidR="00AF0F16" w:rsidRPr="00DB3E0F" w:rsidRDefault="00AF0F16" w:rsidP="00DB3E0F">
            <w:pPr>
              <w:pStyle w:val="TableText"/>
            </w:pPr>
            <w:r w:rsidRPr="00DB3E0F">
              <w:t>ParentExternalId</w:t>
            </w:r>
            <w:r>
              <w:t>*</w:t>
            </w:r>
          </w:p>
        </w:tc>
        <w:tc>
          <w:tcPr>
            <w:tcW w:w="6192" w:type="dxa"/>
            <w:vAlign w:val="center"/>
          </w:tcPr>
          <w:p w:rsidR="00FF7625" w:rsidRDefault="00FF7625" w:rsidP="00AF0F16">
            <w:pPr>
              <w:pStyle w:val="TableText"/>
            </w:pPr>
            <w:r>
              <w:fldChar w:fldCharType="begin"/>
            </w:r>
            <w:r>
              <w:rPr>
                <w:sz w:val="24"/>
                <w:szCs w:val="24"/>
              </w:rPr>
              <w:instrText xml:space="preserve"> REF parentexternalid \h </w:instrText>
            </w:r>
            <w:r>
              <w:fldChar w:fldCharType="separate"/>
            </w:r>
            <w:r w:rsidR="00BC07F1">
              <w:t>Parent entity’s identifier.</w:t>
            </w:r>
            <w:r>
              <w:fldChar w:fldCharType="end"/>
            </w:r>
          </w:p>
          <w:p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rsidTr="00AC4F52">
        <w:tc>
          <w:tcPr>
            <w:tcW w:w="3168" w:type="dxa"/>
          </w:tcPr>
          <w:p w:rsidR="00AF0F16" w:rsidRPr="00DB3E0F" w:rsidRDefault="00AF0F16" w:rsidP="002119F1">
            <w:pPr>
              <w:pStyle w:val="TableText"/>
              <w:keepNext/>
            </w:pPr>
            <w:r w:rsidRPr="00DB3E0F">
              <w:t>StateAbbreviation</w:t>
            </w:r>
            <w:r>
              <w:t>*</w:t>
            </w:r>
            <w:r w:rsidR="006419F7" w:rsidRPr="00E730F9">
              <w:rPr>
                <w:rStyle w:val="FootnoteReference"/>
              </w:rPr>
              <w:t>+</w:t>
            </w:r>
          </w:p>
        </w:tc>
        <w:tc>
          <w:tcPr>
            <w:tcW w:w="6192" w:type="dxa"/>
            <w:vAlign w:val="center"/>
          </w:tcPr>
          <w:p w:rsidR="00BC07F1" w:rsidRPr="00FC6D62" w:rsidRDefault="00AA4024" w:rsidP="00BC07F1">
            <w:pPr>
              <w:pStyle w:val="TableText"/>
              <w:keepNext/>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r w:rsidR="00BC07F1" w:rsidRPr="00BC07F1">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AA4024" w:rsidRPr="00AA4024" w:rsidRDefault="00BC07F1" w:rsidP="002119F1">
            <w:pPr>
              <w:pStyle w:val="TableTextBullet"/>
              <w:keepNext/>
            </w:pPr>
            <w:r w:rsidRPr="00657FD7">
              <w:rPr>
                <w:rStyle w:val="Strong"/>
              </w:rPr>
              <w:t>OT</w:t>
            </w:r>
            <w:r w:rsidRPr="00FF6742">
              <w:t>—</w:t>
            </w:r>
            <w:r w:rsidRPr="00657FD7">
              <w:t>Other</w:t>
            </w:r>
            <w:r w:rsidR="00AA4024">
              <w:fldChar w:fldCharType="end"/>
            </w:r>
          </w:p>
        </w:tc>
      </w:tr>
      <w:tr w:rsidR="00AF0F16" w:rsidRPr="00DB3E0F" w:rsidTr="00AC4F52">
        <w:tc>
          <w:tcPr>
            <w:tcW w:w="3168" w:type="dxa"/>
          </w:tcPr>
          <w:p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rsidR="00AA4024" w:rsidRPr="00FB4790" w:rsidRDefault="00AA4024" w:rsidP="00AA4024">
            <w:pPr>
              <w:pStyle w:val="TableText"/>
            </w:pPr>
            <w:r w:rsidRPr="00FB4790">
              <w:t xml:space="preserve">Flag for deleting the </w:t>
            </w:r>
            <w:r w:rsidR="00F876C9">
              <w:t>institution</w:t>
            </w:r>
            <w:r w:rsidRPr="00FB4790">
              <w:t>.</w:t>
            </w:r>
          </w:p>
          <w:p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r w:rsidR="007C29C2">
              <w:t>Institution</w:t>
            </w:r>
            <w:r w:rsidR="00684912" w:rsidRPr="00DB3E0F">
              <w:t>Identifier</w:t>
            </w:r>
            <w:r w:rsidR="00AA4024" w:rsidRPr="00FB4790">
              <w:t>.</w:t>
            </w:r>
          </w:p>
          <w:p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rsidR="00DB3E0F" w:rsidRDefault="00DB3E0F" w:rsidP="00DB3E0F"/>
    <w:p w:rsidR="00482D83" w:rsidRDefault="00526789" w:rsidP="00526789">
      <w:pPr>
        <w:pStyle w:val="Heading3"/>
      </w:pPr>
      <w:bookmarkStart w:id="249" w:name="_Toc391560336"/>
      <w:bookmarkStart w:id="250" w:name="_Toc398805140"/>
      <w:r>
        <w:lastRenderedPageBreak/>
        <w:t xml:space="preserve">Managing </w:t>
      </w:r>
      <w:r w:rsidR="004B549F">
        <w:t>Users</w:t>
      </w:r>
      <w:r w:rsidR="00482D83">
        <w:t>.</w:t>
      </w:r>
      <w:bookmarkEnd w:id="249"/>
      <w:bookmarkEnd w:id="250"/>
    </w:p>
    <w:p w:rsidR="00586A01" w:rsidRDefault="004D36CC" w:rsidP="006B0741">
      <w:pPr>
        <w:keepNext/>
        <w:rPr>
          <w:i/>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p>
    <w:p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rsidR="00482D83" w:rsidRDefault="00526789" w:rsidP="00526789">
      <w:pPr>
        <w:pStyle w:val="Heading4"/>
      </w:pPr>
      <w:bookmarkStart w:id="251" w:name="_Toc391560337"/>
      <w:bookmarkStart w:id="252" w:name="_Toc398805141"/>
      <w:r>
        <w:t xml:space="preserve">Create or modify a </w:t>
      </w:r>
      <w:r w:rsidR="004B549F">
        <w:t>user</w:t>
      </w:r>
      <w:r w:rsidR="00E96D9C">
        <w:t xml:space="preserve"> record</w:t>
      </w:r>
      <w:r w:rsidR="00482D83">
        <w:t>.</w:t>
      </w:r>
      <w:bookmarkEnd w:id="251"/>
      <w:bookmarkEnd w:id="252"/>
    </w:p>
    <w:p w:rsidR="00670B9F" w:rsidRDefault="00670B9F" w:rsidP="009A7309">
      <w:pPr>
        <w:pStyle w:val="ImageCaption"/>
      </w:pPr>
      <w:bookmarkStart w:id="253" w:name="_Toc391560263"/>
      <w:bookmarkStart w:id="254" w:name="_Toc398805201"/>
      <w:r>
        <w:t xml:space="preserve">Figure </w:t>
      </w:r>
      <w:fldSimple w:instr=" SEQ Figure \* ARABIC ">
        <w:r w:rsidR="00BC07F1">
          <w:rPr>
            <w:noProof/>
          </w:rPr>
          <w:t>27</w:t>
        </w:r>
      </w:fldSimple>
      <w:r>
        <w:t xml:space="preserve">. </w:t>
      </w:r>
      <w:r w:rsidR="004B549F">
        <w:t>User</w:t>
      </w:r>
      <w:r>
        <w:t xml:space="preserve"> Search </w:t>
      </w:r>
      <w:r w:rsidR="00E96D9C">
        <w:t>Screen</w:t>
      </w:r>
      <w:bookmarkEnd w:id="253"/>
      <w:bookmarkEnd w:id="254"/>
    </w:p>
    <w:p w:rsidR="00670B9F" w:rsidRPr="00670B9F" w:rsidRDefault="009506E2" w:rsidP="00545E13">
      <w:pPr>
        <w:pStyle w:val="Image"/>
      </w:pPr>
      <w:r>
        <w:drawing>
          <wp:inline distT="0" distB="0" distL="0" distR="0">
            <wp:extent cx="4572000" cy="2441919"/>
            <wp:effectExtent l="19050" t="19050" r="19050" b="1587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2441919"/>
                    </a:xfrm>
                    <a:prstGeom prst="rect">
                      <a:avLst/>
                    </a:prstGeom>
                    <a:noFill/>
                    <a:ln>
                      <a:solidFill>
                        <a:schemeClr val="bg1">
                          <a:lumMod val="65000"/>
                        </a:schemeClr>
                      </a:solidFill>
                    </a:ln>
                  </pic:spPr>
                </pic:pic>
              </a:graphicData>
            </a:graphic>
          </wp:inline>
        </w:drawing>
      </w:r>
    </w:p>
    <w:p w:rsidR="00526789" w:rsidRDefault="00526789" w:rsidP="00526789">
      <w:pPr>
        <w:pStyle w:val="ProcedureIntroduction"/>
      </w:pPr>
      <w:r>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495" w:type="dxa"/>
          </w:tcPr>
          <w:p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rsidR="00526789" w:rsidRDefault="00526789" w:rsidP="00526789">
            <w:pPr>
              <w:pStyle w:val="ListNumber"/>
            </w:pPr>
            <w:r>
              <w:t xml:space="preserve">On the </w:t>
            </w:r>
            <w:r w:rsidR="004B549F">
              <w:rPr>
                <w:b/>
                <w:i/>
              </w:rPr>
              <w:t>User</w:t>
            </w:r>
            <w:r w:rsidRPr="000E4206">
              <w:rPr>
                <w:b/>
                <w:i/>
              </w:rPr>
              <w:t xml:space="preserve"> Search</w:t>
            </w:r>
            <w:r>
              <w:t xml:space="preserve"> screen, click [</w:t>
            </w:r>
            <w:r w:rsidRPr="00D108A9">
              <w:rPr>
                <w:rStyle w:val="Strong"/>
              </w:rPr>
              <w:t>New</w:t>
            </w:r>
            <w:r>
              <w:t>].</w:t>
            </w:r>
          </w:p>
          <w:p w:rsidR="00526789" w:rsidRDefault="00526789" w:rsidP="00A102D0">
            <w:pPr>
              <w:pStyle w:val="ListNumber"/>
            </w:pPr>
            <w:r>
              <w:t xml:space="preserve">On the </w:t>
            </w:r>
            <w:r w:rsidRPr="00116EB2">
              <w:rPr>
                <w:b/>
                <w:i/>
              </w:rPr>
              <w:t xml:space="preserve">Add </w:t>
            </w:r>
            <w:r w:rsidR="004B549F">
              <w:rPr>
                <w:b/>
                <w:i/>
              </w:rPr>
              <w:t>User</w:t>
            </w:r>
            <w:r w:rsidRPr="00116EB2">
              <w:rPr>
                <w:b/>
                <w:i/>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A609D">
              <w:rPr>
                <w:rStyle w:val="CrossReference"/>
              </w:rPr>
              <w:fldChar w:fldCharType="begin"/>
            </w:r>
            <w:r w:rsidR="006A609D" w:rsidRPr="006A609D">
              <w:rPr>
                <w:rStyle w:val="CrossReference"/>
              </w:rPr>
              <w:instrText xml:space="preserve"> REF _Ref388251722 \* MERGEFORMAT \h</w:instrText>
            </w:r>
            <w:r w:rsidR="00C250C6" w:rsidRPr="006A609D">
              <w:rPr>
                <w:rStyle w:val="CrossReference"/>
              </w:rPr>
            </w:r>
            <w:r w:rsidR="00C250C6" w:rsidRPr="006A609D">
              <w:rPr>
                <w:rStyle w:val="CrossReference"/>
              </w:rPr>
              <w:fldChar w:fldCharType="separate"/>
            </w:r>
            <w:r w:rsidR="00BC07F1" w:rsidRPr="00BC07F1">
              <w:rPr>
                <w:rStyle w:val="CrossReference"/>
              </w:rPr>
              <w:t>Table 15</w:t>
            </w:r>
            <w:r w:rsidR="00C250C6" w:rsidRPr="006A609D">
              <w:rPr>
                <w:rStyle w:val="CrossReference"/>
              </w:rPr>
              <w:fldChar w:fldCharType="end"/>
            </w:r>
            <w:r>
              <w:t>.</w:t>
            </w:r>
          </w:p>
          <w:p w:rsidR="00EC5664" w:rsidRDefault="00C250C6" w:rsidP="00A102D0">
            <w:pPr>
              <w:pStyle w:val="ListNumber"/>
            </w:pPr>
            <w:bookmarkStart w:id="255" w:name="_Ref389556550"/>
            <w:r>
              <w:t xml:space="preserve">To associate the </w:t>
            </w:r>
            <w:r w:rsidR="004B549F">
              <w:t>user</w:t>
            </w:r>
            <w:r>
              <w:t xml:space="preserve"> with a role, </w:t>
            </w:r>
            <w:r w:rsidR="00EC5664">
              <w:t>do the following:</w:t>
            </w:r>
          </w:p>
          <w:p w:rsidR="00C250C6" w:rsidRDefault="00EC5664" w:rsidP="00DD1013">
            <w:pPr>
              <w:pStyle w:val="ListNumber2"/>
            </w:pPr>
            <w:bookmarkStart w:id="256" w:name="_Ref389557031"/>
            <w:r>
              <w:t xml:space="preserve">Click </w:t>
            </w:r>
            <w:r w:rsidR="001E6E28">
              <w:t>[</w:t>
            </w:r>
            <w:r w:rsidR="00DD1013">
              <w:t xml:space="preserve"> </w:t>
            </w:r>
            <w:r w:rsidR="00C250C6">
              <w:rPr>
                <w:noProof/>
              </w:rPr>
              <w:drawing>
                <wp:inline distT="0" distB="0" distL="0" distR="0" wp14:anchorId="6EA43A94" wp14:editId="2D6821EC">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255"/>
            <w:bookmarkEnd w:id="256"/>
          </w:p>
          <w:p w:rsidR="00C250C6" w:rsidRDefault="00C250C6" w:rsidP="00C250C6">
            <w:pPr>
              <w:pStyle w:val="ListNumber2"/>
            </w:pPr>
            <w:bookmarkStart w:id="257" w:name="_Ref389557034"/>
            <w:r>
              <w:t>Select options from the drop-down menus provided in this section.</w:t>
            </w:r>
            <w:bookmarkEnd w:id="257"/>
            <w:r>
              <w:t xml:space="preserve"> </w:t>
            </w:r>
          </w:p>
          <w:p w:rsidR="00C250C6" w:rsidRDefault="006554D6" w:rsidP="00C250C6">
            <w:pPr>
              <w:pStyle w:val="ListNumber2"/>
            </w:pPr>
            <w:r>
              <w:t xml:space="preserve">Repeat steps </w:t>
            </w:r>
            <w:r w:rsidR="000A7D63" w:rsidRPr="006A609D">
              <w:rPr>
                <w:rStyle w:val="CrossReference"/>
              </w:rPr>
              <w:fldChar w:fldCharType="begin"/>
            </w:r>
            <w:r w:rsidR="006A609D" w:rsidRPr="006A609D">
              <w:rPr>
                <w:rStyle w:val="CrossReference"/>
              </w:rPr>
              <w:instrText xml:space="preserve"> REF _Ref389557031 \* MERGEFORMAT \h \r</w:instrText>
            </w:r>
            <w:r w:rsidR="000A7D63" w:rsidRPr="006A609D">
              <w:rPr>
                <w:rStyle w:val="CrossReference"/>
              </w:rPr>
            </w:r>
            <w:r w:rsidR="000A7D63" w:rsidRPr="006A609D">
              <w:rPr>
                <w:rStyle w:val="CrossReference"/>
              </w:rPr>
              <w:fldChar w:fldCharType="separate"/>
            </w:r>
            <w:r w:rsidR="00BC07F1">
              <w:rPr>
                <w:rStyle w:val="CrossReference"/>
              </w:rPr>
              <w:t>a</w:t>
            </w:r>
            <w:r w:rsidR="000A7D63" w:rsidRPr="006A609D">
              <w:rPr>
                <w:rStyle w:val="CrossReference"/>
              </w:rPr>
              <w:fldChar w:fldCharType="end"/>
            </w:r>
            <w:r>
              <w:t>–</w:t>
            </w:r>
            <w:r w:rsidR="000A7D63" w:rsidRPr="006A609D">
              <w:rPr>
                <w:rStyle w:val="CrossReference"/>
              </w:rPr>
              <w:fldChar w:fldCharType="begin"/>
            </w:r>
            <w:r w:rsidR="006A609D" w:rsidRPr="006A609D">
              <w:rPr>
                <w:rStyle w:val="CrossReference"/>
              </w:rPr>
              <w:instrText xml:space="preserve"> REF _Ref389557034 \* MERGEFORMAT \h \r</w:instrText>
            </w:r>
            <w:r w:rsidR="000A7D63" w:rsidRPr="006A609D">
              <w:rPr>
                <w:rStyle w:val="CrossReference"/>
              </w:rPr>
            </w:r>
            <w:r w:rsidR="000A7D63" w:rsidRPr="006A609D">
              <w:rPr>
                <w:rStyle w:val="CrossReference"/>
              </w:rPr>
              <w:fldChar w:fldCharType="separate"/>
            </w:r>
            <w:r w:rsidR="00BC07F1">
              <w:rPr>
                <w:rStyle w:val="CrossReference"/>
              </w:rPr>
              <w:t>b</w:t>
            </w:r>
            <w:r w:rsidR="000A7D63" w:rsidRPr="006A609D">
              <w:rPr>
                <w:rStyle w:val="CrossReference"/>
              </w:rPr>
              <w:fldChar w:fldCharType="end"/>
            </w:r>
            <w:r>
              <w:t xml:space="preserve"> to add additional roles as necessary</w:t>
            </w:r>
            <w:r w:rsidR="009854F7">
              <w:t>.</w:t>
            </w:r>
          </w:p>
          <w:p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F149A2">
              <w:t>Sign-</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rsidR="009854F7" w:rsidRDefault="009854F7" w:rsidP="009854F7">
            <w:pPr>
              <w:pStyle w:val="ListNumber"/>
            </w:pPr>
            <w:r w:rsidRPr="009854F7">
              <w:rPr>
                <w:i/>
              </w:rPr>
              <w:t>Optional</w:t>
            </w:r>
            <w:r>
              <w:t>: To reset the user’s password, click [</w:t>
            </w:r>
            <w:r w:rsidRPr="00D108A9">
              <w:rPr>
                <w:rStyle w:val="Strong"/>
              </w:rPr>
              <w:t>Reset Password</w:t>
            </w:r>
            <w:r>
              <w:t>].</w:t>
            </w:r>
          </w:p>
          <w:p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rsidR="00526789" w:rsidRDefault="00DD1013" w:rsidP="00DD1013">
            <w:pPr>
              <w:pStyle w:val="ListNumber"/>
            </w:pPr>
            <w:r>
              <w:t>C</w:t>
            </w:r>
            <w:r w:rsidR="00526789">
              <w:t>lick [</w:t>
            </w:r>
            <w:r w:rsidR="00526789" w:rsidRPr="00D108A9">
              <w:rPr>
                <w:rStyle w:val="Strong"/>
              </w:rPr>
              <w:t>Save</w:t>
            </w:r>
            <w:r w:rsidR="00526789">
              <w:t xml:space="preserve">]. </w:t>
            </w:r>
          </w:p>
        </w:tc>
      </w:tr>
    </w:tbl>
    <w:p w:rsidR="00526789" w:rsidRPr="006F0602" w:rsidRDefault="00526789" w:rsidP="00910B75"/>
    <w:p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576" w:type="dxa"/>
          </w:tcPr>
          <w:p w:rsidR="00526789" w:rsidRDefault="00E96D9C" w:rsidP="00D1375C">
            <w:pPr>
              <w:pStyle w:val="ListNumber"/>
              <w:numPr>
                <w:ilvl w:val="0"/>
                <w:numId w:val="68"/>
              </w:numPr>
            </w:pPr>
            <w:r>
              <w:t xml:space="preserve">On the </w:t>
            </w:r>
            <w:r w:rsidR="004B549F">
              <w:rPr>
                <w:b/>
                <w:i/>
              </w:rPr>
              <w:t>User</w:t>
            </w:r>
            <w:r w:rsidRPr="00B46C02">
              <w:rPr>
                <w:b/>
                <w:i/>
              </w:rPr>
              <w:t xml:space="preserve"> Search</w:t>
            </w:r>
            <w:r>
              <w:t xml:space="preserve"> screen, </w:t>
            </w:r>
            <w:r w:rsidR="00526789">
              <w:t xml:space="preserve">search for a </w:t>
            </w:r>
            <w:r w:rsidR="004B549F">
              <w:t>user</w:t>
            </w:r>
            <w:r w:rsidR="00526789">
              <w:t xml:space="preserve"> record.</w:t>
            </w:r>
          </w:p>
          <w:p w:rsidR="00526789" w:rsidRDefault="00526789" w:rsidP="00B46C02">
            <w:pPr>
              <w:pStyle w:val="ListNumber"/>
            </w:pPr>
            <w:r>
              <w:t xml:space="preserve">On the search results table, click </w:t>
            </w:r>
            <w:r w:rsidR="001E6E28">
              <w:t>[</w:t>
            </w:r>
            <w:r w:rsidR="00DD1013">
              <w:t xml:space="preserve"> </w:t>
            </w:r>
            <w:r>
              <w:rPr>
                <w:i/>
                <w:noProof/>
              </w:rPr>
              <w:drawing>
                <wp:inline distT="0" distB="0" distL="0" distR="0" wp14:anchorId="0EEA32A1" wp14:editId="49A50070">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rsidR="009854F7" w:rsidRDefault="00526789" w:rsidP="00B46C02">
            <w:pPr>
              <w:pStyle w:val="ListNumber"/>
            </w:pPr>
            <w:r>
              <w:t xml:space="preserve">On the </w:t>
            </w:r>
            <w:r w:rsidRPr="00116EB2">
              <w:rPr>
                <w:b/>
                <w:i/>
              </w:rPr>
              <w:t xml:space="preserve">Edit </w:t>
            </w:r>
            <w:r w:rsidR="004B549F">
              <w:rPr>
                <w:b/>
                <w:i/>
              </w:rPr>
              <w:t>User</w:t>
            </w:r>
            <w:r w:rsidRPr="00116EB2">
              <w:rPr>
                <w:b/>
                <w:i/>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A609D">
              <w:rPr>
                <w:rStyle w:val="CrossReference"/>
              </w:rPr>
              <w:fldChar w:fldCharType="begin"/>
            </w:r>
            <w:r w:rsidR="006A609D" w:rsidRPr="006A609D">
              <w:rPr>
                <w:rStyle w:val="CrossReference"/>
              </w:rPr>
              <w:instrText xml:space="preserve"> REF _Ref388251722 \* MERGEFORMAT \h</w:instrText>
            </w:r>
            <w:r w:rsidR="009854F7" w:rsidRPr="006A609D">
              <w:rPr>
                <w:rStyle w:val="CrossReference"/>
              </w:rPr>
            </w:r>
            <w:r w:rsidR="009854F7" w:rsidRPr="006A609D">
              <w:rPr>
                <w:rStyle w:val="CrossReference"/>
              </w:rPr>
              <w:fldChar w:fldCharType="separate"/>
            </w:r>
            <w:r w:rsidR="00BC07F1" w:rsidRPr="00BC07F1">
              <w:rPr>
                <w:rStyle w:val="CrossReference"/>
              </w:rPr>
              <w:t>Table 15</w:t>
            </w:r>
            <w:r w:rsidR="009854F7" w:rsidRPr="006A609D">
              <w:rPr>
                <w:rStyle w:val="CrossReference"/>
              </w:rPr>
              <w:fldChar w:fldCharType="end"/>
            </w:r>
            <w:r>
              <w:t>.</w:t>
            </w:r>
          </w:p>
          <w:p w:rsidR="00F149A2" w:rsidRDefault="009854F7" w:rsidP="00B46C02">
            <w:pPr>
              <w:pStyle w:val="ListNumber"/>
            </w:pPr>
            <w:r>
              <w:t xml:space="preserve">To associate the </w:t>
            </w:r>
            <w:r w:rsidR="004B549F">
              <w:t>user</w:t>
            </w:r>
            <w:r>
              <w:t xml:space="preserve"> with a role, </w:t>
            </w:r>
            <w:r w:rsidR="00F149A2">
              <w:t>do the following:</w:t>
            </w:r>
          </w:p>
          <w:p w:rsidR="009854F7" w:rsidRDefault="00F149A2" w:rsidP="00DD1013">
            <w:pPr>
              <w:pStyle w:val="ListNumber"/>
            </w:pPr>
            <w:r>
              <w:t xml:space="preserve">Click </w:t>
            </w:r>
            <w:r w:rsidR="001E6E28">
              <w:t>[</w:t>
            </w:r>
            <w:r w:rsidR="00DD1013">
              <w:t xml:space="preserve"> </w:t>
            </w:r>
            <w:r w:rsidR="009854F7">
              <w:rPr>
                <w:noProof/>
              </w:rPr>
              <w:drawing>
                <wp:inline distT="0" distB="0" distL="0" distR="0" wp14:anchorId="5A0E9A22" wp14:editId="7D3BF532">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rsidR="009854F7" w:rsidRDefault="009854F7" w:rsidP="009854F7">
            <w:pPr>
              <w:pStyle w:val="ListNumber2"/>
              <w:spacing w:after="0"/>
            </w:pPr>
            <w:r>
              <w:t xml:space="preserve">Select options from the drop-down menus provided in this section. </w:t>
            </w:r>
          </w:p>
          <w:p w:rsidR="009854F7" w:rsidRDefault="009854F7" w:rsidP="00DD1013">
            <w:pPr>
              <w:pStyle w:val="ListNumber2"/>
              <w:spacing w:before="0"/>
            </w:pPr>
            <w:r>
              <w:t>To remove a role association, click [</w:t>
            </w:r>
            <w:r w:rsidR="00DD1013">
              <w:t xml:space="preserve"> </w:t>
            </w:r>
            <w:r>
              <w:rPr>
                <w:i/>
                <w:noProof/>
              </w:rPr>
              <w:drawing>
                <wp:inline distT="0" distB="0" distL="0" distR="0" wp14:anchorId="003A801F" wp14:editId="5F51C99A">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rsidR="00670B9F" w:rsidRPr="005172D8" w:rsidRDefault="00670B9F" w:rsidP="00B46C02">
            <w:pPr>
              <w:pStyle w:val="ListNumber"/>
            </w:pPr>
            <w:r w:rsidRPr="00670B9F">
              <w:rPr>
                <w:i/>
              </w:rPr>
              <w:t>Optional:</w:t>
            </w:r>
            <w:r w:rsidRPr="005172D8">
              <w:t xml:space="preserve"> To </w:t>
            </w:r>
            <w:r w:rsidR="00F149A2">
              <w:t>en</w:t>
            </w:r>
            <w:r w:rsidRPr="005172D8">
              <w:t xml:space="preserve">sure the user’s information is current across the Single Sign-On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rsidR="009854F7" w:rsidRDefault="00DD1013" w:rsidP="00DD1013">
            <w:pPr>
              <w:pStyle w:val="ListNumber"/>
            </w:pPr>
            <w:r>
              <w:t>C</w:t>
            </w:r>
            <w:r w:rsidR="009854F7">
              <w:t>lick [</w:t>
            </w:r>
            <w:r w:rsidR="009854F7" w:rsidRPr="00D108A9">
              <w:rPr>
                <w:rStyle w:val="Strong"/>
              </w:rPr>
              <w:t>Save</w:t>
            </w:r>
            <w:r w:rsidR="009854F7">
              <w:t xml:space="preserve">]. </w:t>
            </w:r>
          </w:p>
        </w:tc>
      </w:tr>
    </w:tbl>
    <w:p w:rsidR="00526789" w:rsidRPr="006F0602" w:rsidRDefault="00526789" w:rsidP="00910B75"/>
    <w:p w:rsidR="00526789" w:rsidRDefault="00526789" w:rsidP="00586A01">
      <w:pPr>
        <w:pStyle w:val="ProcedureIntroduction"/>
      </w:pPr>
      <w:r>
        <w:t xml:space="preserve">To delete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rsidTr="0076656D">
        <w:trPr>
          <w:jc w:val="center"/>
        </w:trPr>
        <w:tc>
          <w:tcPr>
            <w:tcW w:w="9576" w:type="dxa"/>
          </w:tcPr>
          <w:p w:rsidR="00526789" w:rsidRDefault="008F26CD" w:rsidP="00D1375C">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rsidR="00526789" w:rsidRDefault="00526789" w:rsidP="00D1375C">
            <w:pPr>
              <w:pStyle w:val="ListParagraph"/>
              <w:numPr>
                <w:ilvl w:val="0"/>
                <w:numId w:val="49"/>
              </w:numPr>
              <w:spacing w:after="80"/>
              <w:ind w:left="360"/>
            </w:pPr>
            <w:r>
              <w:t>On the search results table, click [</w:t>
            </w:r>
            <w:r w:rsidR="008F26CD">
              <w:t xml:space="preserve"> </w:t>
            </w:r>
            <w:r>
              <w:rPr>
                <w:i/>
                <w:noProof/>
              </w:rPr>
              <w:drawing>
                <wp:inline distT="0" distB="0" distL="0" distR="0" wp14:anchorId="5FAFF675" wp14:editId="7C8EC2BD">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rsidR="00526789" w:rsidRDefault="00526789" w:rsidP="00D1375C">
            <w:pPr>
              <w:pStyle w:val="ListNumber"/>
              <w:numPr>
                <w:ilvl w:val="0"/>
                <w:numId w:val="49"/>
              </w:numPr>
              <w:ind w:left="360"/>
            </w:pPr>
            <w:r>
              <w:t>In the warning box that pops up, click [</w:t>
            </w:r>
            <w:r w:rsidRPr="00D108A9">
              <w:rPr>
                <w:rStyle w:val="Strong"/>
              </w:rPr>
              <w:t>OK</w:t>
            </w:r>
            <w:r>
              <w:t xml:space="preserve">]. </w:t>
            </w:r>
          </w:p>
        </w:tc>
      </w:tr>
    </w:tbl>
    <w:p w:rsidR="0067085D" w:rsidRDefault="0067075D" w:rsidP="004C6625">
      <w:pPr>
        <w:pStyle w:val="Heading4"/>
        <w:pageBreakBefore/>
      </w:pPr>
      <w:bookmarkStart w:id="258" w:name="_Toc398805142"/>
      <w:bookmarkStart w:id="259" w:name="_Toc391560338"/>
      <w:r>
        <w:lastRenderedPageBreak/>
        <w:t>Modifying proctor d</w:t>
      </w:r>
      <w:r w:rsidR="0067085D">
        <w:t>etails.</w:t>
      </w:r>
      <w:bookmarkEnd w:id="258"/>
    </w:p>
    <w:p w:rsidR="0067085D" w:rsidRDefault="0067085D" w:rsidP="004C6625">
      <w:pPr>
        <w:keepNext/>
        <w:rPr>
          <w:rStyle w:val="CrossReference"/>
        </w:rPr>
      </w:pPr>
      <w:r>
        <w:t xml:space="preserve">If you create a user record with a role that you have identified as a valid proctor role in ART, then you can also modify the proctor affinities and availability for that user. Proctor affinities specify a user’s </w:t>
      </w:r>
      <w:r w:rsidR="00E67D28">
        <w:t>assessment administration preferences</w:t>
      </w:r>
      <w:r>
        <w:t xml:space="preserve"> based on grade, subject, and assessment.</w:t>
      </w:r>
      <w:r w:rsidR="00E67D28">
        <w:t xml:space="preserve"> For more information on proctor roles, see the section </w:t>
      </w:r>
      <w:r w:rsidR="00E67D28" w:rsidRPr="006A609D">
        <w:rPr>
          <w:rStyle w:val="CrossReference"/>
        </w:rPr>
        <w:fldChar w:fldCharType="begin"/>
      </w:r>
      <w:r w:rsidR="006A609D" w:rsidRPr="006A609D">
        <w:rPr>
          <w:rStyle w:val="CrossReference"/>
        </w:rPr>
        <w:instrText xml:space="preserve"> REF _Ref397093506 \* MERGEFORMAT \h</w:instrText>
      </w:r>
      <w:r w:rsidR="00E67D28" w:rsidRPr="006A609D">
        <w:rPr>
          <w:rStyle w:val="CrossReference"/>
        </w:rPr>
      </w:r>
      <w:r w:rsidR="00E67D28" w:rsidRPr="006A609D">
        <w:rPr>
          <w:rStyle w:val="CrossReference"/>
        </w:rPr>
        <w:fldChar w:fldCharType="separate"/>
      </w:r>
      <w:r w:rsidR="00BC07F1" w:rsidRPr="00BC07F1">
        <w:rPr>
          <w:rStyle w:val="CrossReference"/>
        </w:rPr>
        <w:t>Adding Proctors.</w:t>
      </w:r>
      <w:r w:rsidR="00E67D28" w:rsidRPr="006A609D">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rsidTr="007233EB">
        <w:trPr>
          <w:jc w:val="left"/>
        </w:trPr>
        <w:tc>
          <w:tcPr>
            <w:tcW w:w="720" w:type="dxa"/>
          </w:tcPr>
          <w:p w:rsidR="004C6625" w:rsidRDefault="004C6625" w:rsidP="004C6625">
            <w:pPr>
              <w:pStyle w:val="NoteIcon"/>
              <w:keepNext/>
            </w:pPr>
            <w:r>
              <w:rPr>
                <w:sz w:val="20"/>
                <w:szCs w:val="20"/>
              </w:rPr>
              <w:drawing>
                <wp:inline distT="0" distB="0" distL="0" distR="0" wp14:anchorId="0BD1BD81" wp14:editId="085FC679">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4C6625" w:rsidRPr="00B616B0" w:rsidRDefault="004C6625" w:rsidP="004C6625">
            <w:pPr>
              <w:pStyle w:val="NoteText"/>
              <w:keepNext/>
              <w:ind w:left="90"/>
              <w:rPr>
                <w:rStyle w:val="Emphasis"/>
                <w:bCs/>
                <w:i w:val="0"/>
                <w:iCs w:val="0"/>
              </w:rPr>
            </w:pPr>
            <w:r>
              <w:rPr>
                <w:rStyle w:val="Strong"/>
              </w:rPr>
              <w:t>Note:</w:t>
            </w:r>
            <w:r>
              <w:t xml:space="preserve"> In order to edit a user’s proctor information you must first add that user’s role as a valid proctor role on the </w:t>
            </w:r>
            <w:r w:rsidRPr="004C6625">
              <w:rPr>
                <w:rStyle w:val="IntenseEmphasis"/>
              </w:rPr>
              <w:t>Proctor Roles</w:t>
            </w:r>
            <w:r>
              <w:t xml:space="preserve"> screen.</w:t>
            </w:r>
          </w:p>
        </w:tc>
      </w:tr>
    </w:tbl>
    <w:p w:rsidR="004C6625" w:rsidRDefault="004C6625" w:rsidP="00EA3BD6">
      <w:pPr>
        <w:keepNext/>
      </w:pPr>
    </w:p>
    <w:p w:rsidR="00EA3BD6" w:rsidRDefault="00EA3BD6" w:rsidP="00EA3BD6">
      <w:pPr>
        <w:pStyle w:val="Caption"/>
        <w:keepNext/>
      </w:pPr>
      <w:bookmarkStart w:id="260" w:name="_Toc398805202"/>
      <w:r>
        <w:t xml:space="preserve">Figure </w:t>
      </w:r>
      <w:fldSimple w:instr=" SEQ Figure \* ARABIC ">
        <w:r w:rsidR="00BC07F1">
          <w:rPr>
            <w:noProof/>
          </w:rPr>
          <w:t>28</w:t>
        </w:r>
      </w:fldSimple>
      <w:r>
        <w:t>. Proctor Information Screen</w:t>
      </w:r>
      <w:bookmarkEnd w:id="260"/>
    </w:p>
    <w:p w:rsidR="00EA3BD6" w:rsidRDefault="00EA3BD6" w:rsidP="00EA3BD6">
      <w:pPr>
        <w:keepNext/>
        <w:jc w:val="center"/>
      </w:pPr>
      <w:r>
        <w:rPr>
          <w:noProof/>
        </w:rPr>
        <w:drawing>
          <wp:inline distT="0" distB="0" distL="0" distR="0" wp14:anchorId="5D4DC3CE" wp14:editId="0B5DAA5A">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rsidTr="0067085D">
        <w:trPr>
          <w:jc w:val="center"/>
        </w:trPr>
        <w:tc>
          <w:tcPr>
            <w:tcW w:w="9576" w:type="dxa"/>
          </w:tcPr>
          <w:p w:rsidR="0067085D" w:rsidRDefault="0067085D" w:rsidP="00853036">
            <w:pPr>
              <w:pStyle w:val="ListNumber"/>
              <w:numPr>
                <w:ilvl w:val="0"/>
                <w:numId w:val="103"/>
              </w:numPr>
            </w:pPr>
            <w:r>
              <w:t xml:space="preserve">On the </w:t>
            </w:r>
            <w:r w:rsidRPr="0067085D">
              <w:rPr>
                <w:b/>
                <w:i/>
              </w:rPr>
              <w:t>User Search</w:t>
            </w:r>
            <w:r>
              <w:t xml:space="preserve"> screen, search for a user record.</w:t>
            </w:r>
          </w:p>
          <w:p w:rsidR="0067085D" w:rsidRDefault="0067085D" w:rsidP="0067085D">
            <w:pPr>
              <w:pStyle w:val="ListNumber"/>
            </w:pPr>
            <w:r>
              <w:t>On the search results table, click [</w:t>
            </w:r>
            <w:r>
              <w:rPr>
                <w:noProof/>
              </w:rPr>
              <w:drawing>
                <wp:inline distT="0" distB="0" distL="0" distR="0" wp14:anchorId="235D037B" wp14:editId="425B55C8">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rsidR="0067085D" w:rsidRDefault="00D04171" w:rsidP="0067085D">
            <w:pPr>
              <w:pStyle w:val="ListNumber"/>
            </w:pPr>
            <w:r>
              <w:t xml:space="preserve">To add affinities, click [ </w:t>
            </w:r>
            <w:r>
              <w:rPr>
                <w:noProof/>
              </w:rPr>
              <w:drawing>
                <wp:inline distT="0" distB="0" distL="0" distR="0" wp14:anchorId="44F6BA2A" wp14:editId="4850B54C">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rsidR="00D04171" w:rsidRDefault="00D04171" w:rsidP="00D04171">
            <w:pPr>
              <w:pStyle w:val="ListNumber2"/>
            </w:pPr>
            <w:r>
              <w:t xml:space="preserve">If you wish to set this as a strict (mandatory) affinity, mark the </w:t>
            </w:r>
            <w:r w:rsidRPr="00D04171">
              <w:rPr>
                <w:rStyle w:val="Emphasis"/>
              </w:rPr>
              <w:t>Strict</w:t>
            </w:r>
            <w:r>
              <w:t xml:space="preserve"> checkbox.</w:t>
            </w:r>
          </w:p>
          <w:p w:rsidR="00EA3BD6" w:rsidRDefault="00EA3BD6" w:rsidP="00EA3BD6">
            <w:pPr>
              <w:pStyle w:val="ListNumber"/>
            </w:pPr>
            <w:r>
              <w:t xml:space="preserve">To add availability time slots, click [ </w:t>
            </w:r>
            <w:r>
              <w:rPr>
                <w:noProof/>
              </w:rPr>
              <w:drawing>
                <wp:inline distT="0" distB="0" distL="0" distR="0" wp14:anchorId="5B480EDB" wp14:editId="766ED720">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rsidR="00EA3BD6" w:rsidRDefault="0091596C" w:rsidP="00EA3BD6">
            <w:pPr>
              <w:pStyle w:val="ListNumber2"/>
            </w:pPr>
            <w:r>
              <w:t>Enter a date range in the Start Time and End Time columns.</w:t>
            </w:r>
          </w:p>
          <w:p w:rsidR="00EA3BD6" w:rsidRDefault="0091596C" w:rsidP="00EA3BD6">
            <w:pPr>
              <w:pStyle w:val="ListNumber2"/>
            </w:pPr>
            <w:r>
              <w:t>From the Availability drop-down list, select an availability status.</w:t>
            </w:r>
          </w:p>
          <w:p w:rsidR="0067085D" w:rsidRDefault="0091596C" w:rsidP="0067085D">
            <w:pPr>
              <w:pStyle w:val="ListNumber"/>
            </w:pPr>
            <w:r>
              <w:t>Click [</w:t>
            </w:r>
            <w:r w:rsidRPr="0091596C">
              <w:rPr>
                <w:b/>
              </w:rPr>
              <w:t>Save</w:t>
            </w:r>
            <w:r>
              <w:t>].</w:t>
            </w:r>
          </w:p>
        </w:tc>
      </w:tr>
    </w:tbl>
    <w:p w:rsidR="0067085D" w:rsidRDefault="0067085D" w:rsidP="0067085D"/>
    <w:p w:rsidR="0067085D" w:rsidRPr="0067085D" w:rsidRDefault="0067085D" w:rsidP="0067085D"/>
    <w:p w:rsidR="00482D83" w:rsidRDefault="00526789" w:rsidP="00526789">
      <w:pPr>
        <w:pStyle w:val="Heading4"/>
      </w:pPr>
      <w:bookmarkStart w:id="261" w:name="_Toc398805143"/>
      <w:r>
        <w:lastRenderedPageBreak/>
        <w:t xml:space="preserve">Upload </w:t>
      </w:r>
      <w:r w:rsidR="004B549F">
        <w:t>users</w:t>
      </w:r>
      <w:r w:rsidR="00482D83">
        <w:t>.</w:t>
      </w:r>
      <w:bookmarkEnd w:id="259"/>
      <w:bookmarkEnd w:id="261"/>
    </w:p>
    <w:p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rsidTr="00526789">
        <w:trPr>
          <w:jc w:val="center"/>
        </w:trPr>
        <w:tc>
          <w:tcPr>
            <w:tcW w:w="9576" w:type="dxa"/>
          </w:tcPr>
          <w:p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7A6FE2" w:rsidRDefault="00526789" w:rsidP="00D1375C">
            <w:pPr>
              <w:pStyle w:val="ListNumber"/>
              <w:numPr>
                <w:ilvl w:val="0"/>
                <w:numId w:val="50"/>
              </w:numPr>
              <w:tabs>
                <w:tab w:val="clear" w:pos="360"/>
              </w:tabs>
            </w:pPr>
            <w:r>
              <w:t xml:space="preserve">Using </w:t>
            </w:r>
            <w:r w:rsidR="007A6FE2" w:rsidRPr="006A609D">
              <w:rPr>
                <w:rStyle w:val="CrossReference"/>
              </w:rPr>
              <w:fldChar w:fldCharType="begin"/>
            </w:r>
            <w:r w:rsidR="006A609D" w:rsidRPr="006A609D">
              <w:rPr>
                <w:rStyle w:val="CrossReference"/>
              </w:rPr>
              <w:instrText xml:space="preserve"> REF _Ref388251722 \* MERGEFORMAT \h</w:instrText>
            </w:r>
            <w:r w:rsidR="007A6FE2" w:rsidRPr="006A609D">
              <w:rPr>
                <w:rStyle w:val="CrossReference"/>
              </w:rPr>
            </w:r>
            <w:r w:rsidR="007A6FE2" w:rsidRPr="006A609D">
              <w:rPr>
                <w:rStyle w:val="CrossReference"/>
              </w:rPr>
              <w:fldChar w:fldCharType="separate"/>
            </w:r>
            <w:r w:rsidR="00BC07F1" w:rsidRPr="00BC07F1">
              <w:rPr>
                <w:rStyle w:val="CrossReference"/>
              </w:rPr>
              <w:t>Table 15</w:t>
            </w:r>
            <w:r w:rsidR="007A6FE2" w:rsidRPr="006A609D">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rsidR="00E96145" w:rsidRDefault="00E96145" w:rsidP="00D1375C">
            <w:pPr>
              <w:pStyle w:val="ListNumber2"/>
              <w:numPr>
                <w:ilvl w:val="1"/>
                <w:numId w:val="50"/>
              </w:numPr>
            </w:pPr>
            <w:r>
              <w:t>To add multiple roles for a user, enter each role association in its own row of the template.</w:t>
            </w:r>
          </w:p>
          <w:p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rsidR="00526789" w:rsidRPr="00586A01" w:rsidRDefault="00526789" w:rsidP="00586A01"/>
    <w:p w:rsidR="00526789" w:rsidRPr="005272B2" w:rsidRDefault="00526789" w:rsidP="009735DF">
      <w:pPr>
        <w:keepNext/>
        <w:keepLines/>
      </w:pPr>
      <w:r w:rsidRPr="006A609D">
        <w:rPr>
          <w:rStyle w:val="CrossReference"/>
        </w:rPr>
        <w:fldChar w:fldCharType="begin"/>
      </w:r>
      <w:r w:rsidR="006A609D" w:rsidRPr="006A609D">
        <w:rPr>
          <w:rStyle w:val="CrossReference"/>
        </w:rPr>
        <w:instrText xml:space="preserve"> REF _Ref388251722 \* MERGEFORMAT \h</w:instrText>
      </w:r>
      <w:r w:rsidRPr="006A609D">
        <w:rPr>
          <w:rStyle w:val="CrossReference"/>
        </w:rPr>
      </w:r>
      <w:r w:rsidRPr="006A609D">
        <w:rPr>
          <w:rStyle w:val="CrossReference"/>
        </w:rPr>
        <w:fldChar w:fldCharType="separate"/>
      </w:r>
      <w:r w:rsidR="00BC07F1" w:rsidRPr="00BC07F1">
        <w:rPr>
          <w:rStyle w:val="CrossReference"/>
        </w:rPr>
        <w:t>Table 15</w:t>
      </w:r>
      <w:r w:rsidRPr="006A609D">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rsidR="00526789" w:rsidRDefault="00526789" w:rsidP="00526789">
      <w:pPr>
        <w:pStyle w:val="TableCaption"/>
      </w:pPr>
      <w:bookmarkStart w:id="262" w:name="_Ref388251722"/>
      <w:r>
        <w:t>Table </w:t>
      </w:r>
      <w:fldSimple w:instr=" SEQ Table \* ARABIC ">
        <w:r w:rsidR="00BC07F1">
          <w:rPr>
            <w:noProof/>
          </w:rPr>
          <w:t>15</w:t>
        </w:r>
      </w:fldSimple>
      <w:bookmarkEnd w:id="262"/>
      <w:r>
        <w:t xml:space="preserve">. </w:t>
      </w:r>
      <w:r w:rsidRPr="00783149">
        <w:t xml:space="preserve">Upload </w:t>
      </w:r>
      <w:r w:rsidR="004B549F">
        <w:t>User</w:t>
      </w:r>
      <w:r w:rsidRPr="00783149">
        <w:t xml:space="preserve"> File Requirements</w:t>
      </w:r>
    </w:p>
    <w:tbl>
      <w:tblPr>
        <w:tblStyle w:val="TableGrid"/>
        <w:tblW w:w="0" w:type="auto"/>
        <w:tblLayout w:type="fixed"/>
        <w:tblLook w:val="04A0" w:firstRow="1" w:lastRow="0" w:firstColumn="1" w:lastColumn="0" w:noHBand="0" w:noVBand="1"/>
      </w:tblPr>
      <w:tblGrid>
        <w:gridCol w:w="3168"/>
        <w:gridCol w:w="6192"/>
      </w:tblGrid>
      <w:tr w:rsidR="00526789" w:rsidRPr="00645F22"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rsidR="00526789" w:rsidRPr="00645F22" w:rsidRDefault="00526789" w:rsidP="00526789">
            <w:pPr>
              <w:pStyle w:val="TableHeader"/>
            </w:pPr>
            <w:r w:rsidRPr="00645F22">
              <w:t>Column</w:t>
            </w:r>
          </w:p>
        </w:tc>
        <w:tc>
          <w:tcPr>
            <w:tcW w:w="6192" w:type="dxa"/>
          </w:tcPr>
          <w:p w:rsidR="00526789" w:rsidRPr="00645F22" w:rsidRDefault="00526789" w:rsidP="00526789">
            <w:pPr>
              <w:pStyle w:val="TableHeader"/>
            </w:pPr>
            <w:r>
              <w:t>Description</w:t>
            </w:r>
          </w:p>
        </w:tc>
      </w:tr>
      <w:tr w:rsidR="00526789" w:rsidRPr="00645F22" w:rsidTr="00526789">
        <w:tc>
          <w:tcPr>
            <w:tcW w:w="3168" w:type="dxa"/>
          </w:tcPr>
          <w:p w:rsidR="00526789" w:rsidRPr="00645F22" w:rsidRDefault="00526789" w:rsidP="00526789">
            <w:pPr>
              <w:pStyle w:val="TableText"/>
            </w:pPr>
            <w:r w:rsidRPr="00645F22">
              <w:t>FirstName</w:t>
            </w:r>
            <w:r>
              <w:t>*</w:t>
            </w:r>
          </w:p>
        </w:tc>
        <w:tc>
          <w:tcPr>
            <w:tcW w:w="6192" w:type="dxa"/>
            <w:vAlign w:val="center"/>
          </w:tcPr>
          <w:p w:rsidR="00526789" w:rsidRDefault="00526789" w:rsidP="00526789">
            <w:pPr>
              <w:pStyle w:val="TableText"/>
            </w:pPr>
            <w:r>
              <w:t>User’s first name.</w:t>
            </w:r>
          </w:p>
          <w:p w:rsidR="00526789" w:rsidRDefault="00526789" w:rsidP="00526789">
            <w:pPr>
              <w:pStyle w:val="TableText"/>
            </w:pPr>
            <w:r w:rsidRPr="00CE7FEE">
              <w:rPr>
                <w:rStyle w:val="Strong"/>
              </w:rPr>
              <w:t>Up to 35 characters.</w:t>
            </w:r>
          </w:p>
        </w:tc>
      </w:tr>
      <w:tr w:rsidR="00526789" w:rsidRPr="00645F22" w:rsidTr="00526789">
        <w:tc>
          <w:tcPr>
            <w:tcW w:w="3168" w:type="dxa"/>
          </w:tcPr>
          <w:p w:rsidR="00526789" w:rsidRDefault="00526789" w:rsidP="00526789">
            <w:pPr>
              <w:pStyle w:val="TableText"/>
            </w:pPr>
            <w:r w:rsidRPr="00645F22">
              <w:t>LastOrSurname</w:t>
            </w:r>
            <w:r>
              <w:t>*</w:t>
            </w:r>
          </w:p>
          <w:p w:rsidR="005272B2" w:rsidRPr="00645F22" w:rsidRDefault="005272B2" w:rsidP="00526789">
            <w:pPr>
              <w:pStyle w:val="TableText"/>
            </w:pPr>
            <w:r>
              <w:t>(Last Name)</w:t>
            </w:r>
          </w:p>
        </w:tc>
        <w:tc>
          <w:tcPr>
            <w:tcW w:w="6192" w:type="dxa"/>
            <w:vAlign w:val="center"/>
          </w:tcPr>
          <w:p w:rsidR="00526789" w:rsidRDefault="00526789" w:rsidP="00526789">
            <w:pPr>
              <w:pStyle w:val="TableText"/>
            </w:pPr>
            <w:r>
              <w:t>User’s last name.</w:t>
            </w:r>
          </w:p>
          <w:p w:rsidR="00526789" w:rsidRDefault="00526789" w:rsidP="00526789">
            <w:pPr>
              <w:pStyle w:val="TableText"/>
            </w:pPr>
            <w:r w:rsidRPr="00CE7FEE">
              <w:rPr>
                <w:rStyle w:val="Strong"/>
              </w:rPr>
              <w:t>Up to 35 characters.</w:t>
            </w:r>
          </w:p>
        </w:tc>
      </w:tr>
      <w:tr w:rsidR="00526789" w:rsidRPr="00645F22" w:rsidTr="00526789">
        <w:tc>
          <w:tcPr>
            <w:tcW w:w="3168" w:type="dxa"/>
          </w:tcPr>
          <w:p w:rsidR="00526789" w:rsidRDefault="00526789" w:rsidP="00526789">
            <w:pPr>
              <w:pStyle w:val="TableText"/>
            </w:pPr>
            <w:r w:rsidRPr="00645F22">
              <w:t>ElectronicMailAddress</w:t>
            </w:r>
            <w:r>
              <w:t>*</w:t>
            </w:r>
            <w:r w:rsidRPr="00E730F9">
              <w:rPr>
                <w:rStyle w:val="FootnoteReference"/>
              </w:rPr>
              <w:t>+</w:t>
            </w:r>
          </w:p>
          <w:p w:rsidR="005272B2" w:rsidRPr="00645F22" w:rsidRDefault="005272B2" w:rsidP="00526789">
            <w:pPr>
              <w:pStyle w:val="TableText"/>
            </w:pPr>
            <w:r>
              <w:t>(Email Address)</w:t>
            </w:r>
          </w:p>
        </w:tc>
        <w:tc>
          <w:tcPr>
            <w:tcW w:w="6192" w:type="dxa"/>
            <w:vAlign w:val="center"/>
          </w:tcPr>
          <w:p w:rsidR="00526789" w:rsidRDefault="00526789" w:rsidP="00526789">
            <w:pPr>
              <w:pStyle w:val="TableText"/>
            </w:pPr>
            <w:r>
              <w:t>User’s email address.</w:t>
            </w:r>
          </w:p>
          <w:p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email address format</w:t>
            </w:r>
            <w:r w:rsidRPr="00CE7FEE">
              <w:rPr>
                <w:rStyle w:val="Strong"/>
              </w:rPr>
              <w:t>.</w:t>
            </w:r>
          </w:p>
        </w:tc>
      </w:tr>
      <w:tr w:rsidR="00526789" w:rsidRPr="00645F22" w:rsidTr="00526789">
        <w:tc>
          <w:tcPr>
            <w:tcW w:w="3168" w:type="dxa"/>
          </w:tcPr>
          <w:p w:rsidR="00526789" w:rsidRPr="00645F22" w:rsidRDefault="00526789" w:rsidP="00526789">
            <w:pPr>
              <w:pStyle w:val="TableText"/>
            </w:pPr>
            <w:r w:rsidRPr="00645F22">
              <w:t>TelephoneNumber</w:t>
            </w:r>
          </w:p>
        </w:tc>
        <w:tc>
          <w:tcPr>
            <w:tcW w:w="6192" w:type="dxa"/>
            <w:vAlign w:val="center"/>
          </w:tcPr>
          <w:p w:rsidR="00526789" w:rsidRDefault="00CE65E2" w:rsidP="00526789">
            <w:pPr>
              <w:pStyle w:val="TableText"/>
            </w:pPr>
            <w:r>
              <w:t>T</w:t>
            </w:r>
            <w:r w:rsidR="00526789">
              <w:t>elephone number including the area code, and optional extension.</w:t>
            </w:r>
          </w:p>
          <w:p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xNNNNNN or XXX</w:t>
            </w:r>
            <w:r>
              <w:rPr>
                <w:rStyle w:val="Strong"/>
              </w:rPr>
              <w:noBreakHyphen/>
              <w:t>XXX</w:t>
            </w:r>
            <w:r>
              <w:rPr>
                <w:rStyle w:val="Strong"/>
              </w:rPr>
              <w:noBreakHyphen/>
              <w:t>XXXX xNNNNNN format</w:t>
            </w:r>
            <w:r w:rsidRPr="00CE7FEE">
              <w:rPr>
                <w:rStyle w:val="Strong"/>
              </w:rPr>
              <w:t>.</w:t>
            </w:r>
          </w:p>
        </w:tc>
      </w:tr>
      <w:tr w:rsidR="00526789" w:rsidRPr="00645F22" w:rsidTr="00526789">
        <w:tc>
          <w:tcPr>
            <w:tcW w:w="3168" w:type="dxa"/>
          </w:tcPr>
          <w:p w:rsidR="00526789" w:rsidRPr="00645F22" w:rsidRDefault="00526789" w:rsidP="00526789">
            <w:pPr>
              <w:pStyle w:val="TableText"/>
            </w:pPr>
            <w:r w:rsidRPr="00645F22">
              <w:t>Role</w:t>
            </w:r>
            <w:r>
              <w:t>*</w:t>
            </w:r>
          </w:p>
        </w:tc>
        <w:tc>
          <w:tcPr>
            <w:tcW w:w="6192" w:type="dxa"/>
            <w:vAlign w:val="center"/>
          </w:tcPr>
          <w:p w:rsidR="00526789" w:rsidRDefault="00526789" w:rsidP="00526789">
            <w:pPr>
              <w:pStyle w:val="TableText"/>
            </w:pPr>
            <w:r>
              <w:t xml:space="preserve">Role assigned to the </w:t>
            </w:r>
            <w:r w:rsidR="004B549F">
              <w:t>user</w:t>
            </w:r>
            <w:r>
              <w:t>.</w:t>
            </w:r>
          </w:p>
          <w:p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rsidTr="00526789">
        <w:tc>
          <w:tcPr>
            <w:tcW w:w="3168" w:type="dxa"/>
          </w:tcPr>
          <w:p w:rsidR="00526789" w:rsidRPr="00645F22" w:rsidRDefault="00526789" w:rsidP="00526789">
            <w:pPr>
              <w:pStyle w:val="TableText"/>
            </w:pPr>
            <w:r w:rsidRPr="00645F22">
              <w:t>AssociatedEntityID</w:t>
            </w:r>
            <w:r>
              <w:t>*</w:t>
            </w:r>
          </w:p>
        </w:tc>
        <w:tc>
          <w:tcPr>
            <w:tcW w:w="6192" w:type="dxa"/>
            <w:vAlign w:val="center"/>
          </w:tcPr>
          <w:p w:rsidR="00526789" w:rsidRDefault="00526789" w:rsidP="00526789">
            <w:pPr>
              <w:pStyle w:val="TableText"/>
            </w:pPr>
            <w:r>
              <w:t xml:space="preserve">Identifier of entity associated with the </w:t>
            </w:r>
            <w:r w:rsidR="004B549F">
              <w:t>user</w:t>
            </w:r>
            <w:r>
              <w:t>.</w:t>
            </w:r>
          </w:p>
          <w:p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rsidTr="00526789">
        <w:tc>
          <w:tcPr>
            <w:tcW w:w="3168" w:type="dxa"/>
          </w:tcPr>
          <w:p w:rsidR="00526789" w:rsidRDefault="00526789" w:rsidP="00526789">
            <w:pPr>
              <w:pStyle w:val="TableText"/>
            </w:pPr>
            <w:r w:rsidRPr="00645F22">
              <w:lastRenderedPageBreak/>
              <w:t>Level</w:t>
            </w:r>
            <w:r>
              <w:t>*</w:t>
            </w:r>
          </w:p>
          <w:p w:rsidR="005272B2" w:rsidRPr="00645F22" w:rsidRDefault="005272B2" w:rsidP="00526789">
            <w:pPr>
              <w:pStyle w:val="TableText"/>
            </w:pPr>
            <w:r>
              <w:t>(Responsible Entity Type)</w:t>
            </w:r>
          </w:p>
        </w:tc>
        <w:tc>
          <w:tcPr>
            <w:tcW w:w="6192" w:type="dxa"/>
            <w:vAlign w:val="center"/>
          </w:tcPr>
          <w:p w:rsidR="00526789" w:rsidRDefault="004B549F" w:rsidP="00526789">
            <w:pPr>
              <w:pStyle w:val="TableText"/>
            </w:pPr>
            <w:r>
              <w:t>User</w:t>
            </w:r>
            <w:r w:rsidR="00526789">
              <w:t>-role combination’s parent in the Consortium’s hierarchy.</w:t>
            </w:r>
          </w:p>
          <w:p w:rsidR="00526789" w:rsidRDefault="00526789" w:rsidP="00526789">
            <w:pPr>
              <w:pStyle w:val="TableTextBullet"/>
            </w:pPr>
            <w:r w:rsidRPr="0087788D">
              <w:rPr>
                <w:rStyle w:val="Strong"/>
              </w:rPr>
              <w:t>CLIENT</w:t>
            </w:r>
            <w:r>
              <w:t xml:space="preserve"> – Indicates the user is a direct member of the consortium.</w:t>
            </w:r>
          </w:p>
          <w:p w:rsidR="00526789" w:rsidRDefault="00526789" w:rsidP="00526789">
            <w:pPr>
              <w:pStyle w:val="TableTextBullet"/>
            </w:pPr>
            <w:r w:rsidRPr="0087788D">
              <w:rPr>
                <w:rStyle w:val="Strong"/>
              </w:rPr>
              <w:t>GROUPOFSTATES</w:t>
            </w:r>
            <w:r>
              <w:t xml:space="preserve"> – Indicates user is a member of a group of states.</w:t>
            </w:r>
          </w:p>
          <w:p w:rsidR="00526789" w:rsidRDefault="00526789" w:rsidP="00526789">
            <w:pPr>
              <w:pStyle w:val="TableTextBullet"/>
            </w:pPr>
            <w:r w:rsidRPr="0087788D">
              <w:rPr>
                <w:rStyle w:val="Strong"/>
              </w:rPr>
              <w:t>STATE</w:t>
            </w:r>
            <w:r>
              <w:t xml:space="preserve"> – Indicates user is a member of a state.</w:t>
            </w:r>
          </w:p>
          <w:p w:rsidR="00526789" w:rsidRDefault="00526789" w:rsidP="00526789">
            <w:pPr>
              <w:pStyle w:val="TableTextBullet"/>
            </w:pPr>
            <w:r w:rsidRPr="0087788D">
              <w:rPr>
                <w:rStyle w:val="Strong"/>
              </w:rPr>
              <w:t>GROUPOFDISTRICTS</w:t>
            </w:r>
            <w:r>
              <w:t xml:space="preserve"> – Indicates user is a member of a group of districts.</w:t>
            </w:r>
          </w:p>
          <w:p w:rsidR="00526789" w:rsidRDefault="00526789" w:rsidP="00526789">
            <w:pPr>
              <w:pStyle w:val="TableTextBullet"/>
            </w:pPr>
            <w:r w:rsidRPr="0087788D">
              <w:rPr>
                <w:rStyle w:val="Strong"/>
              </w:rPr>
              <w:t>DISTRICT</w:t>
            </w:r>
            <w:r>
              <w:t xml:space="preserve"> – Indicates user is a member of a district.</w:t>
            </w:r>
          </w:p>
          <w:p w:rsidR="00526789" w:rsidRDefault="00526789" w:rsidP="00526789">
            <w:pPr>
              <w:pStyle w:val="TableTextBullet"/>
            </w:pPr>
            <w:r w:rsidRPr="0087788D">
              <w:rPr>
                <w:rStyle w:val="Strong"/>
              </w:rPr>
              <w:t>GROUPOFINSTITUTIONS</w:t>
            </w:r>
            <w:r>
              <w:t xml:space="preserve"> – Indicates user is a member of a group of institutions.</w:t>
            </w:r>
          </w:p>
          <w:p w:rsidR="00526789" w:rsidRDefault="00526789" w:rsidP="00526789">
            <w:pPr>
              <w:pStyle w:val="TableTextBullet"/>
            </w:pPr>
            <w:r w:rsidRPr="0087788D">
              <w:rPr>
                <w:rStyle w:val="Strong"/>
              </w:rPr>
              <w:t>INSTITUTION</w:t>
            </w:r>
            <w:r>
              <w:t xml:space="preserve"> – Indicates user is a member of a group of an institution.</w:t>
            </w:r>
          </w:p>
          <w:p w:rsidR="00526789" w:rsidRDefault="00526789" w:rsidP="00526789">
            <w:pPr>
              <w:pStyle w:val="TableText"/>
            </w:pPr>
            <w:r>
              <w:t xml:space="preserve">For a description of the Consortium’s hierarchy in </w:t>
            </w:r>
            <w:r w:rsidR="00DD7873">
              <w:t>ART</w:t>
            </w:r>
            <w:r>
              <w:t xml:space="preserve">, see the 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BC07F1" w:rsidRPr="00BC07F1">
              <w:rPr>
                <w:rStyle w:val="CrossReference"/>
              </w:rPr>
              <w:t>Understanding the Smarter Balanced Hierarchy</w:t>
            </w:r>
            <w:r w:rsidRPr="006A609D">
              <w:rPr>
                <w:rStyle w:val="CrossReference"/>
              </w:rPr>
              <w:fldChar w:fldCharType="end"/>
            </w:r>
            <w:r>
              <w:t>.</w:t>
            </w:r>
          </w:p>
        </w:tc>
      </w:tr>
      <w:tr w:rsidR="00526789" w:rsidRPr="00645F22" w:rsidTr="00526789">
        <w:tc>
          <w:tcPr>
            <w:tcW w:w="3168" w:type="dxa"/>
          </w:tcPr>
          <w:p w:rsidR="00526789" w:rsidRDefault="00526789" w:rsidP="00526789">
            <w:pPr>
              <w:pStyle w:val="TableText"/>
            </w:pPr>
            <w:r w:rsidRPr="00645F22">
              <w:t>StateAbbreviation</w:t>
            </w:r>
            <w:r>
              <w:t>*</w:t>
            </w:r>
          </w:p>
          <w:p w:rsidR="005272B2" w:rsidRPr="00645F22" w:rsidRDefault="005272B2" w:rsidP="00526789">
            <w:pPr>
              <w:pStyle w:val="TableText"/>
            </w:pPr>
            <w:r>
              <w:t>(State)</w:t>
            </w:r>
          </w:p>
        </w:tc>
        <w:tc>
          <w:tcPr>
            <w:tcW w:w="6192" w:type="dxa"/>
            <w:vAlign w:val="center"/>
          </w:tcPr>
          <w:p w:rsidR="00BC07F1" w:rsidRPr="00FC6D62" w:rsidRDefault="00526789" w:rsidP="00FC6D62">
            <w:pPr>
              <w:pStyle w:val="TableText"/>
            </w:pPr>
            <w:r>
              <w:t xml:space="preserve">State with which the </w:t>
            </w:r>
            <w:r w:rsidR="004B549F">
              <w:t>user</w:t>
            </w:r>
            <w:r>
              <w:t xml:space="preserve"> is associated.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526789" w:rsidRDefault="00BC07F1" w:rsidP="00526789">
            <w:pPr>
              <w:pStyle w:val="TableTextBullet"/>
            </w:pPr>
            <w:r w:rsidRPr="00657FD7">
              <w:rPr>
                <w:rStyle w:val="Strong"/>
              </w:rPr>
              <w:t>OT</w:t>
            </w:r>
            <w:r w:rsidRPr="00FF6742">
              <w:t>—</w:t>
            </w:r>
            <w:r w:rsidRPr="00657FD7">
              <w:t>Other</w:t>
            </w:r>
            <w:r w:rsidR="00526789">
              <w:fldChar w:fldCharType="end"/>
            </w:r>
          </w:p>
        </w:tc>
      </w:tr>
      <w:tr w:rsidR="00526789" w:rsidRPr="00645F22" w:rsidTr="00526789">
        <w:tc>
          <w:tcPr>
            <w:tcW w:w="3168" w:type="dxa"/>
          </w:tcPr>
          <w:p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rsidR="00526789" w:rsidRPr="00FB4790" w:rsidRDefault="00526789" w:rsidP="00526789">
            <w:pPr>
              <w:pStyle w:val="TableText"/>
            </w:pPr>
            <w:r w:rsidRPr="00FB4790">
              <w:t xml:space="preserve">Flag for deleting the </w:t>
            </w:r>
            <w:r w:rsidR="004B549F">
              <w:t>user</w:t>
            </w:r>
            <w:r w:rsidR="00CE65E2">
              <w:t>-role combination</w:t>
            </w:r>
            <w:r w:rsidRPr="00FB4790">
              <w:t>.</w:t>
            </w:r>
          </w:p>
          <w:p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r w:rsidRPr="00645F22">
              <w:t>ElectronicMailAddress</w:t>
            </w:r>
            <w:r>
              <w:t>.</w:t>
            </w:r>
          </w:p>
          <w:p w:rsidR="00526789" w:rsidRDefault="00526789" w:rsidP="004B549F">
            <w:pPr>
              <w:pStyle w:val="TableTextBullet"/>
            </w:pPr>
            <w:r w:rsidRPr="00FB4790">
              <w:rPr>
                <w:rStyle w:val="Strong"/>
              </w:rPr>
              <w:t>&lt;blank&gt;</w:t>
            </w:r>
            <w:r w:rsidRPr="00FB4790">
              <w:t>—</w:t>
            </w:r>
            <w:r>
              <w:t xml:space="preserve">Add the new </w:t>
            </w:r>
            <w:r w:rsidR="004B549F">
              <w:t>user</w:t>
            </w:r>
            <w:r w:rsidR="004A2003">
              <w:t xml:space="preserve"> record or modify an existing one.</w:t>
            </w:r>
          </w:p>
        </w:tc>
      </w:tr>
    </w:tbl>
    <w:p w:rsidR="00F474B7" w:rsidRDefault="00F474B7" w:rsidP="00DB3E0F"/>
    <w:p w:rsidR="00482D83" w:rsidRDefault="00F403C1" w:rsidP="00F403C1">
      <w:pPr>
        <w:pStyle w:val="Heading3"/>
      </w:pPr>
      <w:bookmarkStart w:id="263" w:name="_Toc391560339"/>
      <w:bookmarkStart w:id="264" w:name="_Toc398805144"/>
      <w:r>
        <w:lastRenderedPageBreak/>
        <w:t>Managing</w:t>
      </w:r>
      <w:r w:rsidR="00902D32">
        <w:t xml:space="preserve"> Students</w:t>
      </w:r>
      <w:r w:rsidR="00482D83">
        <w:t>.</w:t>
      </w:r>
      <w:bookmarkEnd w:id="263"/>
      <w:bookmarkEnd w:id="264"/>
    </w:p>
    <w:p w:rsidR="00FE4E98" w:rsidRDefault="00F403C1" w:rsidP="00C6174E">
      <w:pPr>
        <w:keepNext/>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p>
    <w:p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rsidR="00482D83" w:rsidRDefault="002456CE" w:rsidP="002456CE">
      <w:pPr>
        <w:pStyle w:val="Heading4"/>
      </w:pPr>
      <w:bookmarkStart w:id="265" w:name="_Create_or_modify"/>
      <w:bookmarkStart w:id="266" w:name="_Toc391560340"/>
      <w:bookmarkStart w:id="267" w:name="_Toc398805145"/>
      <w:bookmarkEnd w:id="265"/>
      <w:r>
        <w:t>Create or modify a student</w:t>
      </w:r>
      <w:r w:rsidR="00482D83">
        <w:t>.</w:t>
      </w:r>
      <w:bookmarkEnd w:id="266"/>
      <w:bookmarkEnd w:id="267"/>
    </w:p>
    <w:p w:rsidR="0025516E" w:rsidRDefault="0025516E" w:rsidP="009A7309">
      <w:pPr>
        <w:pStyle w:val="ImageCaption"/>
      </w:pPr>
      <w:bookmarkStart w:id="268" w:name="_Toc391560264"/>
      <w:bookmarkStart w:id="269" w:name="_Toc398805203"/>
      <w:r>
        <w:t xml:space="preserve">Figure </w:t>
      </w:r>
      <w:fldSimple w:instr=" SEQ Figure \* ARABIC ">
        <w:r w:rsidR="00BC07F1">
          <w:rPr>
            <w:noProof/>
          </w:rPr>
          <w:t>29</w:t>
        </w:r>
      </w:fldSimple>
      <w:r>
        <w:t xml:space="preserve">. Student Search </w:t>
      </w:r>
      <w:r w:rsidR="00D83AD3">
        <w:t>Screen</w:t>
      </w:r>
      <w:bookmarkEnd w:id="268"/>
      <w:bookmarkEnd w:id="269"/>
    </w:p>
    <w:p w:rsidR="0025516E" w:rsidRPr="0025516E" w:rsidRDefault="00AB7C7A" w:rsidP="00545E13">
      <w:pPr>
        <w:pStyle w:val="Image"/>
      </w:pPr>
      <w:r>
        <w:drawing>
          <wp:inline distT="0" distB="0" distL="0" distR="0" wp14:anchorId="23D75D31" wp14:editId="30A4CD72">
            <wp:extent cx="5486400" cy="2365717"/>
            <wp:effectExtent l="19050" t="19050" r="19050" b="1587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2365717"/>
                    </a:xfrm>
                    <a:prstGeom prst="rect">
                      <a:avLst/>
                    </a:prstGeom>
                    <a:ln>
                      <a:solidFill>
                        <a:schemeClr val="bg1">
                          <a:lumMod val="65000"/>
                        </a:schemeClr>
                      </a:solidFill>
                    </a:ln>
                  </pic:spPr>
                </pic:pic>
              </a:graphicData>
            </a:graphic>
          </wp:inline>
        </w:drawing>
      </w:r>
    </w:p>
    <w:p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rsidTr="00A102D0">
        <w:trPr>
          <w:jc w:val="center"/>
        </w:trPr>
        <w:tc>
          <w:tcPr>
            <w:tcW w:w="9495" w:type="dxa"/>
          </w:tcPr>
          <w:p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rsidR="002456CE" w:rsidRDefault="002456CE" w:rsidP="002456CE">
            <w:pPr>
              <w:pStyle w:val="ListNumber"/>
            </w:pPr>
            <w:r>
              <w:t xml:space="preserve">On the </w:t>
            </w:r>
            <w:r>
              <w:rPr>
                <w:b/>
                <w:i/>
              </w:rPr>
              <w:t>Student</w:t>
            </w:r>
            <w:r w:rsidRPr="000E4206">
              <w:rPr>
                <w:b/>
                <w:i/>
              </w:rPr>
              <w:t xml:space="preserve"> Search</w:t>
            </w:r>
            <w:r>
              <w:t xml:space="preserve"> screen, click [</w:t>
            </w:r>
            <w:r w:rsidRPr="00A102D0">
              <w:rPr>
                <w:rStyle w:val="Strong"/>
              </w:rPr>
              <w:t>New</w:t>
            </w:r>
            <w:r>
              <w:t>].</w:t>
            </w:r>
          </w:p>
          <w:p w:rsidR="002456CE" w:rsidRDefault="002456CE" w:rsidP="00A102D0">
            <w:pPr>
              <w:pStyle w:val="ListNumber"/>
            </w:pPr>
            <w:r>
              <w:t xml:space="preserve">On the </w:t>
            </w:r>
            <w:r w:rsidRPr="00116EB2">
              <w:rPr>
                <w:b/>
                <w:i/>
              </w:rPr>
              <w:t xml:space="preserve">Add </w:t>
            </w:r>
            <w:r>
              <w:rPr>
                <w:b/>
                <w:i/>
              </w:rPr>
              <w:t>Student</w:t>
            </w:r>
            <w:r w:rsidRPr="00116EB2">
              <w:rPr>
                <w:b/>
                <w:i/>
              </w:rPr>
              <w:t xml:space="preserve">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C07F1" w:rsidRPr="00BC07F1">
              <w:rPr>
                <w:rStyle w:val="CrossReference"/>
              </w:rPr>
              <w:t>Table 16</w:t>
            </w:r>
            <w:r w:rsidRPr="006A609D">
              <w:rPr>
                <w:rStyle w:val="CrossReference"/>
              </w:rPr>
              <w:fldChar w:fldCharType="end"/>
            </w:r>
            <w:r>
              <w:t>.</w:t>
            </w:r>
          </w:p>
          <w:p w:rsidR="002456CE" w:rsidRDefault="002456CE" w:rsidP="00A102D0">
            <w:pPr>
              <w:pStyle w:val="ListNumber"/>
            </w:pPr>
            <w:r>
              <w:t xml:space="preserve">To add an accommodation for the student, click </w:t>
            </w:r>
            <w:r w:rsidR="001E6E28">
              <w:t>[</w:t>
            </w:r>
            <w:r w:rsidR="00B93EB7">
              <w:t xml:space="preserve"> </w:t>
            </w:r>
            <w:r>
              <w:rPr>
                <w:noProof/>
              </w:rPr>
              <w:drawing>
                <wp:inline distT="0" distB="0" distL="0" distR="0" wp14:anchorId="18F38D66" wp14:editId="528435FB">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rsidR="002456CE" w:rsidRDefault="004740F8" w:rsidP="004740F8">
            <w:pPr>
              <w:pStyle w:val="ListNumber"/>
            </w:pPr>
            <w:r>
              <w:t>C</w:t>
            </w:r>
            <w:r w:rsidR="002456CE">
              <w:t>lick [</w:t>
            </w:r>
            <w:r w:rsidR="002456CE" w:rsidRPr="00A102D0">
              <w:rPr>
                <w:rStyle w:val="Strong"/>
              </w:rPr>
              <w:t>Save</w:t>
            </w:r>
            <w:r w:rsidR="002456CE">
              <w:t xml:space="preserve">]. </w:t>
            </w:r>
          </w:p>
        </w:tc>
      </w:tr>
    </w:tbl>
    <w:p w:rsidR="002456CE" w:rsidRPr="006F0602" w:rsidRDefault="002456CE" w:rsidP="00910B75"/>
    <w:p w:rsidR="002456CE" w:rsidRDefault="002456CE" w:rsidP="00D108A9">
      <w:pPr>
        <w:pStyle w:val="ProcedureIntroduction"/>
      </w:pPr>
      <w:r>
        <w:lastRenderedPageBreak/>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rsidTr="00D108A9">
        <w:trPr>
          <w:jc w:val="center"/>
        </w:trPr>
        <w:tc>
          <w:tcPr>
            <w:tcW w:w="9576" w:type="dxa"/>
          </w:tcPr>
          <w:p w:rsidR="002456CE" w:rsidRDefault="00487ABC" w:rsidP="00D1375C">
            <w:pPr>
              <w:pStyle w:val="ListNumber"/>
              <w:numPr>
                <w:ilvl w:val="0"/>
                <w:numId w:val="71"/>
              </w:numPr>
            </w:pPr>
            <w:r>
              <w:t xml:space="preserve">On the </w:t>
            </w:r>
            <w:r w:rsidRPr="00CB2F8A">
              <w:rPr>
                <w:b/>
                <w:i/>
              </w:rPr>
              <w:t>Student Search</w:t>
            </w:r>
            <w:r>
              <w:t xml:space="preserve"> screen, </w:t>
            </w:r>
            <w:r w:rsidR="002456CE">
              <w:t xml:space="preserve">search for a </w:t>
            </w:r>
            <w:r w:rsidR="00483F4F">
              <w:t>student</w:t>
            </w:r>
            <w:r w:rsidR="002456CE">
              <w:t xml:space="preserve"> record.</w:t>
            </w:r>
          </w:p>
          <w:p w:rsidR="002456CE" w:rsidRDefault="00487ABC" w:rsidP="00CB2F8A">
            <w:pPr>
              <w:pStyle w:val="ListNumber"/>
            </w:pPr>
            <w:r>
              <w:t>I</w:t>
            </w:r>
            <w:r w:rsidR="002456CE">
              <w:t xml:space="preserve">n the search results table, click </w:t>
            </w:r>
            <w:r w:rsidR="001E6E28">
              <w:t>[</w:t>
            </w:r>
            <w:r w:rsidR="004740F8">
              <w:t xml:space="preserve"> </w:t>
            </w:r>
            <w:r w:rsidR="002456CE">
              <w:rPr>
                <w:i/>
                <w:noProof/>
              </w:rPr>
              <w:drawing>
                <wp:inline distT="0" distB="0" distL="0" distR="0" wp14:anchorId="3517B34E" wp14:editId="694677FF">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rsidR="002456CE" w:rsidRDefault="002456CE" w:rsidP="00CB2F8A">
            <w:pPr>
              <w:pStyle w:val="ListNumber"/>
            </w:pPr>
            <w:r>
              <w:t xml:space="preserve">On the </w:t>
            </w:r>
            <w:r w:rsidRPr="00116EB2">
              <w:rPr>
                <w:b/>
                <w:i/>
              </w:rPr>
              <w:t xml:space="preserve">Edit </w:t>
            </w:r>
            <w:r>
              <w:rPr>
                <w:b/>
                <w:i/>
              </w:rPr>
              <w:t>Student</w:t>
            </w:r>
            <w:r w:rsidRPr="00116EB2">
              <w:rPr>
                <w:b/>
                <w:i/>
              </w:rPr>
              <w:t xml:space="preserve">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C07F1" w:rsidRPr="00BC07F1">
              <w:rPr>
                <w:rStyle w:val="CrossReference"/>
              </w:rPr>
              <w:t>Table 16</w:t>
            </w:r>
            <w:r w:rsidRPr="006A609D">
              <w:rPr>
                <w:rStyle w:val="CrossReference"/>
              </w:rPr>
              <w:fldChar w:fldCharType="end"/>
            </w:r>
            <w:r>
              <w:t>.</w:t>
            </w:r>
          </w:p>
          <w:p w:rsidR="002456CE" w:rsidRDefault="002456CE" w:rsidP="00CB2F8A">
            <w:pPr>
              <w:pStyle w:val="ListNumber"/>
            </w:pPr>
            <w:r>
              <w:t xml:space="preserve">To add an accommodation for the student, click </w:t>
            </w:r>
            <w:r w:rsidR="001E6E28">
              <w:t>[</w:t>
            </w:r>
            <w:r w:rsidR="004740F8">
              <w:t xml:space="preserve"> </w:t>
            </w:r>
            <w:r>
              <w:rPr>
                <w:noProof/>
              </w:rPr>
              <w:drawing>
                <wp:inline distT="0" distB="0" distL="0" distR="0" wp14:anchorId="4F766879" wp14:editId="0C92C6F2">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rsidR="00087FD2" w:rsidRDefault="00087FD2" w:rsidP="008D100B">
            <w:pPr>
              <w:pStyle w:val="ListNumber"/>
            </w:pPr>
            <w:r>
              <w:t>To remove an accommodation, click [</w:t>
            </w:r>
            <w:r w:rsidR="004740F8">
              <w:t xml:space="preserve"> </w:t>
            </w:r>
            <w:r>
              <w:rPr>
                <w:i/>
                <w:noProof/>
              </w:rPr>
              <w:drawing>
                <wp:inline distT="0" distB="0" distL="0" distR="0" wp14:anchorId="75E6F559" wp14:editId="385F4374">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rsidR="002456CE" w:rsidRDefault="004740F8" w:rsidP="004740F8">
            <w:pPr>
              <w:pStyle w:val="ListNumber"/>
            </w:pPr>
            <w:r>
              <w:t>C</w:t>
            </w:r>
            <w:r w:rsidR="002456CE">
              <w:t>lick [</w:t>
            </w:r>
            <w:r w:rsidR="002456CE" w:rsidRPr="00074CF8">
              <w:rPr>
                <w:rStyle w:val="Strong"/>
              </w:rPr>
              <w:t>Save</w:t>
            </w:r>
            <w:r w:rsidR="002456CE">
              <w:t xml:space="preserve">]. </w:t>
            </w:r>
          </w:p>
        </w:tc>
      </w:tr>
    </w:tbl>
    <w:p w:rsidR="002456CE" w:rsidRPr="006F0602" w:rsidRDefault="002456CE" w:rsidP="00910B75"/>
    <w:p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rsidTr="00FE4E98">
        <w:trPr>
          <w:jc w:val="center"/>
        </w:trPr>
        <w:tc>
          <w:tcPr>
            <w:tcW w:w="9576" w:type="dxa"/>
          </w:tcPr>
          <w:p w:rsidR="002456CE" w:rsidRDefault="00160283" w:rsidP="00D1375C">
            <w:pPr>
              <w:pStyle w:val="ListNumber"/>
              <w:numPr>
                <w:ilvl w:val="0"/>
                <w:numId w:val="72"/>
              </w:numPr>
            </w:pPr>
            <w:r>
              <w:t xml:space="preserve">On the </w:t>
            </w:r>
            <w:r w:rsidRPr="00CB2F8A">
              <w:rPr>
                <w:b/>
                <w:i/>
              </w:rPr>
              <w:t>Student Search</w:t>
            </w:r>
            <w:r>
              <w:t xml:space="preserve"> screen, </w:t>
            </w:r>
            <w:r w:rsidR="002456CE">
              <w:t xml:space="preserve">search for a </w:t>
            </w:r>
            <w:r w:rsidR="00087FD2">
              <w:t>student</w:t>
            </w:r>
            <w:r w:rsidR="002456CE">
              <w:t xml:space="preserve"> record.</w:t>
            </w:r>
          </w:p>
          <w:p w:rsidR="002456CE" w:rsidRDefault="00160283" w:rsidP="00D1375C">
            <w:pPr>
              <w:pStyle w:val="ListNumber"/>
              <w:numPr>
                <w:ilvl w:val="0"/>
                <w:numId w:val="72"/>
              </w:numPr>
            </w:pPr>
            <w:r>
              <w:t>I</w:t>
            </w:r>
            <w:r w:rsidR="002456CE">
              <w:t>n the search results table, click [</w:t>
            </w:r>
            <w:r w:rsidR="004740F8">
              <w:t xml:space="preserve"> </w:t>
            </w:r>
            <w:r w:rsidR="002456CE">
              <w:rPr>
                <w:i/>
                <w:noProof/>
              </w:rPr>
              <w:drawing>
                <wp:inline distT="0" distB="0" distL="0" distR="0" wp14:anchorId="39AB972D" wp14:editId="06D3719E">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rsidR="00482D83" w:rsidRDefault="002456CE" w:rsidP="002456CE">
      <w:pPr>
        <w:pStyle w:val="Heading4"/>
      </w:pPr>
      <w:bookmarkStart w:id="270" w:name="_Toc391560341"/>
      <w:bookmarkStart w:id="271" w:name="_Toc398805146"/>
      <w:r>
        <w:t xml:space="preserve">Upload </w:t>
      </w:r>
      <w:r w:rsidR="00087FD2">
        <w:t>students</w:t>
      </w:r>
      <w:r w:rsidR="00482D83">
        <w:t>.</w:t>
      </w:r>
      <w:bookmarkEnd w:id="270"/>
      <w:bookmarkEnd w:id="271"/>
    </w:p>
    <w:p w:rsidR="002456CE" w:rsidRDefault="002456CE" w:rsidP="002456CE">
      <w:pPr>
        <w:keepNext/>
      </w:pPr>
      <w:r>
        <w:t xml:space="preserve">You can add, modify, or delete </w:t>
      </w:r>
      <w:r w:rsidR="00087FD2">
        <w:t>students</w:t>
      </w:r>
      <w:r>
        <w:t xml:space="preserve"> by uploading a file to </w:t>
      </w:r>
      <w:r w:rsidR="00DD7873">
        <w:t>ART</w:t>
      </w:r>
      <w:r>
        <w:t>.</w:t>
      </w:r>
    </w:p>
    <w:p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rsidTr="002456CE">
        <w:trPr>
          <w:jc w:val="center"/>
        </w:trPr>
        <w:tc>
          <w:tcPr>
            <w:tcW w:w="9576" w:type="dxa"/>
          </w:tcPr>
          <w:p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2456CE" w:rsidRDefault="002456CE" w:rsidP="00D1375C">
            <w:pPr>
              <w:pStyle w:val="ListNumber"/>
              <w:numPr>
                <w:ilvl w:val="0"/>
                <w:numId w:val="50"/>
              </w:numPr>
              <w:tabs>
                <w:tab w:val="clear" w:pos="360"/>
              </w:tabs>
            </w:pPr>
            <w:r>
              <w:t xml:space="preserve">Using </w:t>
            </w:r>
            <w:r w:rsidR="00D263CF" w:rsidRPr="006A609D">
              <w:rPr>
                <w:rStyle w:val="CrossReference"/>
              </w:rPr>
              <w:fldChar w:fldCharType="begin"/>
            </w:r>
            <w:r w:rsidR="006A609D" w:rsidRPr="006A609D">
              <w:rPr>
                <w:rStyle w:val="CrossReference"/>
              </w:rPr>
              <w:instrText xml:space="preserve"> REF _Ref388185839 \* MERGEFORMAT \h</w:instrText>
            </w:r>
            <w:r w:rsidR="00D263CF" w:rsidRPr="006A609D">
              <w:rPr>
                <w:rStyle w:val="CrossReference"/>
              </w:rPr>
            </w:r>
            <w:r w:rsidR="00D263CF" w:rsidRPr="006A609D">
              <w:rPr>
                <w:rStyle w:val="CrossReference"/>
              </w:rPr>
              <w:fldChar w:fldCharType="separate"/>
            </w:r>
            <w:r w:rsidR="00BC07F1" w:rsidRPr="00BC07F1">
              <w:rPr>
                <w:rStyle w:val="CrossReference"/>
              </w:rPr>
              <w:t>Table 16</w:t>
            </w:r>
            <w:r w:rsidR="00D263CF" w:rsidRPr="006A609D">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rsidR="00B53F07" w:rsidRDefault="00B53F07" w:rsidP="00B53F07"/>
    <w:p w:rsidR="00246244" w:rsidRDefault="00246244" w:rsidP="009735DF">
      <w:pPr>
        <w:keepNext/>
        <w:keepLines/>
      </w:pPr>
      <w:r w:rsidRPr="006A609D">
        <w:rPr>
          <w:rStyle w:val="CrossReference"/>
        </w:rPr>
        <w:lastRenderedPageBreak/>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BC07F1" w:rsidRPr="00BC07F1">
        <w:rPr>
          <w:rStyle w:val="CrossReference"/>
        </w:rPr>
        <w:t>Table 16</w:t>
      </w:r>
      <w:r w:rsidRPr="006A609D">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rsidR="00B53F07" w:rsidRDefault="00B53F07" w:rsidP="00800BB7">
      <w:pPr>
        <w:pStyle w:val="TableCaption"/>
      </w:pPr>
      <w:bookmarkStart w:id="272" w:name="_Ref388185839"/>
      <w:r>
        <w:t>Table </w:t>
      </w:r>
      <w:fldSimple w:instr=" SEQ Table \* ARABIC ">
        <w:r w:rsidR="00BC07F1">
          <w:rPr>
            <w:noProof/>
          </w:rPr>
          <w:t>16</w:t>
        </w:r>
      </w:fldSimple>
      <w:bookmarkEnd w:id="272"/>
      <w:r>
        <w:t xml:space="preserve">. </w:t>
      </w:r>
      <w:r w:rsidRPr="00783149">
        <w:t xml:space="preserve">Upload </w:t>
      </w:r>
      <w:r>
        <w:t xml:space="preserve">Student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B53F07" w:rsidRPr="00B53F07" w:rsidTr="00CE7FEE">
        <w:trPr>
          <w:cnfStyle w:val="100000000000" w:firstRow="1" w:lastRow="0" w:firstColumn="0" w:lastColumn="0" w:oddVBand="0" w:evenVBand="0" w:oddHBand="0" w:evenHBand="0" w:firstRowFirstColumn="0" w:firstRowLastColumn="0" w:lastRowFirstColumn="0" w:lastRowLastColumn="0"/>
          <w:tblHeader/>
        </w:trPr>
        <w:tc>
          <w:tcPr>
            <w:tcW w:w="3168" w:type="dxa"/>
          </w:tcPr>
          <w:p w:rsidR="00B53F07" w:rsidRPr="00B53F07" w:rsidRDefault="00B53F07" w:rsidP="00B53F07">
            <w:pPr>
              <w:pStyle w:val="TableHeader"/>
            </w:pPr>
            <w:r w:rsidRPr="00B53F07">
              <w:t>Column</w:t>
            </w:r>
          </w:p>
        </w:tc>
        <w:tc>
          <w:tcPr>
            <w:tcW w:w="6192" w:type="dxa"/>
          </w:tcPr>
          <w:p w:rsidR="00B53F07" w:rsidRPr="00B53F07" w:rsidRDefault="00B53F07" w:rsidP="00B53F07">
            <w:pPr>
              <w:pStyle w:val="TableHeader"/>
            </w:pPr>
            <w:r w:rsidRPr="00B53F07">
              <w:t>Description</w:t>
            </w:r>
          </w:p>
        </w:tc>
      </w:tr>
      <w:tr w:rsidR="00CC6FE2" w:rsidRPr="00B53F07" w:rsidTr="00CE7FEE">
        <w:tc>
          <w:tcPr>
            <w:tcW w:w="3168" w:type="dxa"/>
          </w:tcPr>
          <w:p w:rsidR="00CC6FE2" w:rsidRPr="00B53F07" w:rsidRDefault="00CC6FE2" w:rsidP="00B53F07">
            <w:pPr>
              <w:pStyle w:val="TableText"/>
            </w:pPr>
            <w:r w:rsidRPr="00B53F07">
              <w:t>StateAbbreviation</w:t>
            </w:r>
            <w:r w:rsidR="004C51E6">
              <w:t>*</w:t>
            </w:r>
            <w:r w:rsidR="00733A15" w:rsidRPr="00E730F9">
              <w:rPr>
                <w:rStyle w:val="FootnoteReference"/>
              </w:rPr>
              <w:t>+</w:t>
            </w:r>
          </w:p>
        </w:tc>
        <w:tc>
          <w:tcPr>
            <w:tcW w:w="6192" w:type="dxa"/>
          </w:tcPr>
          <w:p w:rsidR="00BC07F1" w:rsidRPr="00FC6D62" w:rsidRDefault="001158F6" w:rsidP="00FC6D62">
            <w:pPr>
              <w:pStyle w:val="TableText"/>
            </w:pPr>
            <w:r>
              <w:t xml:space="preserve">State in which the student attends school.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A1787C" w:rsidRPr="00A1787C" w:rsidRDefault="00BC07F1" w:rsidP="001158F6">
            <w:pPr>
              <w:pStyle w:val="TableTextBullet"/>
            </w:pPr>
            <w:r w:rsidRPr="00657FD7">
              <w:rPr>
                <w:rStyle w:val="Strong"/>
              </w:rPr>
              <w:t>OT</w:t>
            </w:r>
            <w:r w:rsidRPr="00FF6742">
              <w:t>—</w:t>
            </w:r>
            <w:r w:rsidRPr="00657FD7">
              <w:t>Other</w:t>
            </w:r>
            <w:r w:rsidR="001158F6">
              <w:fldChar w:fldCharType="end"/>
            </w:r>
          </w:p>
        </w:tc>
      </w:tr>
      <w:tr w:rsidR="00CC1006" w:rsidRPr="00B53F07" w:rsidTr="00CE7FEE">
        <w:tc>
          <w:tcPr>
            <w:tcW w:w="3168" w:type="dxa"/>
          </w:tcPr>
          <w:p w:rsidR="00CC1006" w:rsidRDefault="00CC1006" w:rsidP="00B53F07">
            <w:pPr>
              <w:pStyle w:val="TableText"/>
            </w:pPr>
            <w:r w:rsidRPr="00B53F07">
              <w:t>ResponsibleDistrictIdentifier</w:t>
            </w:r>
            <w:r>
              <w:t>*</w:t>
            </w:r>
          </w:p>
          <w:p w:rsidR="00AB7C7A" w:rsidRPr="00B53F07" w:rsidRDefault="00AB7C7A" w:rsidP="00B53F07">
            <w:pPr>
              <w:pStyle w:val="TableText"/>
            </w:pPr>
            <w:r>
              <w:t>(District Identifier)</w:t>
            </w:r>
          </w:p>
        </w:tc>
        <w:tc>
          <w:tcPr>
            <w:tcW w:w="6192" w:type="dxa"/>
          </w:tcPr>
          <w:p w:rsidR="00CC1006" w:rsidRDefault="00CC1006" w:rsidP="005F0E8E">
            <w:pPr>
              <w:pStyle w:val="TableText"/>
            </w:pPr>
            <w:r>
              <w:t>Identifier for the district related to the student.</w:t>
            </w:r>
          </w:p>
          <w:p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rsidTr="00CE7FEE">
        <w:tc>
          <w:tcPr>
            <w:tcW w:w="3168" w:type="dxa"/>
          </w:tcPr>
          <w:p w:rsidR="00CC6FE2" w:rsidRDefault="00AB7C7A" w:rsidP="00AB7C7A">
            <w:pPr>
              <w:pStyle w:val="TableText"/>
            </w:pPr>
            <w:r>
              <w:t>ResponsibleInstitution</w:t>
            </w:r>
            <w:r w:rsidR="00CC6FE2" w:rsidRPr="00B53F07">
              <w:t>Identifier</w:t>
            </w:r>
            <w:r w:rsidR="004C51E6">
              <w:t>*</w:t>
            </w:r>
          </w:p>
          <w:p w:rsidR="00AB7C7A" w:rsidRPr="00B53F07" w:rsidRDefault="00AB7C7A" w:rsidP="00AB7C7A">
            <w:pPr>
              <w:pStyle w:val="TableText"/>
            </w:pPr>
            <w:r>
              <w:t>(Institution Identifier)</w:t>
            </w:r>
          </w:p>
        </w:tc>
        <w:tc>
          <w:tcPr>
            <w:tcW w:w="6192" w:type="dxa"/>
          </w:tcPr>
          <w:p w:rsidR="00CC1006" w:rsidRDefault="00CC1006" w:rsidP="00CC1006">
            <w:pPr>
              <w:pStyle w:val="TableText"/>
            </w:pPr>
            <w:r>
              <w:t xml:space="preserve">Identifier for the </w:t>
            </w:r>
            <w:r w:rsidR="007C29C2">
              <w:t>institution</w:t>
            </w:r>
            <w:r>
              <w:t xml:space="preserve"> related to the student.</w:t>
            </w:r>
          </w:p>
          <w:p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rsidTr="00CE7FEE">
        <w:tc>
          <w:tcPr>
            <w:tcW w:w="3168" w:type="dxa"/>
          </w:tcPr>
          <w:p w:rsidR="00CC6FE2" w:rsidRDefault="00CC6FE2" w:rsidP="00B53F07">
            <w:pPr>
              <w:pStyle w:val="TableText"/>
            </w:pPr>
            <w:r w:rsidRPr="00B53F07">
              <w:t>LastOrSurname</w:t>
            </w:r>
          </w:p>
          <w:p w:rsidR="00AB7C7A" w:rsidRPr="00B53F07" w:rsidRDefault="00AB7C7A" w:rsidP="00B53F07">
            <w:pPr>
              <w:pStyle w:val="TableText"/>
            </w:pPr>
            <w:r>
              <w:t>(Last Name)</w:t>
            </w:r>
          </w:p>
        </w:tc>
        <w:tc>
          <w:tcPr>
            <w:tcW w:w="6192" w:type="dxa"/>
          </w:tcPr>
          <w:p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rsidR="00CC6FE2" w:rsidRDefault="004C51E6" w:rsidP="00437A1D">
            <w:pPr>
              <w:pStyle w:val="TableText"/>
              <w:rPr>
                <w:sz w:val="24"/>
                <w:szCs w:val="24"/>
              </w:rPr>
            </w:pPr>
            <w:r w:rsidRPr="00CB623A">
              <w:rPr>
                <w:rStyle w:val="Strong"/>
              </w:rPr>
              <w:t>Up to 35 characters.</w:t>
            </w:r>
          </w:p>
        </w:tc>
      </w:tr>
      <w:tr w:rsidR="00CC6FE2" w:rsidRPr="00B53F07" w:rsidTr="00CE7FEE">
        <w:tc>
          <w:tcPr>
            <w:tcW w:w="3168" w:type="dxa"/>
          </w:tcPr>
          <w:p w:rsidR="00CC6FE2" w:rsidRPr="00B53F07" w:rsidRDefault="00CC6FE2" w:rsidP="00B53F07">
            <w:pPr>
              <w:pStyle w:val="TableText"/>
            </w:pPr>
            <w:r w:rsidRPr="00B53F07">
              <w:t>FirstName</w:t>
            </w:r>
          </w:p>
        </w:tc>
        <w:tc>
          <w:tcPr>
            <w:tcW w:w="6192" w:type="dxa"/>
          </w:tcPr>
          <w:p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rsidR="00CC6FE2" w:rsidRPr="00CE7FEE" w:rsidRDefault="004C51E6" w:rsidP="00437A1D">
            <w:pPr>
              <w:pStyle w:val="TableText"/>
              <w:rPr>
                <w:rStyle w:val="Strong"/>
              </w:rPr>
            </w:pPr>
            <w:r w:rsidRPr="00CE7FEE">
              <w:rPr>
                <w:rStyle w:val="Strong"/>
              </w:rPr>
              <w:t>Up to 35 characters.</w:t>
            </w:r>
          </w:p>
        </w:tc>
      </w:tr>
      <w:tr w:rsidR="00CC6FE2" w:rsidRPr="00B53F07" w:rsidTr="00CE7FEE">
        <w:tc>
          <w:tcPr>
            <w:tcW w:w="3168" w:type="dxa"/>
          </w:tcPr>
          <w:p w:rsidR="00CC6FE2" w:rsidRPr="00B53F07" w:rsidRDefault="00CC6FE2" w:rsidP="00B53F07">
            <w:pPr>
              <w:pStyle w:val="TableText"/>
            </w:pPr>
            <w:r w:rsidRPr="00B53F07">
              <w:t>MiddleName</w:t>
            </w:r>
          </w:p>
        </w:tc>
        <w:tc>
          <w:tcPr>
            <w:tcW w:w="6192" w:type="dxa"/>
          </w:tcPr>
          <w:p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rsidR="00CC6FE2" w:rsidRPr="00CE7FEE" w:rsidRDefault="004C51E6" w:rsidP="00437A1D">
            <w:pPr>
              <w:pStyle w:val="TableText"/>
              <w:rPr>
                <w:rStyle w:val="Strong"/>
              </w:rPr>
            </w:pPr>
            <w:r w:rsidRPr="00CE7FEE">
              <w:rPr>
                <w:rStyle w:val="Strong"/>
              </w:rPr>
              <w:t>Up to 35 characters.</w:t>
            </w:r>
          </w:p>
        </w:tc>
      </w:tr>
      <w:tr w:rsidR="00CC6FE2" w:rsidRPr="00B53F07" w:rsidTr="00CE7FEE">
        <w:tc>
          <w:tcPr>
            <w:tcW w:w="3168" w:type="dxa"/>
          </w:tcPr>
          <w:p w:rsidR="00CC6FE2" w:rsidRPr="00B53F07" w:rsidRDefault="00CC6FE2" w:rsidP="00B53F07">
            <w:pPr>
              <w:pStyle w:val="TableText"/>
            </w:pPr>
            <w:r w:rsidRPr="00B53F07">
              <w:t>Birthdate</w:t>
            </w:r>
          </w:p>
        </w:tc>
        <w:tc>
          <w:tcPr>
            <w:tcW w:w="6192" w:type="dxa"/>
          </w:tcPr>
          <w:p w:rsidR="00437A1D" w:rsidRDefault="004C51E6" w:rsidP="00437A1D">
            <w:pPr>
              <w:pStyle w:val="TableText"/>
            </w:pPr>
            <w:r>
              <w:t>Student’s birth date</w:t>
            </w:r>
            <w:r w:rsidR="00CB623A">
              <w:t>.</w:t>
            </w:r>
          </w:p>
          <w:p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rsidTr="00CE7FEE">
        <w:tc>
          <w:tcPr>
            <w:tcW w:w="3168" w:type="dxa"/>
          </w:tcPr>
          <w:p w:rsidR="00CC6FE2" w:rsidRDefault="00CC6FE2" w:rsidP="00B53F07">
            <w:pPr>
              <w:pStyle w:val="TableText"/>
            </w:pPr>
            <w:r w:rsidRPr="00B53F07">
              <w:t>StudentIdentifier</w:t>
            </w:r>
            <w:r w:rsidR="004E1616">
              <w:t>*</w:t>
            </w:r>
            <w:r w:rsidR="00733A15" w:rsidRPr="00E730F9">
              <w:rPr>
                <w:rStyle w:val="FootnoteReference"/>
              </w:rPr>
              <w:t>+</w:t>
            </w:r>
          </w:p>
          <w:p w:rsidR="00A70DF8" w:rsidRPr="00B53F07" w:rsidRDefault="00A70DF8" w:rsidP="00B53F07">
            <w:pPr>
              <w:pStyle w:val="TableText"/>
            </w:pPr>
            <w:r>
              <w:t>(SSID)</w:t>
            </w:r>
          </w:p>
        </w:tc>
        <w:tc>
          <w:tcPr>
            <w:tcW w:w="6192" w:type="dxa"/>
          </w:tcPr>
          <w:p w:rsidR="00262770" w:rsidRDefault="00CC6FE2" w:rsidP="00262770">
            <w:pPr>
              <w:pStyle w:val="TableText"/>
            </w:pPr>
            <w:bookmarkStart w:id="273" w:name="studentidentifier"/>
            <w:r>
              <w:t>State</w:t>
            </w:r>
            <w:r w:rsidR="004E1616">
              <w:t>-</w:t>
            </w:r>
            <w:r>
              <w:t xml:space="preserve">assigned student </w:t>
            </w:r>
            <w:r w:rsidR="004E1616">
              <w:t>i</w:t>
            </w:r>
            <w:r>
              <w:t>dentifier</w:t>
            </w:r>
            <w:r w:rsidR="00262770">
              <w:t xml:space="preserve"> (SSID)</w:t>
            </w:r>
            <w:r>
              <w:t>.</w:t>
            </w:r>
          </w:p>
          <w:p w:rsidR="00CC6FE2" w:rsidRDefault="004E1616" w:rsidP="00262770">
            <w:pPr>
              <w:pStyle w:val="TableText"/>
              <w:rPr>
                <w:sz w:val="24"/>
                <w:szCs w:val="24"/>
              </w:rPr>
            </w:pPr>
            <w:r w:rsidRPr="00CB623A">
              <w:rPr>
                <w:rStyle w:val="Strong"/>
              </w:rPr>
              <w:t>Up to 30 characters.</w:t>
            </w:r>
            <w:bookmarkEnd w:id="273"/>
          </w:p>
        </w:tc>
      </w:tr>
      <w:tr w:rsidR="00CC6FE2" w:rsidRPr="00B53F07" w:rsidTr="00CE7FEE">
        <w:tc>
          <w:tcPr>
            <w:tcW w:w="3168" w:type="dxa"/>
          </w:tcPr>
          <w:p w:rsidR="00CC6FE2" w:rsidRDefault="00CC6FE2" w:rsidP="00B53F07">
            <w:pPr>
              <w:pStyle w:val="TableText"/>
            </w:pPr>
            <w:r w:rsidRPr="00B53F07">
              <w:t>ExternalSSID</w:t>
            </w:r>
            <w:r w:rsidR="00013296">
              <w:t>*</w:t>
            </w:r>
          </w:p>
          <w:p w:rsidR="00A70DF8" w:rsidRDefault="00A70DF8" w:rsidP="00B53F07">
            <w:pPr>
              <w:pStyle w:val="TableText"/>
            </w:pPr>
            <w:r>
              <w:t>(Alternate SSID)</w:t>
            </w:r>
          </w:p>
          <w:p w:rsidR="00AB7C7A" w:rsidRPr="00B53F07" w:rsidRDefault="00AB7C7A" w:rsidP="00B53F07">
            <w:pPr>
              <w:pStyle w:val="TableText"/>
            </w:pPr>
          </w:p>
        </w:tc>
        <w:tc>
          <w:tcPr>
            <w:tcW w:w="6192" w:type="dxa"/>
          </w:tcPr>
          <w:p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rsidR="00CC6FE2" w:rsidRDefault="00CB623A" w:rsidP="00262770">
            <w:pPr>
              <w:pStyle w:val="TableText"/>
              <w:rPr>
                <w:sz w:val="24"/>
                <w:szCs w:val="24"/>
              </w:rPr>
            </w:pPr>
            <w:r w:rsidRPr="00CB623A">
              <w:rPr>
                <w:rStyle w:val="Strong"/>
              </w:rPr>
              <w:t>Up to 50 characters.</w:t>
            </w:r>
          </w:p>
        </w:tc>
      </w:tr>
      <w:tr w:rsidR="00CC6FE2" w:rsidRPr="00B53F07" w:rsidTr="00CE7FEE">
        <w:tc>
          <w:tcPr>
            <w:tcW w:w="3168" w:type="dxa"/>
          </w:tcPr>
          <w:p w:rsidR="00CC6FE2" w:rsidRPr="00B53F07" w:rsidRDefault="00CC6FE2" w:rsidP="00B53F07">
            <w:pPr>
              <w:pStyle w:val="TableText"/>
            </w:pPr>
            <w:r w:rsidRPr="00B53F07">
              <w:lastRenderedPageBreak/>
              <w:t>GradeLevelWhenAssessed</w:t>
            </w:r>
            <w:r w:rsidR="00977DDB">
              <w:t>*</w:t>
            </w:r>
          </w:p>
        </w:tc>
        <w:tc>
          <w:tcPr>
            <w:tcW w:w="6192" w:type="dxa"/>
          </w:tcPr>
          <w:p w:rsidR="00CC6FE2" w:rsidRDefault="00CC6FE2" w:rsidP="00CC6FE2">
            <w:pPr>
              <w:pStyle w:val="TableText"/>
            </w:pPr>
            <w:r>
              <w:t>Student's enrolled grade.</w:t>
            </w:r>
          </w:p>
          <w:p w:rsidR="006B513F" w:rsidRPr="006B513F" w:rsidRDefault="006B513F" w:rsidP="0096591F">
            <w:pPr>
              <w:pStyle w:val="TableTextBullet"/>
            </w:pPr>
            <w:r w:rsidRPr="006B513F">
              <w:rPr>
                <w:rStyle w:val="Strong"/>
              </w:rPr>
              <w:t>IT</w:t>
            </w:r>
            <w:r>
              <w:t xml:space="preserve"> – </w:t>
            </w:r>
            <w:r w:rsidRPr="006B513F">
              <w:t>Infant/toddler</w:t>
            </w:r>
          </w:p>
          <w:p w:rsidR="006B513F" w:rsidRPr="006B513F" w:rsidRDefault="006B513F" w:rsidP="0096591F">
            <w:pPr>
              <w:pStyle w:val="TableTextBullet"/>
            </w:pPr>
            <w:r w:rsidRPr="006B513F">
              <w:rPr>
                <w:rStyle w:val="Strong"/>
              </w:rPr>
              <w:t>PR</w:t>
            </w:r>
            <w:r>
              <w:t xml:space="preserve"> – </w:t>
            </w:r>
            <w:r w:rsidRPr="006B513F">
              <w:t>Preschool</w:t>
            </w:r>
          </w:p>
          <w:p w:rsidR="006B513F" w:rsidRPr="006B513F" w:rsidRDefault="006B513F" w:rsidP="0096591F">
            <w:pPr>
              <w:pStyle w:val="TableTextBullet"/>
            </w:pPr>
            <w:r w:rsidRPr="006B513F">
              <w:rPr>
                <w:rStyle w:val="Strong"/>
              </w:rPr>
              <w:t>PK</w:t>
            </w:r>
            <w:r>
              <w:t xml:space="preserve"> – </w:t>
            </w:r>
            <w:r w:rsidRPr="006B513F">
              <w:t>Prekindergarten</w:t>
            </w:r>
          </w:p>
          <w:p w:rsidR="006B513F" w:rsidRPr="006B513F" w:rsidRDefault="006B513F" w:rsidP="0096591F">
            <w:pPr>
              <w:pStyle w:val="TableTextBullet"/>
            </w:pPr>
            <w:r w:rsidRPr="00B31F7E">
              <w:rPr>
                <w:rStyle w:val="Strong"/>
              </w:rPr>
              <w:t>TK</w:t>
            </w:r>
            <w:r>
              <w:t xml:space="preserve"> – </w:t>
            </w:r>
            <w:r w:rsidR="000558C0">
              <w:t xml:space="preserve">Transitional </w:t>
            </w:r>
            <w:r w:rsidR="005F0E8E">
              <w:t>kindergarten</w:t>
            </w:r>
          </w:p>
          <w:p w:rsidR="006B513F" w:rsidRPr="006B513F" w:rsidRDefault="006B513F" w:rsidP="0096591F">
            <w:pPr>
              <w:pStyle w:val="TableTextBullet"/>
            </w:pPr>
            <w:r w:rsidRPr="00B31F7E">
              <w:rPr>
                <w:rStyle w:val="Strong"/>
              </w:rPr>
              <w:t>KG</w:t>
            </w:r>
            <w:r>
              <w:t xml:space="preserve"> – </w:t>
            </w:r>
            <w:r w:rsidRPr="006B513F">
              <w:t>Kindergarten</w:t>
            </w:r>
          </w:p>
          <w:p w:rsidR="006B513F" w:rsidRPr="006B513F" w:rsidRDefault="006B513F" w:rsidP="0096591F">
            <w:pPr>
              <w:pStyle w:val="TableTextBullet"/>
            </w:pPr>
            <w:r w:rsidRPr="006B513F">
              <w:rPr>
                <w:rStyle w:val="Strong"/>
              </w:rPr>
              <w:t>01</w:t>
            </w:r>
            <w:r>
              <w:t xml:space="preserve"> – </w:t>
            </w:r>
            <w:r w:rsidRPr="006B513F">
              <w:t>First grade</w:t>
            </w:r>
          </w:p>
          <w:p w:rsidR="006B513F" w:rsidRPr="006B513F" w:rsidRDefault="006B513F" w:rsidP="0096591F">
            <w:pPr>
              <w:pStyle w:val="TableTextBullet"/>
            </w:pPr>
            <w:r w:rsidRPr="006B513F">
              <w:rPr>
                <w:rStyle w:val="Strong"/>
              </w:rPr>
              <w:t>02</w:t>
            </w:r>
            <w:r>
              <w:t xml:space="preserve"> – </w:t>
            </w:r>
            <w:r w:rsidRPr="006B513F">
              <w:t>Second grade</w:t>
            </w:r>
          </w:p>
          <w:p w:rsidR="006B513F" w:rsidRPr="006B513F" w:rsidRDefault="006B513F" w:rsidP="0096591F">
            <w:pPr>
              <w:pStyle w:val="TableTextBullet"/>
            </w:pPr>
            <w:r w:rsidRPr="006B513F">
              <w:rPr>
                <w:rStyle w:val="Strong"/>
              </w:rPr>
              <w:t>03</w:t>
            </w:r>
            <w:r>
              <w:t xml:space="preserve"> – </w:t>
            </w:r>
            <w:r w:rsidRPr="006B513F">
              <w:t>Third grade</w:t>
            </w:r>
          </w:p>
          <w:p w:rsidR="006B513F" w:rsidRPr="006B513F" w:rsidRDefault="006B513F" w:rsidP="0096591F">
            <w:pPr>
              <w:pStyle w:val="TableTextBullet"/>
            </w:pPr>
            <w:r w:rsidRPr="006B513F">
              <w:rPr>
                <w:rStyle w:val="Strong"/>
              </w:rPr>
              <w:t>04</w:t>
            </w:r>
            <w:r>
              <w:t xml:space="preserve"> – </w:t>
            </w:r>
            <w:r w:rsidRPr="006B513F">
              <w:t>Fourth grade</w:t>
            </w:r>
          </w:p>
          <w:p w:rsidR="006B513F" w:rsidRPr="006B513F" w:rsidRDefault="006B513F" w:rsidP="0096591F">
            <w:pPr>
              <w:pStyle w:val="TableTextBullet"/>
            </w:pPr>
            <w:r w:rsidRPr="006B513F">
              <w:rPr>
                <w:rStyle w:val="Strong"/>
              </w:rPr>
              <w:t>05</w:t>
            </w:r>
            <w:r>
              <w:t xml:space="preserve"> – </w:t>
            </w:r>
            <w:r w:rsidRPr="006B513F">
              <w:t>Fifth grade</w:t>
            </w:r>
          </w:p>
          <w:p w:rsidR="006B513F" w:rsidRPr="006B513F" w:rsidRDefault="006B513F" w:rsidP="0096591F">
            <w:pPr>
              <w:pStyle w:val="TableTextBullet"/>
            </w:pPr>
            <w:r w:rsidRPr="006B513F">
              <w:rPr>
                <w:rStyle w:val="Strong"/>
              </w:rPr>
              <w:t>06</w:t>
            </w:r>
            <w:r>
              <w:t xml:space="preserve"> – </w:t>
            </w:r>
            <w:r w:rsidRPr="006B513F">
              <w:t>Sixth grade</w:t>
            </w:r>
          </w:p>
          <w:p w:rsidR="006B513F" w:rsidRPr="006B513F" w:rsidRDefault="006B513F" w:rsidP="0096591F">
            <w:pPr>
              <w:pStyle w:val="TableTextBullet"/>
            </w:pPr>
            <w:r w:rsidRPr="006B513F">
              <w:rPr>
                <w:rStyle w:val="Strong"/>
              </w:rPr>
              <w:t>07</w:t>
            </w:r>
            <w:r>
              <w:t xml:space="preserve"> – </w:t>
            </w:r>
            <w:r w:rsidRPr="006B513F">
              <w:t>Seventh grade</w:t>
            </w:r>
          </w:p>
          <w:p w:rsidR="006B513F" w:rsidRPr="006B513F" w:rsidRDefault="006B513F" w:rsidP="0096591F">
            <w:pPr>
              <w:pStyle w:val="TableTextBullet"/>
            </w:pPr>
            <w:r w:rsidRPr="006B513F">
              <w:rPr>
                <w:rStyle w:val="Strong"/>
              </w:rPr>
              <w:t>08</w:t>
            </w:r>
            <w:r>
              <w:t xml:space="preserve"> – </w:t>
            </w:r>
            <w:r w:rsidRPr="006B513F">
              <w:t>Eighth grade</w:t>
            </w:r>
          </w:p>
          <w:p w:rsidR="006B513F" w:rsidRPr="006B513F" w:rsidRDefault="006B513F" w:rsidP="0096591F">
            <w:pPr>
              <w:pStyle w:val="TableTextBullet"/>
            </w:pPr>
            <w:r w:rsidRPr="006B513F">
              <w:rPr>
                <w:rStyle w:val="Strong"/>
              </w:rPr>
              <w:t>09</w:t>
            </w:r>
            <w:r>
              <w:t xml:space="preserve"> – </w:t>
            </w:r>
            <w:r w:rsidRPr="006B513F">
              <w:t>Ninth grade</w:t>
            </w:r>
          </w:p>
          <w:p w:rsidR="006B513F" w:rsidRPr="006B513F" w:rsidRDefault="006B513F" w:rsidP="0096591F">
            <w:pPr>
              <w:pStyle w:val="TableTextBullet"/>
            </w:pPr>
            <w:r w:rsidRPr="006B513F">
              <w:rPr>
                <w:rStyle w:val="Strong"/>
              </w:rPr>
              <w:t>10</w:t>
            </w:r>
            <w:r>
              <w:t xml:space="preserve"> – </w:t>
            </w:r>
            <w:r w:rsidRPr="006B513F">
              <w:t>Tenth grade</w:t>
            </w:r>
          </w:p>
          <w:p w:rsidR="006B513F" w:rsidRPr="006B513F" w:rsidRDefault="006B513F" w:rsidP="0096591F">
            <w:pPr>
              <w:pStyle w:val="TableTextBullet"/>
            </w:pPr>
            <w:r w:rsidRPr="006B513F">
              <w:rPr>
                <w:rStyle w:val="Strong"/>
              </w:rPr>
              <w:t>11</w:t>
            </w:r>
            <w:r>
              <w:t xml:space="preserve"> – </w:t>
            </w:r>
            <w:r w:rsidRPr="006B513F">
              <w:t>Eleventh grade</w:t>
            </w:r>
          </w:p>
          <w:p w:rsidR="006B513F" w:rsidRPr="006B513F" w:rsidRDefault="006B513F" w:rsidP="0096591F">
            <w:pPr>
              <w:pStyle w:val="TableTextBullet"/>
            </w:pPr>
            <w:r w:rsidRPr="006B513F">
              <w:rPr>
                <w:rStyle w:val="Strong"/>
              </w:rPr>
              <w:t>12</w:t>
            </w:r>
            <w:r>
              <w:t xml:space="preserve"> – </w:t>
            </w:r>
            <w:r w:rsidRPr="006B513F">
              <w:t>Twelfth grade</w:t>
            </w:r>
          </w:p>
          <w:p w:rsidR="006B513F" w:rsidRPr="006B513F" w:rsidRDefault="006B513F" w:rsidP="0096591F">
            <w:pPr>
              <w:pStyle w:val="TableTextBullet"/>
            </w:pPr>
            <w:r w:rsidRPr="00B31F7E">
              <w:rPr>
                <w:rStyle w:val="Strong"/>
              </w:rPr>
              <w:t>13</w:t>
            </w:r>
            <w:r>
              <w:t xml:space="preserve"> – </w:t>
            </w:r>
            <w:r w:rsidRPr="006B513F">
              <w:t>Grade 13</w:t>
            </w:r>
          </w:p>
          <w:p w:rsidR="006B513F" w:rsidRPr="006B513F" w:rsidRDefault="006B513F" w:rsidP="0096591F">
            <w:pPr>
              <w:pStyle w:val="TableTextBullet"/>
            </w:pPr>
            <w:r w:rsidRPr="00B31F7E">
              <w:rPr>
                <w:rStyle w:val="Strong"/>
              </w:rPr>
              <w:t>PS</w:t>
            </w:r>
            <w:r>
              <w:t xml:space="preserve"> – </w:t>
            </w:r>
            <w:r w:rsidRPr="006B513F">
              <w:t>Postsecondary</w:t>
            </w:r>
          </w:p>
          <w:p w:rsidR="00A40539" w:rsidRDefault="006B513F" w:rsidP="0096591F">
            <w:pPr>
              <w:pStyle w:val="TableTextBullet"/>
            </w:pPr>
            <w:r w:rsidRPr="00B31F7E">
              <w:rPr>
                <w:rStyle w:val="Strong"/>
              </w:rPr>
              <w:t>UG</w:t>
            </w:r>
            <w:r>
              <w:t xml:space="preserve"> – </w:t>
            </w:r>
            <w:r w:rsidRPr="006B513F">
              <w:t>Ungraded</w:t>
            </w:r>
          </w:p>
        </w:tc>
      </w:tr>
      <w:tr w:rsidR="00CC6FE2" w:rsidRPr="00B53F07" w:rsidTr="00CE7FEE">
        <w:tc>
          <w:tcPr>
            <w:tcW w:w="3168" w:type="dxa"/>
          </w:tcPr>
          <w:p w:rsidR="00CC6FE2" w:rsidRPr="00B53F07" w:rsidRDefault="00CC6FE2" w:rsidP="00B53F07">
            <w:pPr>
              <w:pStyle w:val="TableText"/>
            </w:pPr>
            <w:r w:rsidRPr="00B53F07">
              <w:t>Sex</w:t>
            </w:r>
            <w:r w:rsidR="00977DDB">
              <w:t>*</w:t>
            </w:r>
          </w:p>
        </w:tc>
        <w:tc>
          <w:tcPr>
            <w:tcW w:w="6192" w:type="dxa"/>
          </w:tcPr>
          <w:p w:rsidR="00CC6FE2" w:rsidRDefault="00CC6FE2" w:rsidP="00CC6FE2">
            <w:pPr>
              <w:pStyle w:val="TableText"/>
            </w:pPr>
            <w:r>
              <w:t>Student's gender</w:t>
            </w:r>
            <w:r w:rsidR="00F44EF4">
              <w:t>.</w:t>
            </w:r>
          </w:p>
          <w:p w:rsidR="00541D74" w:rsidRPr="00541D74" w:rsidRDefault="00541D74" w:rsidP="00541D74">
            <w:pPr>
              <w:pStyle w:val="TableTextBullet"/>
            </w:pPr>
            <w:r w:rsidRPr="00541D74">
              <w:rPr>
                <w:rStyle w:val="Strong"/>
              </w:rPr>
              <w:t>Male</w:t>
            </w:r>
          </w:p>
          <w:p w:rsidR="00541D74" w:rsidRPr="00541D74" w:rsidRDefault="00541D74" w:rsidP="00541D74">
            <w:pPr>
              <w:pStyle w:val="TableTextBullet"/>
              <w:rPr>
                <w:rStyle w:val="Strong"/>
              </w:rPr>
            </w:pPr>
            <w:r w:rsidRPr="00541D74">
              <w:rPr>
                <w:rStyle w:val="Strong"/>
              </w:rPr>
              <w:t>Female</w:t>
            </w:r>
          </w:p>
        </w:tc>
      </w:tr>
      <w:tr w:rsidR="00CC6FE2" w:rsidRPr="00B53F07" w:rsidTr="00CE7FEE">
        <w:tc>
          <w:tcPr>
            <w:tcW w:w="3168" w:type="dxa"/>
          </w:tcPr>
          <w:p w:rsidR="00CC6FE2" w:rsidRPr="00B53F07" w:rsidRDefault="00CC6FE2" w:rsidP="00B53F07">
            <w:pPr>
              <w:pStyle w:val="TableText"/>
            </w:pPr>
            <w:r w:rsidRPr="00B53F07">
              <w:t>HispanicOrLatinoEthnicity</w:t>
            </w:r>
            <w:r w:rsidR="00977DDB">
              <w:t>*</w:t>
            </w:r>
          </w:p>
        </w:tc>
        <w:tc>
          <w:tcPr>
            <w:tcW w:w="6192" w:type="dxa"/>
          </w:tcPr>
          <w:p w:rsidR="00CC6FE2" w:rsidRPr="00FC4C24" w:rsidRDefault="00CC6FE2" w:rsidP="00CC6FE2">
            <w:pPr>
              <w:pStyle w:val="TableText"/>
            </w:pPr>
            <w:r>
              <w:t>Hispanic Ethnic Flag</w:t>
            </w:r>
            <w:r w:rsidR="00F44EF4">
              <w:t>.</w:t>
            </w:r>
          </w:p>
          <w:p w:rsidR="00FC4C24" w:rsidRPr="00FC4C24" w:rsidRDefault="004E0827" w:rsidP="00FC4C24">
            <w:pPr>
              <w:pStyle w:val="TableTextBullet"/>
              <w:rPr>
                <w:rStyle w:val="Strong"/>
              </w:rPr>
            </w:pPr>
            <w:r>
              <w:rPr>
                <w:rStyle w:val="Strong"/>
              </w:rPr>
              <w:t>Yes</w:t>
            </w:r>
          </w:p>
          <w:p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rsidTr="00CE7FEE">
        <w:tc>
          <w:tcPr>
            <w:tcW w:w="3168" w:type="dxa"/>
          </w:tcPr>
          <w:p w:rsidR="00CC6FE2" w:rsidRPr="00B53F07" w:rsidRDefault="00CC6FE2" w:rsidP="00B53F07">
            <w:pPr>
              <w:pStyle w:val="TableText"/>
            </w:pPr>
            <w:r w:rsidRPr="00B53F07">
              <w:t>AmericanIndianOrAlaskaNative</w:t>
            </w:r>
            <w:r w:rsidR="00977DDB">
              <w:t>*</w:t>
            </w:r>
          </w:p>
        </w:tc>
        <w:tc>
          <w:tcPr>
            <w:tcW w:w="6192" w:type="dxa"/>
          </w:tcPr>
          <w:p w:rsidR="00CC6FE2" w:rsidRDefault="00CC6FE2" w:rsidP="00CC6FE2">
            <w:pPr>
              <w:pStyle w:val="TableText"/>
            </w:pPr>
            <w:r>
              <w:t>American Indian/Alaskan Native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Asian</w:t>
            </w:r>
            <w:r w:rsidR="00977DDB">
              <w:t>*</w:t>
            </w:r>
          </w:p>
        </w:tc>
        <w:tc>
          <w:tcPr>
            <w:tcW w:w="6192" w:type="dxa"/>
          </w:tcPr>
          <w:p w:rsidR="00CC6FE2" w:rsidRDefault="00CC6FE2" w:rsidP="00CC6FE2">
            <w:pPr>
              <w:pStyle w:val="TableText"/>
            </w:pPr>
            <w:r>
              <w:t>Asian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BlackOrAfricanAmerican</w:t>
            </w:r>
            <w:r w:rsidR="00977DDB">
              <w:t>*</w:t>
            </w:r>
          </w:p>
        </w:tc>
        <w:tc>
          <w:tcPr>
            <w:tcW w:w="6192" w:type="dxa"/>
          </w:tcPr>
          <w:p w:rsidR="00CC6FE2" w:rsidRDefault="00CC6FE2" w:rsidP="00CC6FE2">
            <w:pPr>
              <w:pStyle w:val="TableText"/>
            </w:pPr>
            <w:r>
              <w:t>African American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lastRenderedPageBreak/>
              <w:t>White</w:t>
            </w:r>
            <w:r w:rsidR="00977DDB">
              <w:t>*</w:t>
            </w:r>
          </w:p>
        </w:tc>
        <w:tc>
          <w:tcPr>
            <w:tcW w:w="6192" w:type="dxa"/>
          </w:tcPr>
          <w:p w:rsidR="00CC6FE2" w:rsidRDefault="00CC6FE2" w:rsidP="00CC6FE2">
            <w:pPr>
              <w:pStyle w:val="TableText"/>
            </w:pPr>
            <w:r>
              <w:t>White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NativeHawaiianOrOtherPacificIslander</w:t>
            </w:r>
            <w:r w:rsidR="00977DDB">
              <w:t>*</w:t>
            </w:r>
          </w:p>
        </w:tc>
        <w:tc>
          <w:tcPr>
            <w:tcW w:w="6192" w:type="dxa"/>
          </w:tcPr>
          <w:p w:rsidR="00CC6FE2" w:rsidRDefault="00CC6FE2" w:rsidP="00CC6FE2">
            <w:pPr>
              <w:pStyle w:val="TableText"/>
            </w:pPr>
            <w:r>
              <w:t>Native Hawaiian/Other Pacific Islander Race Flag</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DemographicRaceTwoOrMoreRaces</w:t>
            </w:r>
            <w:r w:rsidR="00977DDB">
              <w:t>*</w:t>
            </w:r>
          </w:p>
        </w:tc>
        <w:tc>
          <w:tcPr>
            <w:tcW w:w="6192" w:type="dxa"/>
          </w:tcPr>
          <w:p w:rsidR="00CC6FE2" w:rsidRDefault="00CC6FE2" w:rsidP="00CC6FE2">
            <w:pPr>
              <w:pStyle w:val="TableText"/>
            </w:pPr>
            <w:r>
              <w:t>A person having origins in any of more than one of the racial groups.</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IDEAIndicator</w:t>
            </w:r>
            <w:r w:rsidR="00977DDB">
              <w:t>*</w:t>
            </w:r>
          </w:p>
        </w:tc>
        <w:tc>
          <w:tcPr>
            <w:tcW w:w="6192" w:type="dxa"/>
          </w:tcPr>
          <w:p w:rsidR="00CC6FE2" w:rsidRDefault="00CC6FE2" w:rsidP="00CC6FE2">
            <w:pPr>
              <w:pStyle w:val="TableText"/>
            </w:pPr>
            <w:r>
              <w:t>Student Enrolled in IEP</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LEPStatus</w:t>
            </w:r>
            <w:r w:rsidR="00977DDB">
              <w:t>*</w:t>
            </w:r>
          </w:p>
        </w:tc>
        <w:tc>
          <w:tcPr>
            <w:tcW w:w="6192" w:type="dxa"/>
          </w:tcPr>
          <w:p w:rsidR="00CC6FE2" w:rsidRDefault="00CC6FE2" w:rsidP="00CC6FE2">
            <w:pPr>
              <w:pStyle w:val="TableText"/>
            </w:pPr>
            <w:r>
              <w:t>Student identified as LEP</w:t>
            </w:r>
            <w:r w:rsidR="00F44EF4">
              <w:t>.</w:t>
            </w:r>
          </w:p>
          <w:p w:rsidR="00F44EF4" w:rsidRPr="00FC4C24" w:rsidRDefault="004E0827" w:rsidP="00F44EF4">
            <w:pPr>
              <w:pStyle w:val="TableTextBullet"/>
              <w:rPr>
                <w:rStyle w:val="Strong"/>
              </w:rPr>
            </w:pPr>
            <w:r>
              <w:rPr>
                <w:rStyle w:val="Strong"/>
              </w:rPr>
              <w:t>Yes</w:t>
            </w:r>
          </w:p>
          <w:p w:rsidR="004A63B8" w:rsidRPr="004A63B8" w:rsidRDefault="00F44EF4"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Section504Status</w:t>
            </w:r>
            <w:r w:rsidR="00977DDB">
              <w:t>*</w:t>
            </w:r>
          </w:p>
        </w:tc>
        <w:tc>
          <w:tcPr>
            <w:tcW w:w="6192" w:type="dxa"/>
          </w:tcPr>
          <w:p w:rsidR="00CC6FE2" w:rsidRDefault="00CC6FE2" w:rsidP="00CC6FE2">
            <w:pPr>
              <w:pStyle w:val="TableText"/>
            </w:pPr>
            <w:r>
              <w:t>Student with 504 plan</w:t>
            </w:r>
            <w:r w:rsidR="00CC7CD1">
              <w:t>.</w:t>
            </w:r>
          </w:p>
          <w:p w:rsidR="00CC7CD1" w:rsidRPr="00FC4C24" w:rsidRDefault="004E0827" w:rsidP="00CC7CD1">
            <w:pPr>
              <w:pStyle w:val="TableTextBullet"/>
              <w:rPr>
                <w:rStyle w:val="Strong"/>
              </w:rPr>
            </w:pPr>
            <w:r>
              <w:rPr>
                <w:rStyle w:val="Strong"/>
              </w:rPr>
              <w:t>Yes</w:t>
            </w:r>
          </w:p>
          <w:p w:rsidR="00CC7CD1" w:rsidRPr="00CC7CD1" w:rsidRDefault="00CC7CD1" w:rsidP="00CC7CD1">
            <w:pPr>
              <w:pStyle w:val="TableTextBullet"/>
            </w:pPr>
            <w:r w:rsidRPr="00FC4C24">
              <w:rPr>
                <w:rStyle w:val="Strong"/>
              </w:rPr>
              <w:t>No</w:t>
            </w:r>
          </w:p>
          <w:p w:rsidR="004A63B8" w:rsidRPr="004A63B8" w:rsidRDefault="00CC7CD1" w:rsidP="004A63B8">
            <w:pPr>
              <w:pStyle w:val="TableTextBullet"/>
            </w:pPr>
            <w:r>
              <w:rPr>
                <w:rStyle w:val="Strong"/>
              </w:rPr>
              <w:t>Unknown/Cannot Provide</w:t>
            </w:r>
          </w:p>
        </w:tc>
      </w:tr>
      <w:tr w:rsidR="00CC6FE2" w:rsidRPr="00B53F07" w:rsidTr="00CE7FEE">
        <w:tc>
          <w:tcPr>
            <w:tcW w:w="3168" w:type="dxa"/>
          </w:tcPr>
          <w:p w:rsidR="00CC6FE2" w:rsidRPr="00B53F07" w:rsidRDefault="00CC6FE2" w:rsidP="00B53F07">
            <w:pPr>
              <w:pStyle w:val="TableText"/>
            </w:pPr>
            <w:r w:rsidRPr="00B53F07">
              <w:t>EconomicDisadvantageStatus</w:t>
            </w:r>
            <w:r w:rsidR="00977DDB">
              <w:t>*</w:t>
            </w:r>
          </w:p>
        </w:tc>
        <w:tc>
          <w:tcPr>
            <w:tcW w:w="6192" w:type="dxa"/>
          </w:tcPr>
          <w:p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rsidR="00CC7CD1" w:rsidRPr="00FC4C24" w:rsidRDefault="004E0827" w:rsidP="00CC7CD1">
            <w:pPr>
              <w:pStyle w:val="TableTextBullet"/>
              <w:rPr>
                <w:rStyle w:val="Strong"/>
              </w:rPr>
            </w:pPr>
            <w:r>
              <w:rPr>
                <w:rStyle w:val="Strong"/>
              </w:rPr>
              <w:t>Yes</w:t>
            </w:r>
          </w:p>
          <w:p w:rsidR="004A63B8" w:rsidRPr="004A63B8" w:rsidRDefault="00CC7CD1" w:rsidP="004A63B8">
            <w:pPr>
              <w:pStyle w:val="TableTextBullet"/>
            </w:pPr>
            <w:r w:rsidRPr="00FC4C24">
              <w:rPr>
                <w:rStyle w:val="Strong"/>
              </w:rPr>
              <w:t>No</w:t>
            </w:r>
          </w:p>
        </w:tc>
      </w:tr>
      <w:tr w:rsidR="00CC6FE2" w:rsidRPr="00B53F07" w:rsidTr="00CE7FEE">
        <w:tc>
          <w:tcPr>
            <w:tcW w:w="3168" w:type="dxa"/>
          </w:tcPr>
          <w:p w:rsidR="00CC6FE2" w:rsidRPr="00B53F07" w:rsidRDefault="00CC6FE2" w:rsidP="00B53F07">
            <w:pPr>
              <w:pStyle w:val="TableText"/>
            </w:pPr>
            <w:r w:rsidRPr="00B53F07">
              <w:t>LanguageCode</w:t>
            </w:r>
          </w:p>
        </w:tc>
        <w:tc>
          <w:tcPr>
            <w:tcW w:w="6192" w:type="dxa"/>
          </w:tcPr>
          <w:p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67" w:history="1">
              <w:r w:rsidR="00813E92" w:rsidRPr="0052225D">
                <w:rPr>
                  <w:rStyle w:val="Hyperlink"/>
                </w:rPr>
                <w:t>https://ceds.ed.gov/languageCodes.aspx</w:t>
              </w:r>
            </w:hyperlink>
            <w:r w:rsidR="00813E92">
              <w:t>.</w:t>
            </w:r>
          </w:p>
        </w:tc>
      </w:tr>
      <w:tr w:rsidR="00CC6FE2" w:rsidRPr="00B53F07" w:rsidTr="00CE7FEE">
        <w:tc>
          <w:tcPr>
            <w:tcW w:w="3168" w:type="dxa"/>
          </w:tcPr>
          <w:p w:rsidR="00CC6FE2" w:rsidRPr="00B53F07" w:rsidRDefault="00CC6FE2" w:rsidP="00B53F07">
            <w:pPr>
              <w:pStyle w:val="TableText"/>
            </w:pPr>
            <w:r w:rsidRPr="00B53F07">
              <w:t>EnglishLanguageProficiencyLevel</w:t>
            </w:r>
          </w:p>
        </w:tc>
        <w:tc>
          <w:tcPr>
            <w:tcW w:w="6192" w:type="dxa"/>
          </w:tcPr>
          <w:p w:rsidR="0062542A" w:rsidRDefault="00CC6FE2" w:rsidP="00CC6FE2">
            <w:pPr>
              <w:pStyle w:val="TableText"/>
            </w:pPr>
            <w:r>
              <w:t>An indication of the progress made by a student toward English proficiency</w:t>
            </w:r>
            <w:r w:rsidR="00CC0459">
              <w:t>.</w:t>
            </w:r>
          </w:p>
          <w:p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rsidTr="00CE7FEE">
        <w:tc>
          <w:tcPr>
            <w:tcW w:w="3168" w:type="dxa"/>
          </w:tcPr>
          <w:p w:rsidR="00CC6FE2" w:rsidRPr="00B53F07" w:rsidRDefault="00CC6FE2" w:rsidP="00B53F07">
            <w:pPr>
              <w:pStyle w:val="TableText"/>
            </w:pPr>
            <w:r w:rsidRPr="00B53F07">
              <w:lastRenderedPageBreak/>
              <w:t>MigrantStatus</w:t>
            </w:r>
          </w:p>
        </w:tc>
        <w:tc>
          <w:tcPr>
            <w:tcW w:w="6192" w:type="dxa"/>
          </w:tcPr>
          <w:p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rsidR="003B70FF" w:rsidRPr="003B70FF" w:rsidRDefault="004E0827" w:rsidP="003B70FF">
            <w:pPr>
              <w:pStyle w:val="TableTextBullet"/>
              <w:rPr>
                <w:rStyle w:val="Strong"/>
              </w:rPr>
            </w:pPr>
            <w:r>
              <w:rPr>
                <w:rStyle w:val="Strong"/>
              </w:rPr>
              <w:t>Yes</w:t>
            </w:r>
          </w:p>
          <w:p w:rsidR="003B70FF" w:rsidRPr="003B70FF" w:rsidRDefault="003B70FF" w:rsidP="003B70FF">
            <w:pPr>
              <w:pStyle w:val="TableTextBullet"/>
              <w:rPr>
                <w:rStyle w:val="Strong"/>
              </w:rPr>
            </w:pPr>
            <w:r w:rsidRPr="003B70FF">
              <w:rPr>
                <w:rStyle w:val="Strong"/>
              </w:rPr>
              <w:t>No</w:t>
            </w:r>
          </w:p>
          <w:p w:rsidR="003B70FF" w:rsidRDefault="003B70FF" w:rsidP="003B70FF">
            <w:pPr>
              <w:pStyle w:val="TableTextBullet"/>
            </w:pPr>
            <w:r w:rsidRPr="003B70FF">
              <w:rPr>
                <w:rStyle w:val="Strong"/>
              </w:rPr>
              <w:t>&lt;blank&gt;</w:t>
            </w:r>
          </w:p>
        </w:tc>
      </w:tr>
      <w:tr w:rsidR="00CC6FE2" w:rsidRPr="00B53F07" w:rsidTr="00CE7FEE">
        <w:tc>
          <w:tcPr>
            <w:tcW w:w="3168" w:type="dxa"/>
          </w:tcPr>
          <w:p w:rsidR="00CC6FE2" w:rsidRPr="00B53F07" w:rsidRDefault="00CC6FE2" w:rsidP="00B53F07">
            <w:pPr>
              <w:pStyle w:val="TableText"/>
            </w:pPr>
            <w:r w:rsidRPr="00B53F07">
              <w:t>FirstEntryDateIntoUSSchool</w:t>
            </w:r>
          </w:p>
        </w:tc>
        <w:tc>
          <w:tcPr>
            <w:tcW w:w="6192" w:type="dxa"/>
          </w:tcPr>
          <w:p w:rsidR="00CC6FE2" w:rsidRDefault="00CC6FE2" w:rsidP="00CC6FE2">
            <w:pPr>
              <w:pStyle w:val="TableText"/>
            </w:pPr>
            <w:r>
              <w:t>The year, month</w:t>
            </w:r>
            <w:r w:rsidR="00DE7525">
              <w:t>,</w:t>
            </w:r>
            <w:r>
              <w:t xml:space="preserve"> and day of a </w:t>
            </w:r>
            <w:r w:rsidR="00E14B46">
              <w:t>student’</w:t>
            </w:r>
            <w:r>
              <w:t>s initial enrollment into a United States school.</w:t>
            </w:r>
          </w:p>
          <w:p w:rsidR="00214F45" w:rsidRDefault="00214F45"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r w:rsidRPr="00B53F07">
              <w:t>LimitedEnglishProficiencyEntryDate</w:t>
            </w:r>
          </w:p>
        </w:tc>
        <w:tc>
          <w:tcPr>
            <w:tcW w:w="6192" w:type="dxa"/>
          </w:tcPr>
          <w:p w:rsidR="00CC6FE2" w:rsidRDefault="00CC6FE2" w:rsidP="00CC6FE2">
            <w:pPr>
              <w:pStyle w:val="TableText"/>
            </w:pPr>
            <w:r>
              <w:t>The year, month</w:t>
            </w:r>
            <w:r w:rsidR="00DE7525">
              <w:t>,</w:t>
            </w:r>
            <w:r>
              <w:t xml:space="preserve"> and day a student classified as limited English proficient entered the LEP program.</w:t>
            </w:r>
          </w:p>
          <w:p w:rsidR="00E14B46" w:rsidRDefault="00E14B46"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r w:rsidRPr="00B53F07">
              <w:t>LEPExitDate</w:t>
            </w:r>
          </w:p>
        </w:tc>
        <w:tc>
          <w:tcPr>
            <w:tcW w:w="6192" w:type="dxa"/>
          </w:tcPr>
          <w:p w:rsidR="00CC6FE2" w:rsidRDefault="00CC6FE2" w:rsidP="00CC6FE2">
            <w:pPr>
              <w:pStyle w:val="TableText"/>
            </w:pPr>
            <w:r>
              <w:t>The year, month</w:t>
            </w:r>
            <w:r w:rsidR="00DE7525">
              <w:t>,</w:t>
            </w:r>
            <w:r>
              <w:t xml:space="preserve"> and day a student classified as limited English proficient exited the LEP program.</w:t>
            </w:r>
          </w:p>
          <w:p w:rsidR="002322CE" w:rsidRDefault="002322CE" w:rsidP="00CC6FE2">
            <w:pPr>
              <w:pStyle w:val="TableText"/>
              <w:rPr>
                <w:sz w:val="24"/>
                <w:szCs w:val="24"/>
              </w:rPr>
            </w:pPr>
            <w:r w:rsidRPr="00CE7FEE">
              <w:rPr>
                <w:rStyle w:val="Strong"/>
              </w:rPr>
              <w:t>YYYY-MM-DD format with leading zeros for month and day.</w:t>
            </w:r>
          </w:p>
        </w:tc>
      </w:tr>
      <w:tr w:rsidR="00CC6FE2" w:rsidRPr="00B53F07" w:rsidTr="00CE7FEE">
        <w:tc>
          <w:tcPr>
            <w:tcW w:w="3168" w:type="dxa"/>
          </w:tcPr>
          <w:p w:rsidR="00CC6FE2" w:rsidRPr="00B53F07" w:rsidRDefault="00CC6FE2" w:rsidP="00B53F07">
            <w:pPr>
              <w:pStyle w:val="TableText"/>
            </w:pPr>
            <w:r w:rsidRPr="00B53F07">
              <w:t>TitleIIILanguageInstructionProgramType</w:t>
            </w:r>
          </w:p>
        </w:tc>
        <w:tc>
          <w:tcPr>
            <w:tcW w:w="6192" w:type="dxa"/>
          </w:tcPr>
          <w:p w:rsidR="00CC6FE2" w:rsidRDefault="00CC6FE2" w:rsidP="00CC6FE2">
            <w:pPr>
              <w:pStyle w:val="TableText"/>
            </w:pPr>
            <w:r>
              <w:t>Title III Language Instruction Program Type</w:t>
            </w:r>
            <w:r w:rsidR="00E6502A">
              <w:t>.</w:t>
            </w:r>
          </w:p>
          <w:p w:rsidR="00E6502A" w:rsidRDefault="00E6502A" w:rsidP="0096591F">
            <w:pPr>
              <w:pStyle w:val="TableTextBullet"/>
            </w:pPr>
            <w:r w:rsidRPr="00E6502A">
              <w:rPr>
                <w:rStyle w:val="Strong"/>
              </w:rPr>
              <w:t>DualLanguage</w:t>
            </w:r>
            <w:r>
              <w:t xml:space="preserve"> – Dual language</w:t>
            </w:r>
          </w:p>
          <w:p w:rsidR="00E6502A" w:rsidRDefault="00E6502A" w:rsidP="0096591F">
            <w:pPr>
              <w:pStyle w:val="TableTextBullet"/>
            </w:pPr>
            <w:r w:rsidRPr="00E6502A">
              <w:rPr>
                <w:rStyle w:val="Strong"/>
              </w:rPr>
              <w:t>TwoWayImmersion</w:t>
            </w:r>
            <w:r>
              <w:t xml:space="preserve"> – Two-way immersion</w:t>
            </w:r>
          </w:p>
          <w:p w:rsidR="00E6502A" w:rsidRDefault="00E6502A" w:rsidP="0096591F">
            <w:pPr>
              <w:pStyle w:val="TableTextBullet"/>
            </w:pPr>
            <w:r w:rsidRPr="00E6502A">
              <w:rPr>
                <w:rStyle w:val="Strong"/>
              </w:rPr>
              <w:t>TransitionalBilingual</w:t>
            </w:r>
            <w:r>
              <w:t xml:space="preserve"> – Transitional bilingual</w:t>
            </w:r>
          </w:p>
          <w:p w:rsidR="00E6502A" w:rsidRDefault="00E6502A" w:rsidP="0096591F">
            <w:pPr>
              <w:pStyle w:val="TableTextBullet"/>
            </w:pPr>
            <w:r w:rsidRPr="00E6502A">
              <w:rPr>
                <w:rStyle w:val="Strong"/>
              </w:rPr>
              <w:t>DevelopmentalBilingual</w:t>
            </w:r>
            <w:r>
              <w:t xml:space="preserve"> – Developmental bilingual</w:t>
            </w:r>
          </w:p>
          <w:p w:rsidR="00E6502A" w:rsidRDefault="00E6502A" w:rsidP="0096591F">
            <w:pPr>
              <w:pStyle w:val="TableTextBullet"/>
            </w:pPr>
            <w:r w:rsidRPr="00E6502A">
              <w:rPr>
                <w:rStyle w:val="Strong"/>
              </w:rPr>
              <w:t>HeritageLanguage</w:t>
            </w:r>
            <w:r>
              <w:t xml:space="preserve"> – Heritage language</w:t>
            </w:r>
          </w:p>
          <w:p w:rsidR="00E6502A" w:rsidRDefault="00E6502A" w:rsidP="0096591F">
            <w:pPr>
              <w:pStyle w:val="TableTextBullet"/>
            </w:pPr>
            <w:r w:rsidRPr="00E6502A">
              <w:rPr>
                <w:rStyle w:val="Strong"/>
              </w:rPr>
              <w:t>ShelteredEnglishInstruction</w:t>
            </w:r>
            <w:r>
              <w:t xml:space="preserve"> – Sheltered English instruction</w:t>
            </w:r>
          </w:p>
          <w:p w:rsidR="00E6502A" w:rsidRDefault="00E6502A" w:rsidP="0096591F">
            <w:pPr>
              <w:pStyle w:val="TableTextBullet"/>
            </w:pPr>
            <w:r w:rsidRPr="00E6502A">
              <w:rPr>
                <w:rStyle w:val="Strong"/>
              </w:rPr>
              <w:t>StructuredEnglishImmersion</w:t>
            </w:r>
            <w:r>
              <w:t xml:space="preserve"> – Structured English immersion</w:t>
            </w:r>
          </w:p>
          <w:p w:rsidR="00E6502A" w:rsidRDefault="00E6502A" w:rsidP="0096591F">
            <w:pPr>
              <w:pStyle w:val="TableTextBullet"/>
            </w:pPr>
            <w:r w:rsidRPr="00E6502A">
              <w:rPr>
                <w:rStyle w:val="Strong"/>
              </w:rPr>
              <w:t>SDAIE</w:t>
            </w:r>
            <w:r>
              <w:t xml:space="preserve"> – Specially designed academic instruction delivered in English (SDAIE)</w:t>
            </w:r>
          </w:p>
          <w:p w:rsidR="00E6502A" w:rsidRDefault="00E6502A" w:rsidP="0096591F">
            <w:pPr>
              <w:pStyle w:val="TableTextBullet"/>
            </w:pPr>
            <w:r w:rsidRPr="00E6502A">
              <w:rPr>
                <w:rStyle w:val="Strong"/>
              </w:rPr>
              <w:t>ContentBasedESL</w:t>
            </w:r>
            <w:r>
              <w:t xml:space="preserve"> – Content-based ESL</w:t>
            </w:r>
          </w:p>
          <w:p w:rsidR="00E6502A" w:rsidRDefault="00E6502A" w:rsidP="0096591F">
            <w:pPr>
              <w:pStyle w:val="TableTextBullet"/>
            </w:pPr>
            <w:r w:rsidRPr="00E6502A">
              <w:rPr>
                <w:rStyle w:val="Strong"/>
              </w:rPr>
              <w:t>PullOutESL</w:t>
            </w:r>
            <w:r>
              <w:t xml:space="preserve"> – Pull-out ESL</w:t>
            </w:r>
          </w:p>
          <w:p w:rsidR="00E6502A" w:rsidRDefault="00E6502A" w:rsidP="0096591F">
            <w:pPr>
              <w:pStyle w:val="TableTextBullet"/>
            </w:pPr>
            <w:r w:rsidRPr="00E6502A">
              <w:rPr>
                <w:rStyle w:val="Strong"/>
              </w:rPr>
              <w:t>Other</w:t>
            </w:r>
            <w:r>
              <w:t xml:space="preserve"> – Other</w:t>
            </w:r>
          </w:p>
        </w:tc>
      </w:tr>
      <w:tr w:rsidR="00CC6FE2" w:rsidRPr="00B53F07" w:rsidTr="00CE7FEE">
        <w:tc>
          <w:tcPr>
            <w:tcW w:w="3168" w:type="dxa"/>
          </w:tcPr>
          <w:p w:rsidR="00CC6FE2" w:rsidRPr="00B53F07" w:rsidRDefault="00CC6FE2" w:rsidP="00B53F07">
            <w:pPr>
              <w:pStyle w:val="TableText"/>
            </w:pPr>
            <w:r w:rsidRPr="00B53F07">
              <w:lastRenderedPageBreak/>
              <w:t>PrimaryDisabilityType</w:t>
            </w:r>
          </w:p>
        </w:tc>
        <w:tc>
          <w:tcPr>
            <w:tcW w:w="6192" w:type="dxa"/>
          </w:tcPr>
          <w:p w:rsidR="00CC6FE2" w:rsidRPr="00C50F62" w:rsidRDefault="00CC6FE2" w:rsidP="00C50F62">
            <w:pPr>
              <w:pStyle w:val="TableText"/>
            </w:pPr>
            <w:r>
              <w:t xml:space="preserve">The major or overriding disability condition that best describes a </w:t>
            </w:r>
            <w:r w:rsidR="00C50F62">
              <w:t xml:space="preserve">student’s </w:t>
            </w:r>
            <w:r>
              <w:t>impairment.</w:t>
            </w:r>
          </w:p>
          <w:p w:rsidR="00C50F62" w:rsidRDefault="00C50F62" w:rsidP="0096591F">
            <w:pPr>
              <w:pStyle w:val="TableTextBullet"/>
            </w:pPr>
            <w:r w:rsidRPr="00C50F62">
              <w:rPr>
                <w:rStyle w:val="Strong"/>
              </w:rPr>
              <w:t>AUT</w:t>
            </w:r>
            <w:r>
              <w:t xml:space="preserve"> – Autism</w:t>
            </w:r>
          </w:p>
          <w:p w:rsidR="00C50F62" w:rsidRDefault="00C50F62" w:rsidP="0096591F">
            <w:pPr>
              <w:pStyle w:val="TableTextBullet"/>
            </w:pPr>
            <w:r w:rsidRPr="00C50F62">
              <w:rPr>
                <w:rStyle w:val="Strong"/>
              </w:rPr>
              <w:t>DB</w:t>
            </w:r>
            <w:r>
              <w:t xml:space="preserve"> – Deaf-blindness</w:t>
            </w:r>
          </w:p>
          <w:p w:rsidR="00C50F62" w:rsidRDefault="00C50F62" w:rsidP="0096591F">
            <w:pPr>
              <w:pStyle w:val="TableTextBullet"/>
            </w:pPr>
            <w:r w:rsidRPr="00C50F62">
              <w:rPr>
                <w:rStyle w:val="Strong"/>
              </w:rPr>
              <w:t>DD</w:t>
            </w:r>
            <w:r>
              <w:t xml:space="preserve"> – Developmental delay</w:t>
            </w:r>
          </w:p>
          <w:p w:rsidR="00C50F62" w:rsidRDefault="00C50F62" w:rsidP="0096591F">
            <w:pPr>
              <w:pStyle w:val="TableTextBullet"/>
            </w:pPr>
            <w:r w:rsidRPr="00C50F62">
              <w:rPr>
                <w:rStyle w:val="Strong"/>
              </w:rPr>
              <w:t>EMN</w:t>
            </w:r>
            <w:r>
              <w:t xml:space="preserve"> – Emotional disturbance</w:t>
            </w:r>
          </w:p>
          <w:p w:rsidR="00C50F62" w:rsidRDefault="00C50F62" w:rsidP="0096591F">
            <w:pPr>
              <w:pStyle w:val="TableTextBullet"/>
            </w:pPr>
            <w:r w:rsidRPr="00C50F62">
              <w:rPr>
                <w:rStyle w:val="Strong"/>
              </w:rPr>
              <w:t>HI</w:t>
            </w:r>
            <w:r>
              <w:t xml:space="preserve"> – Hearing impairment</w:t>
            </w:r>
          </w:p>
          <w:p w:rsidR="00C50F62" w:rsidRDefault="00C50F62" w:rsidP="0096591F">
            <w:pPr>
              <w:pStyle w:val="TableTextBullet"/>
            </w:pPr>
            <w:r w:rsidRPr="00C50F62">
              <w:rPr>
                <w:rStyle w:val="Strong"/>
              </w:rPr>
              <w:t>ID</w:t>
            </w:r>
            <w:r>
              <w:t xml:space="preserve"> – Intellectual </w:t>
            </w:r>
            <w:r w:rsidR="00946D12">
              <w:t>disability</w:t>
            </w:r>
          </w:p>
          <w:p w:rsidR="00C50F62" w:rsidRDefault="00C50F62" w:rsidP="0096591F">
            <w:pPr>
              <w:pStyle w:val="TableTextBullet"/>
            </w:pPr>
            <w:r w:rsidRPr="00C50F62">
              <w:rPr>
                <w:rStyle w:val="Strong"/>
              </w:rPr>
              <w:t>MD</w:t>
            </w:r>
            <w:r>
              <w:t xml:space="preserve"> – Multiple disabilities</w:t>
            </w:r>
          </w:p>
          <w:p w:rsidR="00C50F62" w:rsidRDefault="00C50F62" w:rsidP="0096591F">
            <w:pPr>
              <w:pStyle w:val="TableTextBullet"/>
            </w:pPr>
            <w:r w:rsidRPr="00C50F62">
              <w:rPr>
                <w:rStyle w:val="Strong"/>
              </w:rPr>
              <w:t>OI</w:t>
            </w:r>
            <w:r>
              <w:t xml:space="preserve"> – Orthopedic impairment</w:t>
            </w:r>
          </w:p>
          <w:p w:rsidR="00C50F62" w:rsidRDefault="00C50F62" w:rsidP="0096591F">
            <w:pPr>
              <w:pStyle w:val="TableTextBullet"/>
            </w:pPr>
            <w:r w:rsidRPr="00C50F62">
              <w:rPr>
                <w:rStyle w:val="Strong"/>
              </w:rPr>
              <w:t>OHI</w:t>
            </w:r>
            <w:r>
              <w:t xml:space="preserve"> – Other health impairment</w:t>
            </w:r>
          </w:p>
          <w:p w:rsidR="00C50F62" w:rsidRDefault="00C50F62" w:rsidP="0096591F">
            <w:pPr>
              <w:pStyle w:val="TableTextBullet"/>
            </w:pPr>
            <w:r w:rsidRPr="00C50F62">
              <w:rPr>
                <w:rStyle w:val="Strong"/>
              </w:rPr>
              <w:t>SLD</w:t>
            </w:r>
            <w:r>
              <w:t xml:space="preserve"> – Specific learning disability</w:t>
            </w:r>
          </w:p>
          <w:p w:rsidR="00C50F62" w:rsidRDefault="00C50F62" w:rsidP="0096591F">
            <w:pPr>
              <w:pStyle w:val="TableTextBullet"/>
            </w:pPr>
            <w:r w:rsidRPr="00C50F62">
              <w:rPr>
                <w:rStyle w:val="Strong"/>
              </w:rPr>
              <w:t>SLI</w:t>
            </w:r>
            <w:r>
              <w:t xml:space="preserve"> – Speech or language impairment</w:t>
            </w:r>
          </w:p>
          <w:p w:rsidR="00C50F62" w:rsidRDefault="00C50F62" w:rsidP="0096591F">
            <w:pPr>
              <w:pStyle w:val="TableTextBullet"/>
            </w:pPr>
            <w:r w:rsidRPr="00C50F62">
              <w:rPr>
                <w:rStyle w:val="Strong"/>
              </w:rPr>
              <w:t>TBI</w:t>
            </w:r>
            <w:r>
              <w:t xml:space="preserve"> – Traumatic brain injury</w:t>
            </w:r>
          </w:p>
          <w:p w:rsidR="00C50F62" w:rsidRDefault="00C50F62" w:rsidP="0096591F">
            <w:pPr>
              <w:pStyle w:val="TableTextBullet"/>
            </w:pPr>
            <w:r w:rsidRPr="00C50F62">
              <w:rPr>
                <w:rStyle w:val="Strong"/>
              </w:rPr>
              <w:t>VI</w:t>
            </w:r>
            <w:r>
              <w:t xml:space="preserve"> – Visual impairment</w:t>
            </w:r>
          </w:p>
        </w:tc>
      </w:tr>
      <w:tr w:rsidR="00554FF3" w:rsidRPr="00B53F07" w:rsidTr="00AC4F52">
        <w:tc>
          <w:tcPr>
            <w:tcW w:w="3168" w:type="dxa"/>
          </w:tcPr>
          <w:p w:rsidR="00554FF3" w:rsidRPr="00B53F07" w:rsidRDefault="00554FF3" w:rsidP="00B53F07">
            <w:pPr>
              <w:pStyle w:val="TableText"/>
            </w:pPr>
            <w:r w:rsidRPr="00B53F07">
              <w:t>Delete</w:t>
            </w:r>
            <w:r w:rsidR="00940AD7" w:rsidRPr="00E730F9">
              <w:rPr>
                <w:rStyle w:val="FootnoteReference"/>
              </w:rPr>
              <w:t>+</w:t>
            </w:r>
          </w:p>
        </w:tc>
        <w:tc>
          <w:tcPr>
            <w:tcW w:w="6192" w:type="dxa"/>
            <w:vAlign w:val="center"/>
          </w:tcPr>
          <w:p w:rsidR="00554FF3" w:rsidRPr="00FB4790" w:rsidRDefault="00554FF3" w:rsidP="00AC4F52">
            <w:pPr>
              <w:pStyle w:val="TableText"/>
            </w:pPr>
            <w:r w:rsidRPr="00FB4790">
              <w:t>Flag for deleting the record.</w:t>
            </w:r>
          </w:p>
          <w:p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r w:rsidR="005B48D2" w:rsidRPr="00B53F07">
              <w:t>StateAbbreviation</w:t>
            </w:r>
            <w:r w:rsidR="005B48D2">
              <w:t xml:space="preserve"> and </w:t>
            </w:r>
            <w:r w:rsidR="005B48D2" w:rsidRPr="00B53F07">
              <w:t>StudentIdentifier</w:t>
            </w:r>
            <w:r w:rsidR="00733A15">
              <w:t>.</w:t>
            </w:r>
          </w:p>
          <w:p w:rsidR="00554FF3" w:rsidRPr="00AA4024" w:rsidRDefault="00554FF3" w:rsidP="00940AD7">
            <w:pPr>
              <w:pStyle w:val="TableTextBullet"/>
            </w:pPr>
            <w:r w:rsidRPr="00FB4790">
              <w:rPr>
                <w:rStyle w:val="Strong"/>
              </w:rPr>
              <w:t>&lt;blank&gt;</w:t>
            </w:r>
            <w:r w:rsidRPr="00FB4790">
              <w:t>—</w:t>
            </w:r>
            <w:r w:rsidR="00940AD7">
              <w:t>Add the new student</w:t>
            </w:r>
            <w:r w:rsidR="00102468">
              <w:t xml:space="preserve"> or modify the existing student</w:t>
            </w:r>
            <w:r w:rsidRPr="0071086F">
              <w:t>.</w:t>
            </w:r>
          </w:p>
        </w:tc>
      </w:tr>
    </w:tbl>
    <w:p w:rsidR="005855E7" w:rsidRDefault="005855E7" w:rsidP="005855E7"/>
    <w:p w:rsidR="005855E7" w:rsidRDefault="005855E7" w:rsidP="005855E7">
      <w:pPr>
        <w:pStyle w:val="Heading3"/>
      </w:pPr>
      <w:bookmarkStart w:id="274" w:name="_Toc391560342"/>
      <w:bookmarkStart w:id="275" w:name="_Toc398805147"/>
      <w:r>
        <w:lastRenderedPageBreak/>
        <w:t>Managing Student Groups.</w:t>
      </w:r>
      <w:bookmarkEnd w:id="274"/>
      <w:bookmarkEnd w:id="275"/>
    </w:p>
    <w:p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p>
    <w:p w:rsidR="005855E7" w:rsidRPr="00937B11" w:rsidRDefault="005855E7" w:rsidP="005855E7">
      <w:pPr>
        <w:keepNext/>
      </w:pPr>
      <w:r w:rsidRPr="000B20F1">
        <w:rPr>
          <w:i/>
        </w:rPr>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rsidR="005855E7" w:rsidRDefault="005855E7" w:rsidP="005855E7">
      <w:pPr>
        <w:pStyle w:val="Heading4"/>
      </w:pPr>
      <w:bookmarkStart w:id="276" w:name="_Toc391560343"/>
      <w:bookmarkStart w:id="277" w:name="_Toc398805148"/>
      <w:r>
        <w:t>Create or modify a student group.</w:t>
      </w:r>
      <w:bookmarkEnd w:id="276"/>
      <w:bookmarkEnd w:id="277"/>
    </w:p>
    <w:p w:rsidR="005855E7" w:rsidRDefault="005855E7" w:rsidP="005855E7">
      <w:pPr>
        <w:pStyle w:val="ImageCaption"/>
      </w:pPr>
      <w:bookmarkStart w:id="278" w:name="_Toc391560265"/>
      <w:bookmarkStart w:id="279" w:name="_Toc398805204"/>
      <w:r>
        <w:t xml:space="preserve">Figure </w:t>
      </w:r>
      <w:fldSimple w:instr=" SEQ Figure \* ARABIC ">
        <w:r w:rsidR="00BC07F1">
          <w:rPr>
            <w:noProof/>
          </w:rPr>
          <w:t>30</w:t>
        </w:r>
      </w:fldSimple>
      <w:r>
        <w:t>. Student Group</w:t>
      </w:r>
      <w:r w:rsidR="00CF43B5">
        <w:t>s</w:t>
      </w:r>
      <w:r>
        <w:t xml:space="preserve"> Search Screen</w:t>
      </w:r>
      <w:bookmarkEnd w:id="278"/>
      <w:bookmarkEnd w:id="279"/>
    </w:p>
    <w:p w:rsidR="005855E7" w:rsidRDefault="00CF43B5" w:rsidP="005855E7">
      <w:pPr>
        <w:pStyle w:val="Image"/>
      </w:pPr>
      <w:r>
        <w:drawing>
          <wp:inline distT="0" distB="0" distL="0" distR="0" wp14:anchorId="729C175F" wp14:editId="5E30FF3F">
            <wp:extent cx="5486400" cy="2238522"/>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2238522"/>
                    </a:xfrm>
                    <a:prstGeom prst="rect">
                      <a:avLst/>
                    </a:prstGeom>
                    <a:ln>
                      <a:solidFill>
                        <a:schemeClr val="bg1">
                          <a:lumMod val="65000"/>
                        </a:schemeClr>
                      </a:solidFill>
                    </a:ln>
                  </pic:spPr>
                </pic:pic>
              </a:graphicData>
            </a:graphic>
          </wp:inline>
        </w:drawing>
      </w:r>
    </w:p>
    <w:p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495" w:type="dxa"/>
          </w:tcPr>
          <w:p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rsidR="005855E7" w:rsidRDefault="005855E7" w:rsidP="00A8624F">
            <w:pPr>
              <w:pStyle w:val="ListNumber"/>
            </w:pPr>
            <w:r>
              <w:t xml:space="preserve">On the </w:t>
            </w:r>
            <w:r>
              <w:rPr>
                <w:b/>
                <w:i/>
              </w:rPr>
              <w:t>Student Group</w:t>
            </w:r>
            <w:r w:rsidR="00CF43B5">
              <w:rPr>
                <w:b/>
                <w:i/>
              </w:rPr>
              <w:t>s</w:t>
            </w:r>
            <w:r w:rsidRPr="000E4206">
              <w:rPr>
                <w:b/>
                <w:i/>
              </w:rPr>
              <w:t xml:space="preserve"> Search</w:t>
            </w:r>
            <w:r>
              <w:t xml:space="preserve"> screen, click [</w:t>
            </w:r>
            <w:r w:rsidRPr="00074CF8">
              <w:rPr>
                <w:rStyle w:val="Strong"/>
              </w:rPr>
              <w:t>New</w:t>
            </w:r>
            <w:r>
              <w:t>].</w:t>
            </w:r>
          </w:p>
          <w:p w:rsidR="005855E7" w:rsidRDefault="005855E7" w:rsidP="00A8624F">
            <w:pPr>
              <w:pStyle w:val="ListNumber"/>
            </w:pPr>
            <w:r>
              <w:t xml:space="preserve">On the </w:t>
            </w:r>
            <w:r w:rsidRPr="00116EB2">
              <w:rPr>
                <w:b/>
                <w:i/>
              </w:rPr>
              <w:t xml:space="preserve">Add </w:t>
            </w:r>
            <w:r>
              <w:rPr>
                <w:b/>
                <w:i/>
              </w:rPr>
              <w:t>Student Group</w:t>
            </w:r>
            <w:r w:rsidR="007C29C2">
              <w:rPr>
                <w:b/>
                <w:i/>
              </w:rPr>
              <w:t>s</w:t>
            </w:r>
            <w:r w:rsidRPr="00116EB2">
              <w:rPr>
                <w:b/>
                <w:i/>
              </w:rPr>
              <w:t xml:space="preserve"> Information</w:t>
            </w:r>
            <w:r>
              <w:t xml:space="preserve"> screen, enter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C07F1" w:rsidRPr="00BC07F1">
              <w:rPr>
                <w:rStyle w:val="CrossReference"/>
              </w:rPr>
              <w:t>Table 17</w:t>
            </w:r>
            <w:r w:rsidRPr="006A609D">
              <w:rPr>
                <w:rStyle w:val="CrossReference"/>
              </w:rPr>
              <w:fldChar w:fldCharType="end"/>
            </w:r>
            <w:r>
              <w:t>.</w:t>
            </w:r>
          </w:p>
          <w:p w:rsidR="005855E7" w:rsidRDefault="005855E7" w:rsidP="00A8624F">
            <w:pPr>
              <w:pStyle w:val="ListNumber"/>
            </w:pPr>
            <w:r>
              <w:t>To add students to the group, do the following:</w:t>
            </w:r>
          </w:p>
          <w:p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A609D">
              <w:rPr>
                <w:rStyle w:val="CrossReference"/>
              </w:rPr>
              <w:fldChar w:fldCharType="begin"/>
            </w:r>
            <w:r w:rsidR="006A609D" w:rsidRPr="006A609D">
              <w:rPr>
                <w:rStyle w:val="CrossReference"/>
              </w:rPr>
              <w:instrText xml:space="preserve"> REF _Ref389225697 \* MERGEFORMAT \h</w:instrText>
            </w:r>
            <w:r w:rsidRPr="006A609D">
              <w:rPr>
                <w:rStyle w:val="CrossReference"/>
              </w:rPr>
            </w:r>
            <w:r w:rsidRPr="006A609D">
              <w:rPr>
                <w:rStyle w:val="CrossReference"/>
              </w:rPr>
              <w:fldChar w:fldCharType="separate"/>
            </w:r>
            <w:r w:rsidR="00BC07F1" w:rsidRPr="00BC07F1">
              <w:rPr>
                <w:rStyle w:val="CrossReference"/>
              </w:rPr>
              <w:t>Figure 31</w:t>
            </w:r>
            <w:r w:rsidRPr="006A609D">
              <w:rPr>
                <w:rStyle w:val="CrossReference"/>
              </w:rPr>
              <w:fldChar w:fldCharType="end"/>
            </w:r>
            <w:r>
              <w:t xml:space="preserve">). </w:t>
            </w:r>
          </w:p>
          <w:p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rsidR="005855E7" w:rsidRDefault="005855E7" w:rsidP="00A8624F">
            <w:pPr>
              <w:pStyle w:val="ListNumber"/>
            </w:pPr>
            <w:r>
              <w:t>Click [</w:t>
            </w:r>
            <w:r w:rsidRPr="00074CF8">
              <w:rPr>
                <w:rStyle w:val="Strong"/>
              </w:rPr>
              <w:t>Save</w:t>
            </w:r>
            <w:r>
              <w:t xml:space="preserve">]. </w:t>
            </w:r>
          </w:p>
        </w:tc>
      </w:tr>
    </w:tbl>
    <w:p w:rsidR="005855E7" w:rsidRDefault="005855E7" w:rsidP="005855E7"/>
    <w:p w:rsidR="005855E7" w:rsidRDefault="005855E7" w:rsidP="005855E7">
      <w:pPr>
        <w:pStyle w:val="ImageCaption"/>
      </w:pPr>
      <w:bookmarkStart w:id="280" w:name="_Ref389225697"/>
      <w:bookmarkStart w:id="281" w:name="_Toc391560266"/>
      <w:bookmarkStart w:id="282" w:name="_Toc398805205"/>
      <w:r>
        <w:lastRenderedPageBreak/>
        <w:t>Figure </w:t>
      </w:r>
      <w:fldSimple w:instr=" SEQ Figure \* ARABIC ">
        <w:r w:rsidR="00BC07F1">
          <w:rPr>
            <w:noProof/>
          </w:rPr>
          <w:t>31</w:t>
        </w:r>
      </w:fldSimple>
      <w:bookmarkEnd w:id="280"/>
      <w:r>
        <w:t>. Add Student Group Information Screen</w:t>
      </w:r>
      <w:bookmarkEnd w:id="281"/>
      <w:bookmarkEnd w:id="282"/>
    </w:p>
    <w:p w:rsidR="005855E7" w:rsidRDefault="005855E7" w:rsidP="005855E7">
      <w:pPr>
        <w:pStyle w:val="Image"/>
      </w:pPr>
      <w:r>
        <w:drawing>
          <wp:inline distT="0" distB="0" distL="0" distR="0" wp14:anchorId="15996748" wp14:editId="391BFE23">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9">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855E7" w:rsidRPr="006F0602" w:rsidRDefault="005855E7" w:rsidP="005855E7"/>
    <w:p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576" w:type="dxa"/>
          </w:tcPr>
          <w:p w:rsidR="005855E7" w:rsidRDefault="005855E7" w:rsidP="00D1375C">
            <w:pPr>
              <w:pStyle w:val="ListNumber"/>
              <w:numPr>
                <w:ilvl w:val="0"/>
                <w:numId w:val="79"/>
              </w:numPr>
            </w:pPr>
            <w:r>
              <w:t xml:space="preserve">Perform a search for a particular student group record on the </w:t>
            </w:r>
            <w:r w:rsidRPr="00031F67">
              <w:rPr>
                <w:b/>
                <w:i/>
              </w:rPr>
              <w:t>Student Group Search</w:t>
            </w:r>
            <w:r>
              <w:t xml:space="preserve"> screen.</w:t>
            </w:r>
          </w:p>
          <w:p w:rsidR="005855E7" w:rsidRDefault="005855E7" w:rsidP="00A8624F">
            <w:pPr>
              <w:pStyle w:val="ListNumber"/>
            </w:pPr>
            <w:r>
              <w:t xml:space="preserve">On the search results table, click [ </w:t>
            </w:r>
            <w:r>
              <w:rPr>
                <w:i/>
                <w:noProof/>
              </w:rPr>
              <w:drawing>
                <wp:inline distT="0" distB="0" distL="0" distR="0" wp14:anchorId="01F15B69" wp14:editId="234C84B1">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rsidR="005855E7" w:rsidRDefault="005855E7" w:rsidP="00A8624F">
            <w:pPr>
              <w:pStyle w:val="ListNumber"/>
            </w:pPr>
            <w:r>
              <w:t xml:space="preserve">On the </w:t>
            </w:r>
            <w:r w:rsidRPr="00116EB2">
              <w:rPr>
                <w:b/>
                <w:i/>
              </w:rPr>
              <w:t xml:space="preserve">Edit </w:t>
            </w:r>
            <w:r>
              <w:rPr>
                <w:b/>
                <w:i/>
              </w:rPr>
              <w:t>Student</w:t>
            </w:r>
            <w:r w:rsidRPr="00116EB2">
              <w:rPr>
                <w:b/>
                <w:i/>
              </w:rPr>
              <w:t xml:space="preserve"> </w:t>
            </w:r>
            <w:r>
              <w:rPr>
                <w:b/>
                <w:i/>
              </w:rPr>
              <w:t>Group</w:t>
            </w:r>
            <w:r w:rsidR="007C29C2">
              <w:rPr>
                <w:b/>
                <w:i/>
              </w:rPr>
              <w:t>s</w:t>
            </w:r>
            <w:r>
              <w:rPr>
                <w:b/>
                <w:i/>
              </w:rPr>
              <w:t xml:space="preserve"> </w:t>
            </w:r>
            <w:r w:rsidRPr="00116EB2">
              <w:rPr>
                <w:b/>
                <w:i/>
              </w:rPr>
              <w:t>Information</w:t>
            </w:r>
            <w:r>
              <w:t xml:space="preserve"> screen, modify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C07F1" w:rsidRPr="00BC07F1">
              <w:rPr>
                <w:rStyle w:val="CrossReference"/>
              </w:rPr>
              <w:t>Table 17</w:t>
            </w:r>
            <w:r w:rsidRPr="006A609D">
              <w:rPr>
                <w:rStyle w:val="CrossReference"/>
              </w:rPr>
              <w:fldChar w:fldCharType="end"/>
            </w:r>
            <w:r>
              <w:t>.</w:t>
            </w:r>
          </w:p>
          <w:p w:rsidR="005855E7" w:rsidRDefault="005855E7" w:rsidP="00A8624F">
            <w:pPr>
              <w:pStyle w:val="ListNumber"/>
            </w:pPr>
            <w:r>
              <w:t>To add students to the group, do the following:</w:t>
            </w:r>
          </w:p>
          <w:p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rsidR="005855E7" w:rsidRDefault="005855E7" w:rsidP="00964A90">
            <w:pPr>
              <w:pStyle w:val="ListNumber2"/>
            </w:pPr>
            <w:r>
              <w:t>Click [</w:t>
            </w:r>
            <w:r>
              <w:rPr>
                <w:b/>
              </w:rPr>
              <w:t>Add selected to group</w:t>
            </w:r>
            <w:r>
              <w:t>]. The selected students will be added to the group.</w:t>
            </w:r>
          </w:p>
          <w:p w:rsidR="005855E7" w:rsidRDefault="005855E7" w:rsidP="00A8624F">
            <w:pPr>
              <w:pStyle w:val="ListNumber"/>
            </w:pPr>
            <w:r>
              <w:t>To remove a student from the student group, mark the checkbox next to that student in the table on the left side of the screen and click [</w:t>
            </w:r>
            <w:r>
              <w:rPr>
                <w:b/>
              </w:rPr>
              <w:t>Remove selected from group</w:t>
            </w:r>
            <w:r>
              <w:t xml:space="preserve">]. </w:t>
            </w:r>
          </w:p>
          <w:p w:rsidR="005855E7" w:rsidRDefault="005855E7" w:rsidP="00A8624F">
            <w:pPr>
              <w:pStyle w:val="ListNumber"/>
            </w:pPr>
            <w:r>
              <w:t>Click [</w:t>
            </w:r>
            <w:r w:rsidRPr="00D108A9">
              <w:rPr>
                <w:rStyle w:val="Strong"/>
              </w:rPr>
              <w:t>Save</w:t>
            </w:r>
            <w:r>
              <w:t xml:space="preserve">]. </w:t>
            </w:r>
          </w:p>
        </w:tc>
      </w:tr>
    </w:tbl>
    <w:p w:rsidR="005855E7" w:rsidRPr="006F0602" w:rsidRDefault="005855E7" w:rsidP="005855E7"/>
    <w:p w:rsidR="005855E7" w:rsidRDefault="005855E7" w:rsidP="005855E7">
      <w:pPr>
        <w:pStyle w:val="ProcedureIntroduction"/>
      </w:pPr>
      <w:r>
        <w:lastRenderedPageBreak/>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rsidTr="00A8624F">
        <w:trPr>
          <w:jc w:val="center"/>
        </w:trPr>
        <w:tc>
          <w:tcPr>
            <w:tcW w:w="9576" w:type="dxa"/>
          </w:tcPr>
          <w:p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rsidR="005855E7" w:rsidRDefault="005855E7" w:rsidP="00D1375C">
            <w:pPr>
              <w:pStyle w:val="ListParagraph"/>
              <w:numPr>
                <w:ilvl w:val="0"/>
                <w:numId w:val="54"/>
              </w:numPr>
              <w:spacing w:after="80"/>
              <w:ind w:left="360"/>
            </w:pPr>
            <w:r>
              <w:t xml:space="preserve">On the search results table, click [ </w:t>
            </w:r>
            <w:r>
              <w:rPr>
                <w:i/>
                <w:noProof/>
              </w:rPr>
              <w:drawing>
                <wp:inline distT="0" distB="0" distL="0" distR="0" wp14:anchorId="498B40F6" wp14:editId="7E47F2DB">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rsidR="005855E7" w:rsidRPr="00102468" w:rsidRDefault="005855E7" w:rsidP="008041E2">
            <w:pPr>
              <w:pStyle w:val="ListNumber"/>
              <w:numPr>
                <w:ilvl w:val="0"/>
                <w:numId w:val="0"/>
              </w:numPr>
              <w:rPr>
                <w:rStyle w:val="Emphasis"/>
              </w:rPr>
            </w:pPr>
            <w:r>
              <w:rPr>
                <w:rStyle w:val="Emphasis"/>
              </w:rPr>
              <w:t xml:space="preserve">Note: Deleting a student group deletes the student and </w:t>
            </w:r>
            <w:r w:rsidR="008041E2">
              <w:rPr>
                <w:rStyle w:val="Emphasis"/>
              </w:rPr>
              <w:t>user</w:t>
            </w:r>
            <w:r>
              <w:rPr>
                <w:rStyle w:val="Emphasis"/>
              </w:rPr>
              <w:t xml:space="preserve"> associations with that student group, but does not delete the individual student or </w:t>
            </w:r>
            <w:r w:rsidR="008041E2">
              <w:rPr>
                <w:rStyle w:val="Emphasis"/>
              </w:rPr>
              <w:t>user</w:t>
            </w:r>
            <w:r>
              <w:rPr>
                <w:rStyle w:val="Emphasis"/>
              </w:rPr>
              <w:t xml:space="preserve"> records.</w:t>
            </w:r>
          </w:p>
        </w:tc>
      </w:tr>
    </w:tbl>
    <w:p w:rsidR="005855E7" w:rsidRPr="00DB3E0F" w:rsidRDefault="005855E7" w:rsidP="005855E7"/>
    <w:p w:rsidR="00482D83" w:rsidRDefault="000B20F1" w:rsidP="00A97CF4">
      <w:pPr>
        <w:pStyle w:val="Heading4"/>
      </w:pPr>
      <w:bookmarkStart w:id="283" w:name="_Toc391560344"/>
      <w:bookmarkStart w:id="284" w:name="_Toc398805149"/>
      <w:r>
        <w:t xml:space="preserve">Upload </w:t>
      </w:r>
      <w:r w:rsidR="00F83300">
        <w:t>student groups</w:t>
      </w:r>
      <w:r w:rsidR="00482D83">
        <w:t>.</w:t>
      </w:r>
      <w:bookmarkEnd w:id="283"/>
      <w:bookmarkEnd w:id="284"/>
    </w:p>
    <w:p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email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rsidTr="007A1FC3">
        <w:trPr>
          <w:trHeight w:val="581"/>
        </w:trPr>
        <w:tc>
          <w:tcPr>
            <w:tcW w:w="720" w:type="dxa"/>
          </w:tcPr>
          <w:p w:rsidR="007A1FC3" w:rsidRDefault="003E7621" w:rsidP="007A1FC3">
            <w:pPr>
              <w:pStyle w:val="NoteIcon"/>
              <w:keepNext/>
            </w:pPr>
            <w:r>
              <w:rPr>
                <w:sz w:val="20"/>
                <w:szCs w:val="20"/>
              </w:rPr>
              <w:drawing>
                <wp:inline distT="0" distB="0" distL="0" distR="0" wp14:anchorId="293CC56E" wp14:editId="1B6EC8D5">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rsidR="007A1FC3" w:rsidRDefault="007A1FC3" w:rsidP="000B20F1">
      <w:pPr>
        <w:keepNext/>
      </w:pPr>
    </w:p>
    <w:p w:rsidR="000B20F1" w:rsidRDefault="000B20F1" w:rsidP="000B20F1">
      <w:pPr>
        <w:pStyle w:val="ProcedureIntroduction"/>
      </w:pPr>
      <w:r>
        <w:t>To upload a student</w:t>
      </w:r>
      <w:r w:rsidR="00F83300">
        <w:t xml:space="preserve"> group</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0B20F1" w:rsidTr="009F67BB">
        <w:trPr>
          <w:jc w:val="center"/>
        </w:trPr>
        <w:tc>
          <w:tcPr>
            <w:tcW w:w="9576" w:type="dxa"/>
          </w:tcPr>
          <w:p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rsidR="000B20F1" w:rsidRDefault="000B20F1" w:rsidP="00D1375C">
            <w:pPr>
              <w:pStyle w:val="ListNumber"/>
              <w:numPr>
                <w:ilvl w:val="0"/>
                <w:numId w:val="50"/>
              </w:numPr>
              <w:tabs>
                <w:tab w:val="clear" w:pos="360"/>
              </w:tabs>
            </w:pPr>
            <w:r>
              <w:t>Using</w:t>
            </w:r>
            <w:r w:rsidR="00D30432">
              <w:t xml:space="preserve"> </w:t>
            </w:r>
            <w:r w:rsidR="00D30432" w:rsidRPr="006A609D">
              <w:rPr>
                <w:rStyle w:val="CrossReference"/>
              </w:rPr>
              <w:fldChar w:fldCharType="begin"/>
            </w:r>
            <w:r w:rsidR="006A609D" w:rsidRPr="006A609D">
              <w:rPr>
                <w:rStyle w:val="CrossReference"/>
              </w:rPr>
              <w:instrText xml:space="preserve"> REF _Ref388347926 \* MERGEFORMAT \h</w:instrText>
            </w:r>
            <w:r w:rsidR="00D30432" w:rsidRPr="006A609D">
              <w:rPr>
                <w:rStyle w:val="CrossReference"/>
              </w:rPr>
            </w:r>
            <w:r w:rsidR="00D30432" w:rsidRPr="006A609D">
              <w:rPr>
                <w:rStyle w:val="CrossReference"/>
              </w:rPr>
              <w:fldChar w:fldCharType="separate"/>
            </w:r>
            <w:r w:rsidR="00BC07F1" w:rsidRPr="00BC07F1">
              <w:rPr>
                <w:rStyle w:val="CrossReference"/>
              </w:rPr>
              <w:t>Table 17</w:t>
            </w:r>
            <w:r w:rsidR="00D30432" w:rsidRPr="006A609D">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rsidR="00526789" w:rsidRDefault="00526789" w:rsidP="00526789"/>
    <w:p w:rsidR="00526789" w:rsidRDefault="00526789" w:rsidP="009735DF">
      <w:pPr>
        <w:keepNext/>
        <w:keepLines/>
      </w:pPr>
      <w:r w:rsidRPr="006A609D">
        <w:rPr>
          <w:rStyle w:val="CrossReference"/>
        </w:rPr>
        <w:lastRenderedPageBreak/>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BC07F1" w:rsidRPr="00BC07F1">
        <w:rPr>
          <w:rStyle w:val="CrossReference"/>
        </w:rPr>
        <w:t>Table 17</w:t>
      </w:r>
      <w:r w:rsidRPr="006A609D">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rsidR="00526789" w:rsidRDefault="00526789" w:rsidP="00526789">
      <w:pPr>
        <w:pStyle w:val="TableCaption"/>
      </w:pPr>
      <w:bookmarkStart w:id="285" w:name="_Ref388347926"/>
      <w:r>
        <w:t>Table </w:t>
      </w:r>
      <w:fldSimple w:instr=" SEQ Table \* ARABIC ">
        <w:r w:rsidR="00BC07F1">
          <w:rPr>
            <w:noProof/>
          </w:rPr>
          <w:t>17</w:t>
        </w:r>
      </w:fldSimple>
      <w:bookmarkEnd w:id="285"/>
      <w:r>
        <w:t xml:space="preserve">. </w:t>
      </w:r>
      <w:r w:rsidRPr="00783149">
        <w:t xml:space="preserve">Upload </w:t>
      </w:r>
      <w:r>
        <w:t xml:space="preserve">Student-Group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526789" w:rsidRPr="00CF4376"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rsidR="00526789" w:rsidRPr="00CF4376" w:rsidRDefault="00526789" w:rsidP="00526789">
            <w:pPr>
              <w:pStyle w:val="TableHeader"/>
            </w:pPr>
            <w:r w:rsidRPr="00CF4376">
              <w:t>Column</w:t>
            </w:r>
          </w:p>
        </w:tc>
        <w:tc>
          <w:tcPr>
            <w:tcW w:w="6192" w:type="dxa"/>
          </w:tcPr>
          <w:p w:rsidR="00526789" w:rsidRPr="00CF4376" w:rsidRDefault="00526789" w:rsidP="00526789">
            <w:pPr>
              <w:pStyle w:val="TableHeader"/>
            </w:pPr>
            <w:r w:rsidRPr="00CF4376">
              <w:t>Description</w:t>
            </w:r>
          </w:p>
        </w:tc>
      </w:tr>
      <w:tr w:rsidR="00526789" w:rsidRPr="00CF4376" w:rsidTr="00526789">
        <w:tc>
          <w:tcPr>
            <w:tcW w:w="3168" w:type="dxa"/>
          </w:tcPr>
          <w:p w:rsidR="00526789" w:rsidRDefault="00D04993" w:rsidP="00526789">
            <w:pPr>
              <w:pStyle w:val="TableText"/>
            </w:pPr>
            <w:r>
              <w:t>Institution</w:t>
            </w:r>
            <w:r w:rsidR="00526789">
              <w:t>Identifier*</w:t>
            </w:r>
            <w:r w:rsidR="00526789" w:rsidRPr="007E1686">
              <w:rPr>
                <w:rStyle w:val="FootnoteReference"/>
              </w:rPr>
              <w:t>+</w:t>
            </w:r>
          </w:p>
        </w:tc>
        <w:tc>
          <w:tcPr>
            <w:tcW w:w="6192" w:type="dxa"/>
          </w:tcPr>
          <w:p w:rsidR="00526789" w:rsidRDefault="00526789" w:rsidP="00526789">
            <w:pPr>
              <w:pStyle w:val="TableText"/>
            </w:pPr>
            <w:r>
              <w:t xml:space="preserve">Identifier for the </w:t>
            </w:r>
            <w:r w:rsidR="007C29C2">
              <w:t>institution</w:t>
            </w:r>
            <w:r>
              <w:t xml:space="preserve"> related to the student group.</w:t>
            </w:r>
          </w:p>
          <w:p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rsidTr="00526789">
        <w:tc>
          <w:tcPr>
            <w:tcW w:w="3168" w:type="dxa"/>
          </w:tcPr>
          <w:p w:rsidR="00526789" w:rsidRDefault="00526789" w:rsidP="00526789">
            <w:pPr>
              <w:pStyle w:val="TableText"/>
            </w:pPr>
            <w:r>
              <w:t>ElectronicMailAddress*</w:t>
            </w:r>
          </w:p>
          <w:p w:rsidR="00D04993" w:rsidRDefault="00D04993" w:rsidP="00526789">
            <w:pPr>
              <w:pStyle w:val="TableText"/>
            </w:pPr>
            <w:r>
              <w:t>(Email)</w:t>
            </w:r>
          </w:p>
        </w:tc>
        <w:tc>
          <w:tcPr>
            <w:tcW w:w="6192" w:type="dxa"/>
          </w:tcPr>
          <w:p w:rsidR="00526789" w:rsidRDefault="00526789" w:rsidP="00526789">
            <w:pPr>
              <w:pStyle w:val="TableText"/>
            </w:pPr>
            <w:r>
              <w:t xml:space="preserve">Email address of </w:t>
            </w:r>
            <w:r w:rsidR="008D100B">
              <w:t>the user designated as the “owner”</w:t>
            </w:r>
            <w:r>
              <w:t xml:space="preserve"> of</w:t>
            </w:r>
            <w:r w:rsidR="008D100B">
              <w:t xml:space="preserve"> the Student Group. Email address must belong to</w:t>
            </w:r>
            <w:r>
              <w:t xml:space="preserve"> a user in the system</w:t>
            </w:r>
          </w:p>
          <w:p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email address format</w:t>
            </w:r>
            <w:r w:rsidRPr="00CE7FEE">
              <w:rPr>
                <w:rStyle w:val="Strong"/>
              </w:rPr>
              <w:t>.</w:t>
            </w:r>
          </w:p>
        </w:tc>
      </w:tr>
      <w:tr w:rsidR="00526789" w:rsidRPr="00CF4376" w:rsidTr="00526789">
        <w:tc>
          <w:tcPr>
            <w:tcW w:w="3168" w:type="dxa"/>
          </w:tcPr>
          <w:p w:rsidR="00526789" w:rsidRDefault="00526789" w:rsidP="00526789">
            <w:pPr>
              <w:pStyle w:val="TableText"/>
            </w:pPr>
            <w:r>
              <w:t>StudentGroupName*</w:t>
            </w:r>
            <w:r w:rsidRPr="007E1686">
              <w:rPr>
                <w:rStyle w:val="FootnoteReference"/>
              </w:rPr>
              <w:t>+</w:t>
            </w:r>
          </w:p>
        </w:tc>
        <w:tc>
          <w:tcPr>
            <w:tcW w:w="6192" w:type="dxa"/>
          </w:tcPr>
          <w:p w:rsidR="00526789" w:rsidRDefault="00526789" w:rsidP="00526789">
            <w:pPr>
              <w:pStyle w:val="TableText"/>
            </w:pPr>
            <w:r>
              <w:t>Descriptive name of student group.</w:t>
            </w:r>
          </w:p>
          <w:p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rsidTr="00526789">
        <w:tc>
          <w:tcPr>
            <w:tcW w:w="3168" w:type="dxa"/>
          </w:tcPr>
          <w:p w:rsidR="00526789" w:rsidRDefault="00526789" w:rsidP="00526789">
            <w:pPr>
              <w:pStyle w:val="TableText"/>
            </w:pPr>
            <w:r>
              <w:t>StudentIdentifier*</w:t>
            </w:r>
            <w:r w:rsidRPr="007E1686">
              <w:rPr>
                <w:rStyle w:val="FootnoteReference"/>
              </w:rPr>
              <w:t>+</w:t>
            </w:r>
          </w:p>
        </w:tc>
        <w:tc>
          <w:tcPr>
            <w:tcW w:w="6192" w:type="dxa"/>
          </w:tcPr>
          <w:p w:rsidR="00BC07F1" w:rsidRDefault="00526789" w:rsidP="00262770">
            <w:pPr>
              <w:pStyle w:val="TableText"/>
            </w:pPr>
            <w:r>
              <w:fldChar w:fldCharType="begin"/>
            </w:r>
            <w:r>
              <w:instrText xml:space="preserve"> REF studentidentifier \h </w:instrText>
            </w:r>
            <w:r>
              <w:fldChar w:fldCharType="separate"/>
            </w:r>
            <w:r w:rsidR="00BC07F1">
              <w:t>State-assigned student identifier (SSID).</w:t>
            </w:r>
          </w:p>
          <w:p w:rsidR="00526789" w:rsidRDefault="00BC07F1" w:rsidP="00526789">
            <w:pPr>
              <w:pStyle w:val="TableText"/>
            </w:pPr>
            <w:r w:rsidRPr="00CB623A">
              <w:rPr>
                <w:rStyle w:val="Strong"/>
              </w:rPr>
              <w:t>Up to 30 characters.</w:t>
            </w:r>
            <w:r w:rsidR="00526789">
              <w:fldChar w:fldCharType="end"/>
            </w:r>
          </w:p>
        </w:tc>
      </w:tr>
      <w:tr w:rsidR="00526789" w:rsidRPr="00CF4376" w:rsidTr="00526789">
        <w:tc>
          <w:tcPr>
            <w:tcW w:w="3168" w:type="dxa"/>
          </w:tcPr>
          <w:p w:rsidR="00526789" w:rsidRDefault="00526789" w:rsidP="00526789">
            <w:pPr>
              <w:pStyle w:val="TableText"/>
            </w:pPr>
            <w:r>
              <w:t>StateAbbreviation*</w:t>
            </w:r>
            <w:r w:rsidRPr="007E1686">
              <w:rPr>
                <w:rStyle w:val="FootnoteReference"/>
              </w:rPr>
              <w:t>+</w:t>
            </w:r>
          </w:p>
        </w:tc>
        <w:tc>
          <w:tcPr>
            <w:tcW w:w="6192" w:type="dxa"/>
          </w:tcPr>
          <w:p w:rsidR="00BC07F1" w:rsidRPr="00FC6D62" w:rsidRDefault="00526789" w:rsidP="00FC6D62">
            <w:pPr>
              <w:pStyle w:val="TableText"/>
            </w:pPr>
            <w:r>
              <w:t xml:space="preserve">State where the student group is located.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526789" w:rsidRDefault="00BC07F1" w:rsidP="00526789">
            <w:pPr>
              <w:pStyle w:val="TableTextBullet"/>
            </w:pPr>
            <w:r w:rsidRPr="00657FD7">
              <w:rPr>
                <w:rStyle w:val="Strong"/>
              </w:rPr>
              <w:t>OT</w:t>
            </w:r>
            <w:r w:rsidRPr="00FF6742">
              <w:t>—</w:t>
            </w:r>
            <w:r w:rsidRPr="00657FD7">
              <w:t>Other</w:t>
            </w:r>
            <w:r w:rsidR="00526789">
              <w:fldChar w:fldCharType="end"/>
            </w:r>
          </w:p>
        </w:tc>
      </w:tr>
      <w:tr w:rsidR="00526789" w:rsidRPr="00CF4376" w:rsidTr="00526789">
        <w:tc>
          <w:tcPr>
            <w:tcW w:w="3168" w:type="dxa"/>
          </w:tcPr>
          <w:p w:rsidR="00526789" w:rsidRDefault="00526789" w:rsidP="00526789">
            <w:pPr>
              <w:pStyle w:val="TableText"/>
            </w:pPr>
            <w:r>
              <w:t>ResponsibleDistrictIdentifier*</w:t>
            </w:r>
          </w:p>
          <w:p w:rsidR="00D04993" w:rsidRDefault="00D04993" w:rsidP="00526789">
            <w:pPr>
              <w:pStyle w:val="TableText"/>
            </w:pPr>
            <w:r>
              <w:t>(District Identifier)</w:t>
            </w:r>
          </w:p>
        </w:tc>
        <w:tc>
          <w:tcPr>
            <w:tcW w:w="6192" w:type="dxa"/>
          </w:tcPr>
          <w:p w:rsidR="00526789" w:rsidRDefault="00526789" w:rsidP="00526789">
            <w:pPr>
              <w:pStyle w:val="TableText"/>
            </w:pPr>
            <w:r>
              <w:t>Identifier for the district related to the student-group.</w:t>
            </w:r>
          </w:p>
          <w:p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rsidTr="00526789">
        <w:tc>
          <w:tcPr>
            <w:tcW w:w="3168" w:type="dxa"/>
          </w:tcPr>
          <w:p w:rsidR="00526789" w:rsidRPr="00922BD9" w:rsidRDefault="00526789" w:rsidP="00526789">
            <w:pPr>
              <w:pStyle w:val="TableText"/>
            </w:pPr>
            <w:r w:rsidRPr="00922BD9">
              <w:t>Delete</w:t>
            </w:r>
            <w:r w:rsidR="00940AD7" w:rsidRPr="007E1686">
              <w:rPr>
                <w:rStyle w:val="FootnoteReference"/>
              </w:rPr>
              <w:t>+</w:t>
            </w:r>
          </w:p>
        </w:tc>
        <w:tc>
          <w:tcPr>
            <w:tcW w:w="6192" w:type="dxa"/>
          </w:tcPr>
          <w:p w:rsidR="00526789" w:rsidRPr="00FB4790" w:rsidRDefault="00526789" w:rsidP="00526789">
            <w:pPr>
              <w:pStyle w:val="TableText"/>
            </w:pPr>
            <w:r w:rsidRPr="00FB4790">
              <w:t xml:space="preserve">Flag for deleting the </w:t>
            </w:r>
            <w:r>
              <w:t>student group</w:t>
            </w:r>
            <w:r w:rsidR="00AC3DC9">
              <w:t>-student pair</w:t>
            </w:r>
            <w:r w:rsidRPr="00FB4790">
              <w:t>.</w:t>
            </w:r>
          </w:p>
          <w:p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Institution</w:t>
            </w:r>
            <w:r>
              <w:t>Identifier, StudentGroupName, StudentIdentifier, and StateAbbreviation.</w:t>
            </w:r>
          </w:p>
          <w:p w:rsidR="00526789" w:rsidRDefault="00526789" w:rsidP="003C2877">
            <w:pPr>
              <w:pStyle w:val="TableTextBullet"/>
            </w:pPr>
            <w:r w:rsidRPr="00FB4790">
              <w:rPr>
                <w:rStyle w:val="Strong"/>
              </w:rPr>
              <w:t>&lt;blank&gt;</w:t>
            </w:r>
            <w:r w:rsidRPr="00FB4790">
              <w:t>—</w:t>
            </w:r>
            <w:r>
              <w:t>Add the new student group</w:t>
            </w:r>
            <w:r w:rsidR="00BC0C88">
              <w:t xml:space="preserve"> or modify an existing student group</w:t>
            </w:r>
            <w:r w:rsidRPr="0071086F">
              <w:t>.</w:t>
            </w:r>
          </w:p>
        </w:tc>
      </w:tr>
    </w:tbl>
    <w:p w:rsidR="00D83AD3" w:rsidRDefault="00D83AD3" w:rsidP="00CF4376"/>
    <w:p w:rsidR="00482D83" w:rsidRDefault="00F83300" w:rsidP="00F83300">
      <w:pPr>
        <w:pStyle w:val="Heading3"/>
      </w:pPr>
      <w:bookmarkStart w:id="286" w:name="_Ref388267675"/>
      <w:bookmarkStart w:id="287" w:name="_Toc391560345"/>
      <w:bookmarkStart w:id="288" w:name="_Toc398805150"/>
      <w:r>
        <w:t>Managing</w:t>
      </w:r>
      <w:r w:rsidR="00EB4913">
        <w:t xml:space="preserve"> </w:t>
      </w:r>
      <w:r w:rsidR="00CF4376">
        <w:t>Student Eligibility</w:t>
      </w:r>
      <w:bookmarkEnd w:id="286"/>
      <w:r w:rsidR="00482D83">
        <w:t>.</w:t>
      </w:r>
      <w:bookmarkEnd w:id="287"/>
      <w:bookmarkEnd w:id="288"/>
    </w:p>
    <w:p w:rsidR="00FC79B1" w:rsidRPr="00640C23" w:rsidRDefault="00F25F6F" w:rsidP="001A03C8">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rsidR="00F83300" w:rsidRPr="00D479A4" w:rsidRDefault="00FC79B1" w:rsidP="00FC79B1">
      <w:r>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rsidR="000D4424" w:rsidRDefault="00E84E57" w:rsidP="00FC79B1">
      <w:pPr>
        <w:rPr>
          <w:i/>
        </w:rPr>
      </w:pPr>
      <w:r w:rsidRPr="000B20F1">
        <w:rPr>
          <w:i/>
        </w:rPr>
        <w:lastRenderedPageBreak/>
        <w:t>Note: The actions described in this section are available to users with a client</w:t>
      </w:r>
      <w:r>
        <w:rPr>
          <w:i/>
        </w:rPr>
        <w:t>-</w:t>
      </w:r>
      <w:r w:rsidRPr="000B20F1">
        <w:rPr>
          <w:i/>
        </w:rPr>
        <w:t>, state</w:t>
      </w:r>
      <w:r>
        <w:rPr>
          <w:i/>
        </w:rPr>
        <w:t>-</w:t>
      </w:r>
      <w:r w:rsidRPr="000B20F1">
        <w:rPr>
          <w:i/>
        </w:rPr>
        <w:t>, district</w:t>
      </w:r>
      <w:r>
        <w:rPr>
          <w:i/>
        </w:rPr>
        <w:t>-</w:t>
      </w:r>
      <w:r w:rsidRPr="000B20F1">
        <w:rPr>
          <w:i/>
        </w:rPr>
        <w:t xml:space="preserve">, or </w:t>
      </w:r>
      <w:r w:rsidR="007C29C2">
        <w:rPr>
          <w:i/>
        </w:rPr>
        <w:t>institution</w:t>
      </w:r>
      <w:r>
        <w:rPr>
          <w:i/>
        </w:rPr>
        <w:t>-level</w:t>
      </w:r>
      <w:r w:rsidRPr="000B20F1">
        <w:rPr>
          <w:i/>
        </w:rPr>
        <w:t xml:space="preserve"> role.</w:t>
      </w:r>
    </w:p>
    <w:p w:rsidR="00E102EC" w:rsidRDefault="00E102EC" w:rsidP="009A7309">
      <w:pPr>
        <w:pStyle w:val="ImageCaption"/>
      </w:pPr>
      <w:bookmarkStart w:id="289" w:name="_Toc391560267"/>
      <w:bookmarkStart w:id="290" w:name="_Toc398805206"/>
      <w:r>
        <w:t xml:space="preserve">Figure </w:t>
      </w:r>
      <w:fldSimple w:instr=" SEQ Figure \* ARABIC ">
        <w:r w:rsidR="00BC07F1">
          <w:rPr>
            <w:noProof/>
          </w:rPr>
          <w:t>32</w:t>
        </w:r>
      </w:fldSimple>
      <w:r>
        <w:t xml:space="preserve">. Eligible Assessments </w:t>
      </w:r>
      <w:r w:rsidR="00DD3A1B">
        <w:t xml:space="preserve">section </w:t>
      </w:r>
      <w:r>
        <w:t xml:space="preserve">on </w:t>
      </w:r>
      <w:r w:rsidR="001E5F3F">
        <w:t xml:space="preserve">the </w:t>
      </w:r>
      <w:r>
        <w:t xml:space="preserve">Edit Student Information </w:t>
      </w:r>
      <w:r w:rsidR="00D83AD3">
        <w:t>Screen</w:t>
      </w:r>
      <w:bookmarkEnd w:id="289"/>
      <w:bookmarkEnd w:id="290"/>
    </w:p>
    <w:p w:rsidR="00E102EC" w:rsidRPr="00813C26" w:rsidRDefault="00E102EC" w:rsidP="00813C26">
      <w:pPr>
        <w:pStyle w:val="Image"/>
      </w:pPr>
      <w:r w:rsidRPr="00813C26">
        <w:drawing>
          <wp:inline distT="0" distB="0" distL="0" distR="0" wp14:anchorId="041B4BE1" wp14:editId="263AA891">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rsidTr="009F67BB">
        <w:tc>
          <w:tcPr>
            <w:tcW w:w="720" w:type="dxa"/>
          </w:tcPr>
          <w:p w:rsidR="0031024D" w:rsidRDefault="003E7621" w:rsidP="009F67BB">
            <w:pPr>
              <w:pStyle w:val="NoteIcon"/>
            </w:pPr>
            <w:r>
              <w:rPr>
                <w:sz w:val="20"/>
                <w:szCs w:val="20"/>
              </w:rPr>
              <w:drawing>
                <wp:inline distT="0" distB="0" distL="0" distR="0" wp14:anchorId="33619480" wp14:editId="418AB377">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31024D" w:rsidRPr="0076656D" w:rsidRDefault="001A03C8" w:rsidP="002677FA">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The only way to add, modify,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E102EC" w:rsidRPr="0076656D">
              <w:t>.</w:t>
            </w:r>
          </w:p>
        </w:tc>
      </w:tr>
    </w:tbl>
    <w:p w:rsidR="0031024D" w:rsidRPr="0031024D" w:rsidRDefault="0031024D" w:rsidP="00FC79B1"/>
    <w:p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rsidTr="00AC4F52">
        <w:trPr>
          <w:jc w:val="center"/>
        </w:trPr>
        <w:tc>
          <w:tcPr>
            <w:tcW w:w="9576" w:type="dxa"/>
          </w:tcPr>
          <w:p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F83300" w:rsidRDefault="00F83300"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BC07F1" w:rsidRPr="00BC07F1">
              <w:rPr>
                <w:rStyle w:val="CrossReference"/>
              </w:rPr>
              <w:t>Table 18</w:t>
            </w:r>
            <w:r w:rsidRPr="006A609D">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rsidR="000D4424" w:rsidRDefault="000D4424" w:rsidP="009B6C4A">
            <w:pPr>
              <w:pStyle w:val="ListBullet2"/>
            </w:pPr>
            <w:r>
              <w:t xml:space="preserve">To register a student to multiple assessments, add a row </w:t>
            </w:r>
            <w:r w:rsidR="00655BEE">
              <w:t>for each student-assessment pair</w:t>
            </w:r>
            <w:r>
              <w:t>.</w:t>
            </w:r>
          </w:p>
          <w:p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rsidR="00655BEE" w:rsidRDefault="000D4424" w:rsidP="009B6C4A">
            <w:pPr>
              <w:pStyle w:val="ListNumber"/>
            </w:pPr>
            <w:r>
              <w:t xml:space="preserve">To modify a student eligibility record, </w:t>
            </w:r>
            <w:r w:rsidR="00655BEE">
              <w:t>do the following:</w:t>
            </w:r>
          </w:p>
          <w:p w:rsidR="00655BEE" w:rsidRDefault="00655BEE" w:rsidP="009B6C4A">
            <w:pPr>
              <w:pStyle w:val="ListNumber2"/>
            </w:pPr>
            <w:r>
              <w:t>D</w:t>
            </w:r>
            <w:r w:rsidR="000D4424">
              <w:t>elete the original record in one row</w:t>
            </w:r>
            <w:r>
              <w:t>.</w:t>
            </w:r>
          </w:p>
          <w:p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rsidR="00F368CC" w:rsidRDefault="00F368CC" w:rsidP="00F368CC"/>
    <w:p w:rsidR="00F368CC" w:rsidRPr="00F368CC" w:rsidRDefault="007358B1" w:rsidP="009735DF">
      <w:pPr>
        <w:keepNext/>
        <w:keepLines/>
      </w:pP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BC07F1" w:rsidRPr="00BC07F1">
        <w:rPr>
          <w:rStyle w:val="CrossReference"/>
        </w:rPr>
        <w:t>Table 18</w:t>
      </w:r>
      <w:r w:rsidRPr="006A609D">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rsidR="00D04F34" w:rsidRDefault="00143C08" w:rsidP="00800BB7">
      <w:pPr>
        <w:pStyle w:val="TableCaption"/>
      </w:pPr>
      <w:bookmarkStart w:id="291" w:name="_Ref388253530"/>
      <w:r>
        <w:t>Table </w:t>
      </w:r>
      <w:fldSimple w:instr=" SEQ Table \* ARABIC ">
        <w:r w:rsidR="00BC07F1">
          <w:rPr>
            <w:noProof/>
          </w:rPr>
          <w:t>18</w:t>
        </w:r>
      </w:fldSimple>
      <w:bookmarkEnd w:id="291"/>
      <w:r>
        <w:t xml:space="preserve">. </w:t>
      </w:r>
      <w:r w:rsidRPr="00783149">
        <w:t xml:space="preserve">Upload </w:t>
      </w:r>
      <w:r>
        <w:t xml:space="preserve">Student Eligibility </w:t>
      </w:r>
      <w:r w:rsidRPr="00783149">
        <w:t>File Requirements</w:t>
      </w:r>
    </w:p>
    <w:tbl>
      <w:tblPr>
        <w:tblStyle w:val="TableGrid"/>
        <w:tblW w:w="0" w:type="auto"/>
        <w:tblLayout w:type="fixed"/>
        <w:tblLook w:val="04A0" w:firstRow="1" w:lastRow="0" w:firstColumn="1" w:lastColumn="0" w:noHBand="0" w:noVBand="1"/>
      </w:tblPr>
      <w:tblGrid>
        <w:gridCol w:w="2790"/>
        <w:gridCol w:w="6570"/>
      </w:tblGrid>
      <w:tr w:rsidR="00D04F34" w:rsidRPr="00D04F34"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rsidR="00D04F34" w:rsidRPr="00D04F34" w:rsidRDefault="00D04F34" w:rsidP="00D04F34">
            <w:pPr>
              <w:pStyle w:val="TableHeader"/>
            </w:pPr>
            <w:r w:rsidRPr="00D04F34">
              <w:t>Column</w:t>
            </w:r>
          </w:p>
        </w:tc>
        <w:tc>
          <w:tcPr>
            <w:tcW w:w="6570" w:type="dxa"/>
          </w:tcPr>
          <w:p w:rsidR="00D04F34" w:rsidRPr="00D04F34" w:rsidRDefault="00D04F34" w:rsidP="00D04F34">
            <w:pPr>
              <w:pStyle w:val="TableHeader"/>
            </w:pPr>
            <w:r w:rsidRPr="00D04F34">
              <w:t>Description</w:t>
            </w:r>
          </w:p>
        </w:tc>
      </w:tr>
      <w:tr w:rsidR="00F46106" w:rsidRPr="00D04F34" w:rsidTr="00D83AD3">
        <w:tc>
          <w:tcPr>
            <w:tcW w:w="2790" w:type="dxa"/>
          </w:tcPr>
          <w:p w:rsidR="00F46106" w:rsidRPr="00D04F34" w:rsidRDefault="00F46106" w:rsidP="00D04F34">
            <w:pPr>
              <w:pStyle w:val="TableText"/>
            </w:pPr>
            <w:r w:rsidRPr="00D04F34">
              <w:t>StudentIdentifier</w:t>
            </w:r>
            <w:r w:rsidR="0001285A">
              <w:t>*</w:t>
            </w:r>
            <w:r w:rsidR="000D2B7A" w:rsidRPr="000D2B7A">
              <w:rPr>
                <w:rStyle w:val="FootnoteReference"/>
              </w:rPr>
              <w:t>+</w:t>
            </w:r>
          </w:p>
        </w:tc>
        <w:tc>
          <w:tcPr>
            <w:tcW w:w="6570" w:type="dxa"/>
          </w:tcPr>
          <w:p w:rsidR="00BC07F1" w:rsidRDefault="00010A21" w:rsidP="00262770">
            <w:pPr>
              <w:pStyle w:val="TableText"/>
            </w:pPr>
            <w:r>
              <w:fldChar w:fldCharType="begin"/>
            </w:r>
            <w:r>
              <w:instrText xml:space="preserve"> REF studentidentifier \h </w:instrText>
            </w:r>
            <w:r>
              <w:fldChar w:fldCharType="separate"/>
            </w:r>
            <w:r w:rsidR="00BC07F1">
              <w:t>State-assigned student identifier (SSID).</w:t>
            </w:r>
          </w:p>
          <w:p w:rsidR="00010A21" w:rsidRDefault="00BC07F1" w:rsidP="00F46106">
            <w:pPr>
              <w:pStyle w:val="TableText"/>
            </w:pPr>
            <w:r w:rsidRPr="00CB623A">
              <w:rPr>
                <w:rStyle w:val="Strong"/>
              </w:rPr>
              <w:t>Up to 30 characters.</w:t>
            </w:r>
            <w:r w:rsidR="00010A21">
              <w:fldChar w:fldCharType="end"/>
            </w:r>
          </w:p>
        </w:tc>
      </w:tr>
      <w:tr w:rsidR="00F46106" w:rsidRPr="00D04F34" w:rsidTr="00D83AD3">
        <w:tc>
          <w:tcPr>
            <w:tcW w:w="2790" w:type="dxa"/>
          </w:tcPr>
          <w:p w:rsidR="00F46106" w:rsidRPr="00D04F34" w:rsidRDefault="00F46106" w:rsidP="00D04F34">
            <w:pPr>
              <w:pStyle w:val="TableText"/>
            </w:pPr>
            <w:r w:rsidRPr="00D04F34">
              <w:t>AssessmentAdministrationAssessmentFamily</w:t>
            </w:r>
            <w:r w:rsidR="0001285A">
              <w:t>*</w:t>
            </w:r>
          </w:p>
        </w:tc>
        <w:tc>
          <w:tcPr>
            <w:tcW w:w="6570" w:type="dxa"/>
          </w:tcPr>
          <w:p w:rsidR="00F46106" w:rsidRDefault="00F46106" w:rsidP="00F46106">
            <w:pPr>
              <w:pStyle w:val="TableText"/>
            </w:pPr>
            <w:r>
              <w:t>An identifier for the test administration program</w:t>
            </w:r>
            <w:r w:rsidR="003E62A5">
              <w:t>.</w:t>
            </w:r>
          </w:p>
          <w:p w:rsidR="003E62A5" w:rsidRPr="003E62A5" w:rsidRDefault="003E62A5" w:rsidP="00F46106">
            <w:pPr>
              <w:pStyle w:val="TableText"/>
              <w:rPr>
                <w:rStyle w:val="Strong"/>
              </w:rPr>
            </w:pPr>
            <w:r w:rsidRPr="003E62A5">
              <w:rPr>
                <w:rStyle w:val="Strong"/>
              </w:rPr>
              <w:t>Up to 60 characters.</w:t>
            </w:r>
          </w:p>
        </w:tc>
      </w:tr>
      <w:tr w:rsidR="00F46106" w:rsidRPr="00D04F34" w:rsidTr="00D83AD3">
        <w:tc>
          <w:tcPr>
            <w:tcW w:w="2790" w:type="dxa"/>
          </w:tcPr>
          <w:p w:rsidR="00F46106" w:rsidRPr="00D04F34" w:rsidRDefault="00F46106" w:rsidP="00D04F34">
            <w:pPr>
              <w:pStyle w:val="TableText"/>
            </w:pPr>
            <w:r w:rsidRPr="00D04F34">
              <w:lastRenderedPageBreak/>
              <w:t>StateAbbreviation</w:t>
            </w:r>
            <w:r w:rsidR="0001285A">
              <w:t>*</w:t>
            </w:r>
            <w:r w:rsidR="000D2B7A" w:rsidRPr="000D2B7A">
              <w:rPr>
                <w:rStyle w:val="FootnoteReference"/>
              </w:rPr>
              <w:t>+</w:t>
            </w:r>
          </w:p>
        </w:tc>
        <w:tc>
          <w:tcPr>
            <w:tcW w:w="6570" w:type="dxa"/>
          </w:tcPr>
          <w:p w:rsidR="00BC07F1" w:rsidRPr="00FC6D62" w:rsidRDefault="003E62A5" w:rsidP="00FC6D62">
            <w:pPr>
              <w:pStyle w:val="TableText"/>
            </w:pPr>
            <w:r>
              <w:t>State with which the student</w:t>
            </w:r>
            <w:r w:rsidR="00EA209D">
              <w:t xml:space="preserve"> eligibility</w:t>
            </w:r>
            <w:r>
              <w:t xml:space="preserve"> is associated. </w:t>
            </w:r>
            <w:r>
              <w:fldChar w:fldCharType="begin"/>
            </w:r>
            <w:r>
              <w:instrText xml:space="preserve"> REF stateabbrev \h </w:instrText>
            </w:r>
            <w: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3E62A5" w:rsidRDefault="00BC07F1" w:rsidP="00F70888">
            <w:pPr>
              <w:pStyle w:val="TableTextBullet"/>
            </w:pPr>
            <w:r w:rsidRPr="00657FD7">
              <w:rPr>
                <w:rStyle w:val="Strong"/>
              </w:rPr>
              <w:t>OT</w:t>
            </w:r>
            <w:r w:rsidRPr="00FF6742">
              <w:t>—</w:t>
            </w:r>
            <w:r w:rsidRPr="00657FD7">
              <w:t>Other</w:t>
            </w:r>
            <w:r w:rsidR="003E62A5">
              <w:fldChar w:fldCharType="end"/>
            </w:r>
          </w:p>
        </w:tc>
      </w:tr>
      <w:tr w:rsidR="00F46106" w:rsidRPr="00D04F34" w:rsidTr="00D83AD3">
        <w:tc>
          <w:tcPr>
            <w:tcW w:w="2790" w:type="dxa"/>
          </w:tcPr>
          <w:p w:rsidR="00F46106" w:rsidRPr="00D04F34" w:rsidRDefault="00F46106" w:rsidP="00D04F34">
            <w:pPr>
              <w:pStyle w:val="TableText"/>
            </w:pPr>
            <w:r w:rsidRPr="00D04F34">
              <w:t>ResponsibleDistrictIdentifier</w:t>
            </w:r>
            <w:r w:rsidR="0001285A">
              <w:t>*</w:t>
            </w:r>
          </w:p>
        </w:tc>
        <w:tc>
          <w:tcPr>
            <w:tcW w:w="6570" w:type="dxa"/>
          </w:tcPr>
          <w:p w:rsidR="00EA209D" w:rsidRDefault="00EA209D" w:rsidP="00EA209D">
            <w:pPr>
              <w:pStyle w:val="TableText"/>
            </w:pPr>
            <w:r>
              <w:t>Identifier for the district related to the student eligibility.</w:t>
            </w:r>
          </w:p>
          <w:p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rsidTr="00D83AD3">
        <w:tc>
          <w:tcPr>
            <w:tcW w:w="2790" w:type="dxa"/>
          </w:tcPr>
          <w:p w:rsidR="00F46106" w:rsidRPr="00D04F34" w:rsidRDefault="00F46106" w:rsidP="00D04F34">
            <w:pPr>
              <w:pStyle w:val="TableText"/>
            </w:pPr>
            <w:r w:rsidRPr="00D04F34">
              <w:t>Subject</w:t>
            </w:r>
            <w:r w:rsidR="0001285A">
              <w:t>*</w:t>
            </w:r>
          </w:p>
        </w:tc>
        <w:tc>
          <w:tcPr>
            <w:tcW w:w="6570" w:type="dxa"/>
          </w:tcPr>
          <w:p w:rsidR="00F46106" w:rsidRDefault="00F46106" w:rsidP="00F46106">
            <w:pPr>
              <w:pStyle w:val="TableText"/>
            </w:pPr>
            <w:r>
              <w:t>The subject of the assessment the student is eligible to take</w:t>
            </w:r>
            <w:r w:rsidR="00BF511F">
              <w:t>.</w:t>
            </w:r>
          </w:p>
          <w:p w:rsidR="00BF511F" w:rsidRPr="00BF511F" w:rsidRDefault="00BF511F" w:rsidP="00F46106">
            <w:pPr>
              <w:pStyle w:val="TableText"/>
              <w:rPr>
                <w:rStyle w:val="Strong"/>
              </w:rPr>
            </w:pPr>
            <w:r w:rsidRPr="00BF511F">
              <w:rPr>
                <w:rStyle w:val="Strong"/>
              </w:rPr>
              <w:t>Up to 20 characters.</w:t>
            </w:r>
          </w:p>
        </w:tc>
      </w:tr>
      <w:tr w:rsidR="00F46106" w:rsidRPr="00D04F34" w:rsidTr="00D83AD3">
        <w:tc>
          <w:tcPr>
            <w:tcW w:w="2790" w:type="dxa"/>
          </w:tcPr>
          <w:p w:rsidR="00F46106" w:rsidRPr="00D04F34" w:rsidRDefault="00F46106" w:rsidP="00D04F34">
            <w:pPr>
              <w:pStyle w:val="TableText"/>
            </w:pPr>
            <w:r w:rsidRPr="00D04F34">
              <w:t>TestName</w:t>
            </w:r>
            <w:r w:rsidR="0001285A">
              <w:t>*</w:t>
            </w:r>
            <w:r w:rsidR="000D2B7A" w:rsidRPr="000D2B7A">
              <w:rPr>
                <w:rStyle w:val="FootnoteReference"/>
              </w:rPr>
              <w:t>+</w:t>
            </w:r>
          </w:p>
        </w:tc>
        <w:tc>
          <w:tcPr>
            <w:tcW w:w="6570" w:type="dxa"/>
          </w:tcPr>
          <w:p w:rsidR="00F46106" w:rsidRDefault="00F46106" w:rsidP="00F46106">
            <w:pPr>
              <w:pStyle w:val="TableText"/>
            </w:pPr>
            <w:r>
              <w:t>The specific name of the assessment the student is eligible to take</w:t>
            </w:r>
            <w:r w:rsidR="00BF511F">
              <w:t>.</w:t>
            </w:r>
          </w:p>
          <w:p w:rsidR="00BF511F" w:rsidRPr="00BF511F" w:rsidRDefault="00BF511F" w:rsidP="00F46106">
            <w:pPr>
              <w:pStyle w:val="TableText"/>
              <w:rPr>
                <w:rStyle w:val="Strong"/>
              </w:rPr>
            </w:pPr>
            <w:r w:rsidRPr="00BF511F">
              <w:rPr>
                <w:rStyle w:val="Strong"/>
              </w:rPr>
              <w:t>Up to 200 characters.</w:t>
            </w:r>
          </w:p>
        </w:tc>
      </w:tr>
      <w:tr w:rsidR="00F46106" w:rsidRPr="00D04F34" w:rsidTr="00D83AD3">
        <w:tc>
          <w:tcPr>
            <w:tcW w:w="2790" w:type="dxa"/>
          </w:tcPr>
          <w:p w:rsidR="00F46106" w:rsidRPr="00D04F34" w:rsidRDefault="00F46106" w:rsidP="00D04F34">
            <w:pPr>
              <w:pStyle w:val="TableText"/>
            </w:pPr>
            <w:r w:rsidRPr="00D04F34">
              <w:t>TestVersion</w:t>
            </w:r>
            <w:r w:rsidR="0001285A">
              <w:t>*</w:t>
            </w:r>
            <w:r w:rsidR="000D2B7A" w:rsidRPr="000D2B7A">
              <w:rPr>
                <w:rStyle w:val="FootnoteReference"/>
              </w:rPr>
              <w:t>+</w:t>
            </w:r>
          </w:p>
        </w:tc>
        <w:tc>
          <w:tcPr>
            <w:tcW w:w="6570" w:type="dxa"/>
          </w:tcPr>
          <w:p w:rsidR="00F46106" w:rsidRDefault="00BF511F" w:rsidP="00F46106">
            <w:pPr>
              <w:pStyle w:val="TableText"/>
            </w:pPr>
            <w:r>
              <w:t>P</w:t>
            </w:r>
            <w:r w:rsidR="00F46106">
              <w:t>art of the unique key to identify a particular assessment</w:t>
            </w:r>
            <w:r>
              <w:t>.</w:t>
            </w:r>
          </w:p>
          <w:p w:rsidR="00BF511F" w:rsidRPr="00BF511F" w:rsidRDefault="00BF511F" w:rsidP="00F46106">
            <w:pPr>
              <w:pStyle w:val="TableText"/>
              <w:rPr>
                <w:rStyle w:val="Strong"/>
              </w:rPr>
            </w:pPr>
            <w:r w:rsidRPr="00BF511F">
              <w:rPr>
                <w:rStyle w:val="Strong"/>
              </w:rPr>
              <w:t>Up to 50 characters.</w:t>
            </w:r>
          </w:p>
        </w:tc>
      </w:tr>
      <w:tr w:rsidR="00F46106" w:rsidRPr="00D04F34" w:rsidTr="00D83AD3">
        <w:tc>
          <w:tcPr>
            <w:tcW w:w="2790" w:type="dxa"/>
          </w:tcPr>
          <w:p w:rsidR="00F46106" w:rsidRPr="00D04F34" w:rsidRDefault="00F46106" w:rsidP="00D04F34">
            <w:pPr>
              <w:pStyle w:val="TableText"/>
            </w:pPr>
            <w:r w:rsidRPr="00D04F34">
              <w:t>TestForm</w:t>
            </w:r>
          </w:p>
        </w:tc>
        <w:tc>
          <w:tcPr>
            <w:tcW w:w="6570" w:type="dxa"/>
          </w:tcPr>
          <w:p w:rsidR="00F46106" w:rsidRDefault="00F46106" w:rsidP="00F46106">
            <w:pPr>
              <w:pStyle w:val="TableText"/>
            </w:pPr>
            <w:r>
              <w:t>The specific name of the form assigned to the student</w:t>
            </w:r>
            <w:r w:rsidR="00BF511F">
              <w:t>.</w:t>
            </w:r>
          </w:p>
          <w:p w:rsidR="00BF511F" w:rsidRDefault="00BF511F" w:rsidP="00F46106">
            <w:pPr>
              <w:pStyle w:val="TableText"/>
            </w:pPr>
            <w:r w:rsidRPr="00BF511F">
              <w:rPr>
                <w:rStyle w:val="Strong"/>
              </w:rPr>
              <w:t>Up to 50 characters.</w:t>
            </w:r>
          </w:p>
        </w:tc>
      </w:tr>
      <w:tr w:rsidR="00F46106" w:rsidRPr="00D04F34" w:rsidTr="00D83AD3">
        <w:tc>
          <w:tcPr>
            <w:tcW w:w="2790" w:type="dxa"/>
          </w:tcPr>
          <w:p w:rsidR="00F46106" w:rsidRPr="00D04F34" w:rsidRDefault="00F46106" w:rsidP="00D04F34">
            <w:pPr>
              <w:pStyle w:val="TableText"/>
            </w:pPr>
            <w:r w:rsidRPr="00D04F34">
              <w:t>Delete</w:t>
            </w:r>
            <w:r w:rsidR="003C2877" w:rsidRPr="000D2B7A">
              <w:rPr>
                <w:rStyle w:val="FootnoteReference"/>
              </w:rPr>
              <w:t>+</w:t>
            </w:r>
          </w:p>
        </w:tc>
        <w:tc>
          <w:tcPr>
            <w:tcW w:w="6570" w:type="dxa"/>
          </w:tcPr>
          <w:p w:rsidR="00BF511F" w:rsidRPr="00FB4790" w:rsidRDefault="00BF511F" w:rsidP="00BF511F">
            <w:pPr>
              <w:pStyle w:val="TableText"/>
            </w:pPr>
            <w:r w:rsidRPr="00FB4790">
              <w:t xml:space="preserve">Flag for deleting the </w:t>
            </w:r>
            <w:r w:rsidR="00EA209D">
              <w:t>student eligibility</w:t>
            </w:r>
            <w:r w:rsidRPr="00FB4790">
              <w:t>.</w:t>
            </w:r>
          </w:p>
          <w:p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r w:rsidR="00ED5C90" w:rsidRPr="00D04F34">
              <w:t>StudentIdentifier</w:t>
            </w:r>
            <w:r w:rsidR="00ED5C90">
              <w:t xml:space="preserve">, </w:t>
            </w:r>
            <w:r w:rsidR="00ED5C90" w:rsidRPr="00D04F34">
              <w:t>StateAbbreviation</w:t>
            </w:r>
            <w:r w:rsidR="00ED5C90">
              <w:t xml:space="preserve">, </w:t>
            </w:r>
            <w:r w:rsidR="00ED5C90" w:rsidRPr="00D04F34">
              <w:t>TestName</w:t>
            </w:r>
            <w:r w:rsidR="00ED5C90">
              <w:t xml:space="preserve">, and </w:t>
            </w:r>
            <w:r w:rsidR="00ED5C90" w:rsidRPr="00D04F34">
              <w:t>TestVersion</w:t>
            </w:r>
            <w:r w:rsidR="00ED5C90">
              <w:t>.</w:t>
            </w:r>
          </w:p>
          <w:p w:rsidR="00BF511F" w:rsidRDefault="00BF511F" w:rsidP="00BF511F">
            <w:pPr>
              <w:pStyle w:val="TableTextBullet"/>
            </w:pPr>
            <w:r w:rsidRPr="00FB4790">
              <w:rPr>
                <w:rStyle w:val="Strong"/>
              </w:rPr>
              <w:t>&lt;blank&gt;</w:t>
            </w:r>
            <w:r w:rsidRPr="00FB4790">
              <w:t>—</w:t>
            </w:r>
            <w:r>
              <w:t>Add the new student-eligibility pair, or modify the existing student-eligibility pair</w:t>
            </w:r>
            <w:r w:rsidRPr="0071086F">
              <w:t>.</w:t>
            </w:r>
          </w:p>
        </w:tc>
      </w:tr>
    </w:tbl>
    <w:p w:rsidR="00482D83" w:rsidRDefault="002456CE" w:rsidP="0017061A">
      <w:pPr>
        <w:pStyle w:val="Heading3"/>
      </w:pPr>
      <w:bookmarkStart w:id="292" w:name="_Working_with_Accommodations"/>
      <w:bookmarkStart w:id="293" w:name="_Ref389562908"/>
      <w:bookmarkStart w:id="294" w:name="_Toc391560346"/>
      <w:bookmarkStart w:id="295" w:name="_Toc398805151"/>
      <w:bookmarkEnd w:id="292"/>
      <w:r>
        <w:t>Managing</w:t>
      </w:r>
      <w:r w:rsidR="00CF4376">
        <w:t xml:space="preserve"> Accommodations</w:t>
      </w:r>
      <w:r w:rsidR="00482D83">
        <w:t>.</w:t>
      </w:r>
      <w:bookmarkEnd w:id="293"/>
      <w:bookmarkEnd w:id="294"/>
      <w:bookmarkEnd w:id="295"/>
    </w:p>
    <w:p w:rsidR="00147379" w:rsidRDefault="001D5E52" w:rsidP="00147379">
      <w:pPr>
        <w:keepNext/>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t>. You can also add accommodations for multiple students and subjects via the file upload task, but you cannot use the upload task to delete existing accommodations.</w:t>
      </w:r>
    </w:p>
    <w:p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rsidR="00482D83" w:rsidRDefault="00CF4376" w:rsidP="0017061A">
      <w:pPr>
        <w:pStyle w:val="Heading4"/>
      </w:pPr>
      <w:bookmarkStart w:id="296" w:name="_Toc391560347"/>
      <w:bookmarkStart w:id="297" w:name="_Toc398805152"/>
      <w:r>
        <w:t xml:space="preserve">Create or </w:t>
      </w:r>
      <w:r w:rsidR="00E773CA">
        <w:t xml:space="preserve">modify </w:t>
      </w:r>
      <w:r w:rsidR="00772A6A">
        <w:t xml:space="preserve">a student’s </w:t>
      </w:r>
      <w:r w:rsidR="00E773CA">
        <w:t>accommodations</w:t>
      </w:r>
      <w:bookmarkStart w:id="298" w:name="_Ref389227549"/>
      <w:r w:rsidR="00482D83">
        <w:t>.</w:t>
      </w:r>
      <w:bookmarkEnd w:id="296"/>
      <w:bookmarkEnd w:id="297"/>
    </w:p>
    <w:p w:rsidR="000D4424" w:rsidRDefault="000D4424" w:rsidP="009A7309">
      <w:pPr>
        <w:pStyle w:val="ImageCaption"/>
      </w:pPr>
      <w:bookmarkStart w:id="299" w:name="_Ref389558976"/>
      <w:bookmarkStart w:id="300" w:name="_Toc391560268"/>
      <w:bookmarkStart w:id="301" w:name="_Toc398805207"/>
      <w:r>
        <w:t>Figure</w:t>
      </w:r>
      <w:r w:rsidR="00126984">
        <w:t> </w:t>
      </w:r>
      <w:fldSimple w:instr=" SEQ Figure \* ARABIC ">
        <w:r w:rsidR="00BC07F1">
          <w:rPr>
            <w:noProof/>
          </w:rPr>
          <w:t>33</w:t>
        </w:r>
      </w:fldSimple>
      <w:bookmarkEnd w:id="298"/>
      <w:bookmarkEnd w:id="299"/>
      <w:r>
        <w:t xml:space="preserve">. Accommodations </w:t>
      </w:r>
      <w:r w:rsidR="005C5BB1">
        <w:t xml:space="preserve">section </w:t>
      </w:r>
      <w:r>
        <w:t xml:space="preserve">on the Edit Student Information </w:t>
      </w:r>
      <w:r w:rsidR="00D83AD3">
        <w:t>Screen</w:t>
      </w:r>
      <w:bookmarkEnd w:id="300"/>
      <w:bookmarkEnd w:id="301"/>
    </w:p>
    <w:p w:rsidR="000D4424" w:rsidRDefault="000D4424" w:rsidP="00FA6D12">
      <w:pPr>
        <w:pStyle w:val="Image"/>
      </w:pPr>
      <w:r>
        <w:drawing>
          <wp:inline distT="0" distB="0" distL="0" distR="0" wp14:anchorId="0113A238" wp14:editId="6942E47B">
            <wp:extent cx="5486400" cy="1161916"/>
            <wp:effectExtent l="19050" t="19050" r="1905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161916"/>
                    </a:xfrm>
                    <a:prstGeom prst="rect">
                      <a:avLst/>
                    </a:prstGeom>
                    <a:noFill/>
                    <a:ln>
                      <a:solidFill>
                        <a:schemeClr val="bg1">
                          <a:lumMod val="65000"/>
                        </a:schemeClr>
                      </a:solidFill>
                    </a:ln>
                  </pic:spPr>
                </pic:pic>
              </a:graphicData>
            </a:graphic>
          </wp:inline>
        </w:drawing>
      </w:r>
    </w:p>
    <w:p w:rsidR="00126984" w:rsidRPr="000D4424" w:rsidRDefault="00126984" w:rsidP="00126984">
      <w:pPr>
        <w:pStyle w:val="ProcedureIntroduction"/>
      </w:pPr>
      <w:bookmarkStart w:id="302" w:name="create_accommos"/>
      <w:r>
        <w:lastRenderedPageBreak/>
        <w:t>To create</w:t>
      </w:r>
      <w:r w:rsidR="003A5130">
        <w:t xml:space="preserve">, modify, or delete </w:t>
      </w:r>
      <w:r>
        <w:t>a student’s accommodations</w:t>
      </w:r>
      <w:bookmarkEnd w:id="302"/>
      <w:r>
        <w:t>:</w:t>
      </w:r>
    </w:p>
    <w:tbl>
      <w:tblPr>
        <w:tblStyle w:val="TableProcedure"/>
        <w:tblW w:w="9360" w:type="dxa"/>
        <w:jc w:val="center"/>
        <w:tblLayout w:type="fixed"/>
        <w:tblLook w:val="04A0" w:firstRow="1" w:lastRow="0" w:firstColumn="1" w:lastColumn="0" w:noHBand="0" w:noVBand="1"/>
      </w:tblPr>
      <w:tblGrid>
        <w:gridCol w:w="9360"/>
      </w:tblGrid>
      <w:tr w:rsidR="0017061A" w:rsidTr="00127A86">
        <w:trPr>
          <w:jc w:val="center"/>
        </w:trPr>
        <w:tc>
          <w:tcPr>
            <w:tcW w:w="9576" w:type="dxa"/>
          </w:tcPr>
          <w:p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rsidR="0017061A" w:rsidRDefault="0017061A" w:rsidP="00B12529">
            <w:pPr>
              <w:pStyle w:val="ListNumber"/>
            </w:pPr>
            <w:r>
              <w:t xml:space="preserve">On the search results table, click </w:t>
            </w:r>
            <w:r w:rsidR="001E6E28">
              <w:t>[</w:t>
            </w:r>
            <w:r w:rsidR="009B6C4A">
              <w:t xml:space="preserve"> </w:t>
            </w:r>
            <w:r>
              <w:rPr>
                <w:i/>
                <w:noProof/>
              </w:rPr>
              <w:drawing>
                <wp:inline distT="0" distB="0" distL="0" distR="0" wp14:anchorId="46442DFB" wp14:editId="40A4DFAF">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A609D">
              <w:rPr>
                <w:rStyle w:val="CrossReference"/>
              </w:rPr>
              <w:fldChar w:fldCharType="begin"/>
            </w:r>
            <w:r w:rsidR="006A609D" w:rsidRPr="006A609D">
              <w:rPr>
                <w:rStyle w:val="CrossReference"/>
              </w:rPr>
              <w:instrText xml:space="preserve"> REF _Ref389558976 \* MERGEFORMAT \h</w:instrText>
            </w:r>
            <w:r w:rsidR="00E82863" w:rsidRPr="006A609D">
              <w:rPr>
                <w:rStyle w:val="CrossReference"/>
              </w:rPr>
            </w:r>
            <w:r w:rsidR="00E82863" w:rsidRPr="006A609D">
              <w:rPr>
                <w:rStyle w:val="CrossReference"/>
              </w:rPr>
              <w:fldChar w:fldCharType="separate"/>
            </w:r>
            <w:r w:rsidR="00BC07F1" w:rsidRPr="00BC07F1">
              <w:rPr>
                <w:rStyle w:val="CrossReference"/>
              </w:rPr>
              <w:t>Figure 33</w:t>
            </w:r>
            <w:r w:rsidR="00E82863" w:rsidRPr="006A609D">
              <w:rPr>
                <w:rStyle w:val="CrossReference"/>
              </w:rPr>
              <w:fldChar w:fldCharType="end"/>
            </w:r>
            <w:r w:rsidR="00B12529">
              <w:t>).</w:t>
            </w:r>
          </w:p>
          <w:p w:rsidR="00E82863" w:rsidRDefault="0017061A" w:rsidP="00126984">
            <w:pPr>
              <w:pStyle w:val="ListNumber"/>
            </w:pPr>
            <w:r>
              <w:t xml:space="preserve">To add an accommodation for the student, </w:t>
            </w:r>
            <w:r w:rsidR="00E82863">
              <w:t>do the following:</w:t>
            </w:r>
          </w:p>
          <w:p w:rsidR="00772A6A" w:rsidRDefault="00E82863" w:rsidP="009B6C4A">
            <w:pPr>
              <w:pStyle w:val="ListNumber2"/>
            </w:pPr>
            <w:bookmarkStart w:id="303" w:name="_Ref389563312"/>
            <w:r>
              <w:t xml:space="preserve">Click </w:t>
            </w:r>
            <w:r w:rsidR="001E6E28">
              <w:t>[</w:t>
            </w:r>
            <w:r w:rsidR="009B6C4A">
              <w:t xml:space="preserve"> </w:t>
            </w:r>
            <w:r w:rsidR="0017061A">
              <w:rPr>
                <w:noProof/>
              </w:rPr>
              <w:drawing>
                <wp:inline distT="0" distB="0" distL="0" distR="0" wp14:anchorId="10260CD3" wp14:editId="1EC6C2BC">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303"/>
            <w:r w:rsidR="0017061A">
              <w:t xml:space="preserve"> </w:t>
            </w:r>
          </w:p>
          <w:p w:rsidR="00772A6A" w:rsidRDefault="00772A6A" w:rsidP="00126984">
            <w:pPr>
              <w:pStyle w:val="ListNumber2"/>
            </w:pPr>
            <w:bookmarkStart w:id="304" w:name="_Ref389563314"/>
            <w:r>
              <w:t>E</w:t>
            </w:r>
            <w:r w:rsidR="0017061A">
              <w:t xml:space="preserve">nter the accommodation information in the provided fields. For </w:t>
            </w:r>
            <w:r>
              <w:t xml:space="preserve">a description of these fields, refer to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C07F1" w:rsidRPr="00BC07F1">
              <w:rPr>
                <w:rStyle w:val="CrossReference"/>
              </w:rPr>
              <w:t>Table 19</w:t>
            </w:r>
            <w:r w:rsidRPr="006A609D">
              <w:rPr>
                <w:rStyle w:val="CrossReference"/>
              </w:rPr>
              <w:fldChar w:fldCharType="end"/>
            </w:r>
            <w:r>
              <w:t>.</w:t>
            </w:r>
            <w:bookmarkEnd w:id="304"/>
          </w:p>
          <w:p w:rsidR="003E63E1" w:rsidRDefault="003E63E1" w:rsidP="00126984">
            <w:pPr>
              <w:pStyle w:val="ListNumber2"/>
            </w:pPr>
            <w:r>
              <w:t xml:space="preserve">Repeat steps </w:t>
            </w:r>
            <w:r w:rsidRPr="006A609D">
              <w:rPr>
                <w:rStyle w:val="CrossReference"/>
              </w:rPr>
              <w:fldChar w:fldCharType="begin"/>
            </w:r>
            <w:r w:rsidR="006A609D" w:rsidRPr="006A609D">
              <w:rPr>
                <w:rStyle w:val="CrossReference"/>
              </w:rPr>
              <w:instrText xml:space="preserve"> REF _Ref389563312 \* MERGEFORMAT \h \r</w:instrText>
            </w:r>
            <w:r w:rsidRPr="006A609D">
              <w:rPr>
                <w:rStyle w:val="CrossReference"/>
              </w:rPr>
            </w:r>
            <w:r w:rsidRPr="006A609D">
              <w:rPr>
                <w:rStyle w:val="CrossReference"/>
              </w:rPr>
              <w:fldChar w:fldCharType="separate"/>
            </w:r>
            <w:r w:rsidR="00BC07F1">
              <w:rPr>
                <w:rStyle w:val="CrossReference"/>
              </w:rPr>
              <w:t>a</w:t>
            </w:r>
            <w:r w:rsidRPr="006A609D">
              <w:rPr>
                <w:rStyle w:val="CrossReference"/>
              </w:rPr>
              <w:fldChar w:fldCharType="end"/>
            </w:r>
            <w:r>
              <w:t>–</w:t>
            </w:r>
            <w:r w:rsidRPr="006A609D">
              <w:rPr>
                <w:rStyle w:val="CrossReference"/>
              </w:rPr>
              <w:fldChar w:fldCharType="begin"/>
            </w:r>
            <w:r w:rsidR="006A609D" w:rsidRPr="006A609D">
              <w:rPr>
                <w:rStyle w:val="CrossReference"/>
              </w:rPr>
              <w:instrText xml:space="preserve"> REF _Ref389563314 \* MERGEFORMAT \h \r</w:instrText>
            </w:r>
            <w:r w:rsidRPr="006A609D">
              <w:rPr>
                <w:rStyle w:val="CrossReference"/>
              </w:rPr>
            </w:r>
            <w:r w:rsidRPr="006A609D">
              <w:rPr>
                <w:rStyle w:val="CrossReference"/>
              </w:rPr>
              <w:fldChar w:fldCharType="separate"/>
            </w:r>
            <w:r w:rsidR="00BC07F1">
              <w:rPr>
                <w:rStyle w:val="CrossReference"/>
              </w:rPr>
              <w:t>b</w:t>
            </w:r>
            <w:r w:rsidRPr="006A609D">
              <w:rPr>
                <w:rStyle w:val="CrossReference"/>
              </w:rPr>
              <w:fldChar w:fldCharType="end"/>
            </w:r>
            <w:r>
              <w:t xml:space="preserve"> to add additional accommodations.</w:t>
            </w:r>
          </w:p>
          <w:p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rsidR="0017061A" w:rsidRDefault="0017061A" w:rsidP="00126984">
            <w:pPr>
              <w:pStyle w:val="ListNumber"/>
            </w:pPr>
            <w:r>
              <w:t xml:space="preserve">To </w:t>
            </w:r>
            <w:r w:rsidR="006F1714">
              <w:t xml:space="preserve">delete </w:t>
            </w:r>
            <w:r>
              <w:t>an accommodation, click [</w:t>
            </w:r>
            <w:r w:rsidR="009B6C4A">
              <w:t xml:space="preserve"> </w:t>
            </w:r>
            <w:r>
              <w:rPr>
                <w:i/>
                <w:noProof/>
              </w:rPr>
              <w:drawing>
                <wp:inline distT="0" distB="0" distL="0" distR="0" wp14:anchorId="4A297618" wp14:editId="33A461B8">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rsidR="0017061A" w:rsidRDefault="00E35952" w:rsidP="00E35952">
            <w:pPr>
              <w:pStyle w:val="ListNumber"/>
            </w:pPr>
            <w:r>
              <w:t>C</w:t>
            </w:r>
            <w:r w:rsidR="0017061A">
              <w:t>lick [</w:t>
            </w:r>
            <w:r w:rsidR="0017061A" w:rsidRPr="009B6C4A">
              <w:rPr>
                <w:rStyle w:val="Strong"/>
              </w:rPr>
              <w:t>Save</w:t>
            </w:r>
            <w:r w:rsidR="0017061A">
              <w:t xml:space="preserve">]. </w:t>
            </w:r>
          </w:p>
        </w:tc>
      </w:tr>
    </w:tbl>
    <w:p w:rsidR="0017061A" w:rsidRPr="0017061A" w:rsidRDefault="0017061A" w:rsidP="0017061A"/>
    <w:p w:rsidR="00482D83" w:rsidRDefault="00CF4376" w:rsidP="0017061A">
      <w:pPr>
        <w:pStyle w:val="Heading4"/>
      </w:pPr>
      <w:bookmarkStart w:id="305" w:name="_Toc391560348"/>
      <w:bookmarkStart w:id="306" w:name="_Toc398805153"/>
      <w:r>
        <w:t xml:space="preserve">Upload </w:t>
      </w:r>
      <w:r w:rsidR="00E773CA">
        <w:t>accommodations</w:t>
      </w:r>
      <w:r w:rsidR="00482D83">
        <w:t>.</w:t>
      </w:r>
      <w:bookmarkEnd w:id="305"/>
      <w:bookmarkEnd w:id="306"/>
    </w:p>
    <w:p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rsidTr="00AC4F52">
        <w:trPr>
          <w:jc w:val="center"/>
        </w:trPr>
        <w:tc>
          <w:tcPr>
            <w:tcW w:w="9576" w:type="dxa"/>
          </w:tcPr>
          <w:p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rsidR="00441C26" w:rsidRDefault="00441C26"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C07F1" w:rsidRPr="00BC07F1">
              <w:rPr>
                <w:rStyle w:val="CrossReference"/>
              </w:rPr>
              <w:t>Table 19</w:t>
            </w:r>
            <w:r w:rsidRPr="006A609D">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rsidR="009E0B6E" w:rsidRDefault="009E0B6E" w:rsidP="009B6C4A">
            <w:pPr>
              <w:pStyle w:val="ListBullet2"/>
            </w:pPr>
            <w:r>
              <w:t>To add accommodations for multiple subjects for a single student, enter a row of accommodations for each subject.</w:t>
            </w:r>
          </w:p>
          <w:p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rsidR="00C00A20" w:rsidRDefault="00C00A20" w:rsidP="00C00A20"/>
    <w:p w:rsidR="00C00A20" w:rsidRDefault="004D3B13" w:rsidP="009735DF">
      <w:pPr>
        <w:keepNext/>
        <w:keepLines/>
      </w:pPr>
      <w:r w:rsidRPr="006A609D">
        <w:rPr>
          <w:rStyle w:val="CrossReference"/>
        </w:rPr>
        <w:lastRenderedPageBreak/>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BC07F1" w:rsidRPr="00BC07F1">
        <w:rPr>
          <w:rStyle w:val="CrossReference"/>
        </w:rPr>
        <w:t>Table 19</w:t>
      </w:r>
      <w:r w:rsidRPr="006A609D">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rsidR="00D04F34" w:rsidRDefault="00D04F34" w:rsidP="00800BB7">
      <w:pPr>
        <w:pStyle w:val="TableCaption"/>
      </w:pPr>
      <w:bookmarkStart w:id="307" w:name="_Ref388006716"/>
      <w:r>
        <w:t>Table </w:t>
      </w:r>
      <w:fldSimple w:instr=" SEQ Table \* ARABIC ">
        <w:r w:rsidR="00BC07F1">
          <w:rPr>
            <w:noProof/>
          </w:rPr>
          <w:t>19</w:t>
        </w:r>
      </w:fldSimple>
      <w:bookmarkEnd w:id="307"/>
      <w:r>
        <w:t xml:space="preserve">. </w:t>
      </w:r>
      <w:r w:rsidRPr="00783149">
        <w:t xml:space="preserve">Upload </w:t>
      </w:r>
      <w:r>
        <w:t xml:space="preserve">Accommodation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04F34" w:rsidRPr="00D04F34" w:rsidTr="007736B6">
        <w:trPr>
          <w:cnfStyle w:val="100000000000" w:firstRow="1" w:lastRow="0" w:firstColumn="0" w:lastColumn="0" w:oddVBand="0" w:evenVBand="0" w:oddHBand="0" w:evenHBand="0" w:firstRowFirstColumn="0" w:firstRowLastColumn="0" w:lastRowFirstColumn="0" w:lastRowLastColumn="0"/>
          <w:tblHeader/>
        </w:trPr>
        <w:tc>
          <w:tcPr>
            <w:tcW w:w="3168" w:type="dxa"/>
          </w:tcPr>
          <w:p w:rsidR="00D04F34" w:rsidRPr="00D04F34" w:rsidRDefault="00D04F34" w:rsidP="00C505B6">
            <w:pPr>
              <w:pStyle w:val="TableHeader"/>
            </w:pPr>
            <w:r w:rsidRPr="00D04F34">
              <w:t>Column</w:t>
            </w:r>
          </w:p>
        </w:tc>
        <w:tc>
          <w:tcPr>
            <w:tcW w:w="6192" w:type="dxa"/>
          </w:tcPr>
          <w:p w:rsidR="00D04F34" w:rsidRPr="00D04F34" w:rsidRDefault="00D04F34" w:rsidP="0030309E">
            <w:pPr>
              <w:pStyle w:val="TableHeader"/>
            </w:pPr>
            <w:r w:rsidRPr="00D04F34">
              <w:t>Description</w:t>
            </w:r>
          </w:p>
        </w:tc>
      </w:tr>
      <w:tr w:rsidR="0030309E" w:rsidRPr="00D04F34" w:rsidTr="00AC4F52">
        <w:tc>
          <w:tcPr>
            <w:tcW w:w="3168" w:type="dxa"/>
          </w:tcPr>
          <w:p w:rsidR="0030309E" w:rsidRPr="00D04F34" w:rsidRDefault="0030309E" w:rsidP="00C505B6">
            <w:pPr>
              <w:pStyle w:val="TableText"/>
            </w:pPr>
            <w:r w:rsidRPr="00D04F34">
              <w:t>StudentIdentifier</w:t>
            </w:r>
            <w:r>
              <w:t>*</w:t>
            </w:r>
          </w:p>
        </w:tc>
        <w:tc>
          <w:tcPr>
            <w:tcW w:w="6192" w:type="dxa"/>
            <w:vAlign w:val="center"/>
          </w:tcPr>
          <w:p w:rsidR="00BC07F1" w:rsidRDefault="0030309E" w:rsidP="00262770">
            <w:pPr>
              <w:pStyle w:val="TableText"/>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r w:rsidR="00BC07F1">
              <w:t>State-assigned student identifier (SSID).</w:t>
            </w:r>
          </w:p>
          <w:p w:rsidR="0030309E" w:rsidRDefault="00BC07F1" w:rsidP="0030309E">
            <w:pPr>
              <w:pStyle w:val="TableText"/>
              <w:rPr>
                <w:rFonts w:ascii="Calibri" w:hAnsi="Calibri" w:cs="Calibri"/>
                <w:color w:val="000000"/>
                <w:sz w:val="22"/>
                <w:szCs w:val="22"/>
              </w:rPr>
            </w:pPr>
            <w:r w:rsidRPr="00CB623A">
              <w:rPr>
                <w:rStyle w:val="Strong"/>
              </w:rPr>
              <w:t>Up to 30 characters.</w:t>
            </w:r>
            <w:r w:rsidR="0030309E">
              <w:rPr>
                <w:rFonts w:ascii="Calibri" w:hAnsi="Calibri" w:cs="Calibri"/>
                <w:color w:val="000000"/>
              </w:rPr>
              <w:fldChar w:fldCharType="end"/>
            </w:r>
          </w:p>
        </w:tc>
      </w:tr>
      <w:tr w:rsidR="0030309E" w:rsidRPr="00D04F34" w:rsidTr="00AC4F52">
        <w:tc>
          <w:tcPr>
            <w:tcW w:w="3168" w:type="dxa"/>
          </w:tcPr>
          <w:p w:rsidR="0030309E" w:rsidRPr="00D04F34" w:rsidRDefault="0030309E" w:rsidP="00C505B6">
            <w:pPr>
              <w:pStyle w:val="TableText"/>
            </w:pPr>
            <w:r w:rsidRPr="00D04F34">
              <w:t>StateAbbreviation</w:t>
            </w:r>
            <w:r>
              <w:t>*</w:t>
            </w:r>
          </w:p>
        </w:tc>
        <w:tc>
          <w:tcPr>
            <w:tcW w:w="6192" w:type="dxa"/>
            <w:vAlign w:val="center"/>
          </w:tcPr>
          <w:p w:rsidR="00BC07F1" w:rsidRPr="00FC6D62" w:rsidRDefault="00B755F1" w:rsidP="00FC6D62">
            <w:pPr>
              <w:pStyle w:val="TableText"/>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r w:rsidR="00BC07F1" w:rsidRPr="00CB020D">
              <w:rPr>
                <w:rStyle w:val="Strong"/>
              </w:rPr>
              <w:t>Any standard two-letter state abbreviation is valid.</w:t>
            </w:r>
            <w:r w:rsidR="00BC07F1" w:rsidRPr="00FC6D62">
              <w:t xml:space="preserve"> In addition, the following are </w:t>
            </w:r>
            <w:r w:rsidR="00BC07F1">
              <w:t xml:space="preserve">also </w:t>
            </w:r>
            <w:r w:rsidR="00BC07F1" w:rsidRPr="00FC6D62">
              <w:t>valid:</w:t>
            </w:r>
          </w:p>
          <w:p w:rsidR="00BC07F1" w:rsidRDefault="00BC07F1" w:rsidP="00CB020D">
            <w:pPr>
              <w:pStyle w:val="TableTextBullet"/>
            </w:pPr>
            <w:r w:rsidRPr="00657FD7">
              <w:rPr>
                <w:rStyle w:val="Strong"/>
              </w:rPr>
              <w:t>AA</w:t>
            </w:r>
            <w:r w:rsidRPr="00FF6742">
              <w:t>—</w:t>
            </w:r>
            <w:r>
              <w:t>Arme</w:t>
            </w:r>
            <w:r w:rsidRPr="003C5824">
              <w:t>d Forces Americas</w:t>
            </w:r>
          </w:p>
          <w:p w:rsidR="00BC07F1" w:rsidRDefault="00BC07F1" w:rsidP="00CB020D">
            <w:pPr>
              <w:pStyle w:val="TableTextBullet"/>
            </w:pPr>
            <w:r w:rsidRPr="00657FD7">
              <w:rPr>
                <w:rStyle w:val="Strong"/>
              </w:rPr>
              <w:t>AE</w:t>
            </w:r>
            <w:r w:rsidRPr="00FF6742">
              <w:t>—</w:t>
            </w:r>
            <w:r w:rsidRPr="003C5824">
              <w:t>Armed Forces Africa, Canada, Europe and Mideast</w:t>
            </w:r>
          </w:p>
          <w:p w:rsidR="00BC07F1" w:rsidRDefault="00BC07F1" w:rsidP="00CB020D">
            <w:pPr>
              <w:pStyle w:val="TableTextBullet"/>
            </w:pPr>
            <w:r w:rsidRPr="00657FD7">
              <w:rPr>
                <w:rStyle w:val="Strong"/>
              </w:rPr>
              <w:t>AP</w:t>
            </w:r>
            <w:r w:rsidRPr="00FF6742">
              <w:t>—</w:t>
            </w:r>
            <w:r w:rsidRPr="003C5824">
              <w:t>Armed Forces Pacific</w:t>
            </w:r>
          </w:p>
          <w:p w:rsidR="00BC07F1" w:rsidRPr="00657FD7" w:rsidRDefault="00BC07F1" w:rsidP="00CB020D">
            <w:pPr>
              <w:pStyle w:val="TableTextBullet"/>
            </w:pPr>
            <w:r>
              <w:rPr>
                <w:rStyle w:val="Strong"/>
              </w:rPr>
              <w:t>T</w:t>
            </w:r>
            <w:r w:rsidRPr="00657FD7">
              <w:rPr>
                <w:rStyle w:val="Strong"/>
              </w:rPr>
              <w:t>S</w:t>
            </w:r>
            <w:r w:rsidRPr="00FF6742">
              <w:t>—</w:t>
            </w:r>
            <w:r>
              <w:t>Test State</w:t>
            </w:r>
          </w:p>
          <w:p w:rsidR="00B755F1" w:rsidRDefault="00BC07F1" w:rsidP="00B755F1">
            <w:pPr>
              <w:pStyle w:val="TableTextBullet"/>
              <w:rPr>
                <w:rFonts w:ascii="Calibri" w:hAnsi="Calibri" w:cs="Calibri"/>
                <w:color w:val="000000"/>
                <w:sz w:val="22"/>
              </w:rPr>
            </w:pPr>
            <w:r w:rsidRPr="00657FD7">
              <w:rPr>
                <w:rStyle w:val="Strong"/>
              </w:rPr>
              <w:t>OT</w:t>
            </w:r>
            <w:r w:rsidRPr="00FF6742">
              <w:t>—</w:t>
            </w:r>
            <w:r w:rsidRPr="00657FD7">
              <w:t>Other</w:t>
            </w:r>
            <w:r w:rsidR="00B755F1">
              <w:rPr>
                <w:rFonts w:ascii="Calibri" w:hAnsi="Calibri" w:cs="Calibri"/>
                <w:color w:val="000000"/>
                <w:sz w:val="22"/>
              </w:rPr>
              <w:fldChar w:fldCharType="end"/>
            </w:r>
          </w:p>
        </w:tc>
      </w:tr>
      <w:tr w:rsidR="0030309E" w:rsidRPr="00D04F34" w:rsidTr="00AC4F52">
        <w:tc>
          <w:tcPr>
            <w:tcW w:w="3168" w:type="dxa"/>
          </w:tcPr>
          <w:p w:rsidR="0030309E" w:rsidRPr="00D04F34" w:rsidRDefault="0030309E" w:rsidP="00C505B6">
            <w:pPr>
              <w:pStyle w:val="TableText"/>
            </w:pPr>
            <w:r w:rsidRPr="00D04F34">
              <w:t>Subject</w:t>
            </w:r>
            <w:r>
              <w:t>*</w:t>
            </w:r>
          </w:p>
        </w:tc>
        <w:tc>
          <w:tcPr>
            <w:tcW w:w="6192" w:type="dxa"/>
            <w:vAlign w:val="center"/>
          </w:tcPr>
          <w:p w:rsidR="0030309E" w:rsidRDefault="0069600C" w:rsidP="00F43832">
            <w:pPr>
              <w:pStyle w:val="TableText"/>
            </w:pPr>
            <w:r>
              <w:t>S</w:t>
            </w:r>
            <w:r w:rsidR="0030309E">
              <w:t>ubject for which the accommodations apply</w:t>
            </w:r>
            <w:r w:rsidR="003E5A8C">
              <w:t>.</w:t>
            </w:r>
          </w:p>
          <w:p w:rsidR="003E5A8C" w:rsidRPr="003E5A8C" w:rsidRDefault="003E5A8C" w:rsidP="0030309E">
            <w:pPr>
              <w:pStyle w:val="TableText"/>
              <w:rPr>
                <w:rStyle w:val="Strong"/>
              </w:rPr>
            </w:pPr>
            <w:r w:rsidRPr="003E5A8C">
              <w:rPr>
                <w:rStyle w:val="Strong"/>
              </w:rPr>
              <w:t>Up to 20 characters.</w:t>
            </w:r>
          </w:p>
        </w:tc>
      </w:tr>
      <w:tr w:rsidR="0030309E" w:rsidRPr="00D04F34" w:rsidTr="00AC4F52">
        <w:tc>
          <w:tcPr>
            <w:tcW w:w="3168" w:type="dxa"/>
          </w:tcPr>
          <w:p w:rsidR="0030309E" w:rsidRPr="00D04F34" w:rsidRDefault="0030309E" w:rsidP="00C505B6">
            <w:pPr>
              <w:pStyle w:val="TableText"/>
            </w:pPr>
            <w:r w:rsidRPr="00D04F34">
              <w:t>AmericanSignLanguage</w:t>
            </w:r>
          </w:p>
        </w:tc>
        <w:tc>
          <w:tcPr>
            <w:tcW w:w="6192" w:type="dxa"/>
            <w:vAlign w:val="center"/>
          </w:tcPr>
          <w:p w:rsidR="0030309E" w:rsidRDefault="0030309E" w:rsidP="00F43832">
            <w:pPr>
              <w:pStyle w:val="TableText"/>
            </w:pPr>
            <w:r>
              <w:t xml:space="preserve">Allows students </w:t>
            </w:r>
            <w:r w:rsidRPr="00F43832">
              <w:t>to</w:t>
            </w:r>
            <w:r>
              <w:t xml:space="preserve"> view test content translated into ASL by a human signer.</w:t>
            </w:r>
          </w:p>
          <w:p w:rsidR="003E5A8C" w:rsidRPr="003E5A8C" w:rsidRDefault="003E5A8C" w:rsidP="003E5A8C">
            <w:pPr>
              <w:pStyle w:val="TableTextBullet"/>
            </w:pPr>
            <w:r w:rsidRPr="003E5A8C">
              <w:rPr>
                <w:rStyle w:val="Strong"/>
              </w:rPr>
              <w:t>TDS_ASL0</w:t>
            </w:r>
            <w:r>
              <w:t xml:space="preserve"> – Do not show ASL videos.</w:t>
            </w:r>
          </w:p>
          <w:p w:rsidR="003E5A8C" w:rsidRDefault="003E5A8C" w:rsidP="003E5A8C">
            <w:pPr>
              <w:pStyle w:val="TableTextBullet"/>
            </w:pPr>
            <w:r w:rsidRPr="003E5A8C">
              <w:rPr>
                <w:rStyle w:val="Strong"/>
              </w:rPr>
              <w:t>TDS_ASL1</w:t>
            </w:r>
            <w:r>
              <w:t xml:space="preserve"> – </w:t>
            </w:r>
            <w:r w:rsidRPr="003E5A8C">
              <w:t>Show ASL videos</w:t>
            </w:r>
            <w:r>
              <w:t>.</w:t>
            </w:r>
          </w:p>
        </w:tc>
      </w:tr>
      <w:tr w:rsidR="0030309E" w:rsidRPr="00D04F34" w:rsidTr="00AC4F52">
        <w:tc>
          <w:tcPr>
            <w:tcW w:w="3168" w:type="dxa"/>
          </w:tcPr>
          <w:p w:rsidR="0030309E" w:rsidRPr="00D04F34" w:rsidRDefault="0030309E" w:rsidP="00C505B6">
            <w:pPr>
              <w:pStyle w:val="TableText"/>
            </w:pPr>
            <w:r w:rsidRPr="00D04F34">
              <w:t>ColorContrast</w:t>
            </w:r>
          </w:p>
        </w:tc>
        <w:tc>
          <w:tcPr>
            <w:tcW w:w="6192" w:type="dxa"/>
            <w:vAlign w:val="center"/>
          </w:tcPr>
          <w:p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rsidR="00C51755" w:rsidRPr="00C51755" w:rsidRDefault="00C51755" w:rsidP="00C51755">
            <w:pPr>
              <w:pStyle w:val="TableTextBullet"/>
            </w:pPr>
            <w:r w:rsidRPr="00C51755">
              <w:rPr>
                <w:rStyle w:val="Strong"/>
              </w:rPr>
              <w:t>TDS_CC0</w:t>
            </w:r>
            <w:r>
              <w:t xml:space="preserve"> – </w:t>
            </w:r>
            <w:r w:rsidRPr="00C51755">
              <w:t>Black on White</w:t>
            </w:r>
          </w:p>
          <w:p w:rsidR="00C51755" w:rsidRPr="00C51755" w:rsidRDefault="00C51755" w:rsidP="00C51755">
            <w:pPr>
              <w:pStyle w:val="TableTextBullet"/>
            </w:pPr>
            <w:r w:rsidRPr="00C51755">
              <w:rPr>
                <w:rStyle w:val="Strong"/>
              </w:rPr>
              <w:t>TDS_CCInvert</w:t>
            </w:r>
            <w:r>
              <w:t xml:space="preserve"> – </w:t>
            </w:r>
            <w:r w:rsidRPr="00C51755">
              <w:t>Reverse Contrast</w:t>
            </w:r>
          </w:p>
          <w:p w:rsidR="00C51755" w:rsidRPr="00C51755" w:rsidRDefault="00C51755" w:rsidP="00C51755">
            <w:pPr>
              <w:pStyle w:val="TableTextBullet"/>
            </w:pPr>
            <w:r w:rsidRPr="00C51755">
              <w:rPr>
                <w:rStyle w:val="Strong"/>
              </w:rPr>
              <w:t>TDS_CCMagenta</w:t>
            </w:r>
            <w:r>
              <w:t xml:space="preserve"> – </w:t>
            </w:r>
            <w:r w:rsidRPr="00C51755">
              <w:t>Black on Rose</w:t>
            </w:r>
          </w:p>
          <w:p w:rsidR="00C51755" w:rsidRPr="00C51755" w:rsidRDefault="00C51755" w:rsidP="00C51755">
            <w:pPr>
              <w:pStyle w:val="TableTextBullet"/>
            </w:pPr>
            <w:r w:rsidRPr="00C51755">
              <w:rPr>
                <w:rStyle w:val="Strong"/>
              </w:rPr>
              <w:t>TDS_CCMedGrayLtGray</w:t>
            </w:r>
            <w:r>
              <w:t xml:space="preserve"> – </w:t>
            </w:r>
            <w:r w:rsidRPr="00C51755">
              <w:t>Medium Gray on Light Gray</w:t>
            </w:r>
          </w:p>
          <w:p w:rsidR="00C51755" w:rsidRDefault="00C51755" w:rsidP="00C51755">
            <w:pPr>
              <w:pStyle w:val="TableTextBullet"/>
              <w:rPr>
                <w:sz w:val="22"/>
              </w:rPr>
            </w:pPr>
            <w:r w:rsidRPr="00C51755">
              <w:rPr>
                <w:rStyle w:val="Strong"/>
              </w:rPr>
              <w:t>TDS_CCYellowB</w:t>
            </w:r>
            <w:r>
              <w:t xml:space="preserve"> – </w:t>
            </w:r>
            <w:r w:rsidRPr="00C51755">
              <w:t>Yellow on Blue</w:t>
            </w:r>
          </w:p>
        </w:tc>
      </w:tr>
      <w:tr w:rsidR="0030309E" w:rsidRPr="00D04F34" w:rsidTr="00AC4F52">
        <w:tc>
          <w:tcPr>
            <w:tcW w:w="3168" w:type="dxa"/>
          </w:tcPr>
          <w:p w:rsidR="0030309E" w:rsidRPr="00D04F34" w:rsidRDefault="0030309E" w:rsidP="00C505B6">
            <w:pPr>
              <w:pStyle w:val="TableText"/>
            </w:pPr>
            <w:r w:rsidRPr="00D04F34">
              <w:t>ClosedCaptioning</w:t>
            </w:r>
          </w:p>
        </w:tc>
        <w:tc>
          <w:tcPr>
            <w:tcW w:w="6192" w:type="dxa"/>
            <w:vAlign w:val="center"/>
          </w:tcPr>
          <w:p w:rsidR="0030309E" w:rsidRDefault="00A7673E" w:rsidP="00F43832">
            <w:pPr>
              <w:pStyle w:val="TableText"/>
            </w:pPr>
            <w:r>
              <w:t>Provides subtitles for audio portions.</w:t>
            </w:r>
          </w:p>
          <w:p w:rsidR="00ED4F43" w:rsidRDefault="00ED4F43" w:rsidP="00ED4F43">
            <w:pPr>
              <w:pStyle w:val="TableTextBullet"/>
            </w:pPr>
            <w:r w:rsidRPr="00ED4F43">
              <w:rPr>
                <w:rStyle w:val="Strong"/>
              </w:rPr>
              <w:t>TDS_ClosedCap0</w:t>
            </w:r>
            <w:r>
              <w:t xml:space="preserve"> – Closed </w:t>
            </w:r>
            <w:r w:rsidR="00307191">
              <w:t>captioning not available</w:t>
            </w:r>
          </w:p>
          <w:p w:rsidR="00ED4F43" w:rsidRDefault="00ED4F43" w:rsidP="00ED4F43">
            <w:pPr>
              <w:pStyle w:val="TableTextBullet"/>
            </w:pPr>
            <w:r w:rsidRPr="00ED4F43">
              <w:rPr>
                <w:rStyle w:val="Strong"/>
              </w:rPr>
              <w:t>TDS_ClosedCap1</w:t>
            </w:r>
            <w:r>
              <w:t xml:space="preserve"> – Closed </w:t>
            </w:r>
            <w:r w:rsidR="0092153D">
              <w:t>captioning available</w:t>
            </w:r>
          </w:p>
        </w:tc>
      </w:tr>
      <w:tr w:rsidR="0030309E" w:rsidRPr="00D04F34" w:rsidTr="00AC4F52">
        <w:tc>
          <w:tcPr>
            <w:tcW w:w="3168" w:type="dxa"/>
          </w:tcPr>
          <w:p w:rsidR="0030309E" w:rsidRPr="00D04F34" w:rsidRDefault="0030309E" w:rsidP="00C505B6">
            <w:pPr>
              <w:pStyle w:val="TableText"/>
            </w:pPr>
            <w:r w:rsidRPr="00D04F34">
              <w:t>Language</w:t>
            </w:r>
          </w:p>
        </w:tc>
        <w:tc>
          <w:tcPr>
            <w:tcW w:w="6192" w:type="dxa"/>
            <w:vAlign w:val="center"/>
          </w:tcPr>
          <w:p w:rsidR="0030309E" w:rsidRDefault="002419B9" w:rsidP="00F43832">
            <w:pPr>
              <w:pStyle w:val="TableText"/>
            </w:pPr>
            <w:r>
              <w:t>Language in which the tests are presented.</w:t>
            </w:r>
          </w:p>
          <w:p w:rsidR="00E66344" w:rsidRPr="00E66344" w:rsidRDefault="00E66344" w:rsidP="00E66344">
            <w:pPr>
              <w:pStyle w:val="TableTextBullet"/>
            </w:pPr>
            <w:r w:rsidRPr="00E66344">
              <w:rPr>
                <w:rStyle w:val="Strong"/>
              </w:rPr>
              <w:t>ENU</w:t>
            </w:r>
            <w:r>
              <w:t xml:space="preserve"> – English</w:t>
            </w:r>
          </w:p>
          <w:p w:rsidR="00E66344" w:rsidRPr="00E66344" w:rsidRDefault="00E66344" w:rsidP="00E66344">
            <w:pPr>
              <w:pStyle w:val="TableTextBullet"/>
            </w:pPr>
            <w:r w:rsidRPr="00E66344">
              <w:rPr>
                <w:rStyle w:val="Strong"/>
              </w:rPr>
              <w:t>ENU-Braille</w:t>
            </w:r>
            <w:r w:rsidRPr="00E66344">
              <w:t xml:space="preserve"> </w:t>
            </w:r>
            <w:r>
              <w:t>– Braille</w:t>
            </w:r>
          </w:p>
          <w:p w:rsidR="0092153D" w:rsidRDefault="00E66344" w:rsidP="00E66344">
            <w:pPr>
              <w:pStyle w:val="TableTextBullet"/>
            </w:pPr>
            <w:r w:rsidRPr="00E66344">
              <w:rPr>
                <w:rStyle w:val="Strong"/>
              </w:rPr>
              <w:t>ESN</w:t>
            </w:r>
            <w:r>
              <w:t xml:space="preserve"> – </w:t>
            </w:r>
            <w:r w:rsidRPr="00E66344">
              <w:t>Spanish (stacked translation)</w:t>
            </w:r>
            <w:r>
              <w:t>, m</w:t>
            </w:r>
            <w:r w:rsidRPr="00E66344">
              <w:t>ath only</w:t>
            </w:r>
          </w:p>
        </w:tc>
      </w:tr>
      <w:tr w:rsidR="0030309E" w:rsidRPr="00D04F34" w:rsidTr="00AC4F52">
        <w:tc>
          <w:tcPr>
            <w:tcW w:w="3168" w:type="dxa"/>
          </w:tcPr>
          <w:p w:rsidR="0030309E" w:rsidRPr="00D04F34" w:rsidRDefault="0030309E" w:rsidP="00C505B6">
            <w:pPr>
              <w:pStyle w:val="TableText"/>
            </w:pPr>
            <w:r w:rsidRPr="00D04F34">
              <w:t>Masking</w:t>
            </w:r>
          </w:p>
        </w:tc>
        <w:tc>
          <w:tcPr>
            <w:tcW w:w="6192" w:type="dxa"/>
            <w:vAlign w:val="center"/>
          </w:tcPr>
          <w:p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rsidR="00CA362D" w:rsidRDefault="00CA362D" w:rsidP="00CA362D">
            <w:pPr>
              <w:pStyle w:val="TableTextBullet"/>
            </w:pPr>
            <w:r w:rsidRPr="00CA362D">
              <w:rPr>
                <w:rStyle w:val="Strong"/>
              </w:rPr>
              <w:t>TDS_Masking0</w:t>
            </w:r>
            <w:r>
              <w:t xml:space="preserve"> – Masking not available</w:t>
            </w:r>
          </w:p>
          <w:p w:rsidR="00CA362D" w:rsidRPr="00CA362D" w:rsidRDefault="00CA362D" w:rsidP="00CA362D">
            <w:pPr>
              <w:pStyle w:val="TableTextBullet"/>
            </w:pPr>
            <w:r w:rsidRPr="00CA362D">
              <w:rPr>
                <w:rStyle w:val="Strong"/>
              </w:rPr>
              <w:t>TDS_Masking1</w:t>
            </w:r>
            <w:r w:rsidRPr="00CA362D">
              <w:t xml:space="preserve"> – Masking available</w:t>
            </w:r>
          </w:p>
        </w:tc>
      </w:tr>
      <w:tr w:rsidR="0030309E" w:rsidRPr="00D04F34" w:rsidTr="00AC4F52">
        <w:tc>
          <w:tcPr>
            <w:tcW w:w="3168" w:type="dxa"/>
          </w:tcPr>
          <w:p w:rsidR="0030309E" w:rsidRPr="00D04F34" w:rsidRDefault="0030309E" w:rsidP="00C505B6">
            <w:pPr>
              <w:pStyle w:val="TableText"/>
            </w:pPr>
            <w:r w:rsidRPr="00D04F34">
              <w:lastRenderedPageBreak/>
              <w:t>PermissiveMode</w:t>
            </w:r>
          </w:p>
        </w:tc>
        <w:tc>
          <w:tcPr>
            <w:tcW w:w="6192" w:type="dxa"/>
            <w:vAlign w:val="center"/>
          </w:tcPr>
          <w:p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rsidR="007B538A" w:rsidRPr="007B538A" w:rsidRDefault="007B538A" w:rsidP="007B538A">
            <w:pPr>
              <w:pStyle w:val="TableTextBullet"/>
            </w:pPr>
            <w:r w:rsidRPr="007B538A">
              <w:rPr>
                <w:rStyle w:val="Strong"/>
              </w:rPr>
              <w:t>TDS_PM0</w:t>
            </w:r>
            <w:r w:rsidRPr="007B538A">
              <w:t xml:space="preserve"> – Permissive mode disabled</w:t>
            </w:r>
          </w:p>
          <w:p w:rsidR="007B538A" w:rsidRDefault="007B538A" w:rsidP="007B538A">
            <w:pPr>
              <w:pStyle w:val="TableTextBullet"/>
              <w:rPr>
                <w:sz w:val="22"/>
              </w:rPr>
            </w:pPr>
            <w:r w:rsidRPr="007B538A">
              <w:rPr>
                <w:rStyle w:val="Strong"/>
              </w:rPr>
              <w:t>TDS_PM1</w:t>
            </w:r>
            <w:r w:rsidRPr="007B538A">
              <w:t xml:space="preserve"> – Permissive mode enabled</w:t>
            </w:r>
          </w:p>
        </w:tc>
      </w:tr>
      <w:tr w:rsidR="0030309E" w:rsidRPr="00D04F34" w:rsidTr="00AC4F52">
        <w:tc>
          <w:tcPr>
            <w:tcW w:w="3168" w:type="dxa"/>
          </w:tcPr>
          <w:p w:rsidR="0030309E" w:rsidRPr="00D04F34" w:rsidRDefault="0030309E" w:rsidP="00C505B6">
            <w:pPr>
              <w:pStyle w:val="TableText"/>
            </w:pPr>
            <w:r w:rsidRPr="00D04F34">
              <w:t>PrintOnDemand</w:t>
            </w:r>
          </w:p>
        </w:tc>
        <w:tc>
          <w:tcPr>
            <w:tcW w:w="6192" w:type="dxa"/>
            <w:vAlign w:val="center"/>
          </w:tcPr>
          <w:p w:rsidR="0030309E" w:rsidRDefault="0030309E" w:rsidP="00F43832">
            <w:pPr>
              <w:pStyle w:val="TableText"/>
            </w:pPr>
            <w:r>
              <w:t>Allows student to request printing of stimuli.</w:t>
            </w:r>
          </w:p>
          <w:p w:rsidR="00F43832" w:rsidRDefault="00F43832" w:rsidP="00B85ED3">
            <w:pPr>
              <w:pStyle w:val="TableTextBullet"/>
            </w:pPr>
            <w:r w:rsidRPr="00F43832">
              <w:rPr>
                <w:rStyle w:val="Strong"/>
              </w:rPr>
              <w:t>TDS_PoD0</w:t>
            </w:r>
            <w:r>
              <w:t xml:space="preserve"> – None</w:t>
            </w:r>
          </w:p>
          <w:p w:rsidR="00F43832" w:rsidRDefault="00F43832" w:rsidP="00B85ED3">
            <w:pPr>
              <w:pStyle w:val="TableTextBullet"/>
            </w:pPr>
            <w:r w:rsidRPr="00F43832">
              <w:rPr>
                <w:rStyle w:val="Strong"/>
              </w:rPr>
              <w:t>TDS_PoD_Stim</w:t>
            </w:r>
            <w:r>
              <w:t xml:space="preserve"> – Stimuli</w:t>
            </w:r>
          </w:p>
          <w:p w:rsidR="00596E3B" w:rsidRPr="000534AF" w:rsidRDefault="00596E3B" w:rsidP="00F9019B">
            <w:pPr>
              <w:pStyle w:val="TableText"/>
              <w:rPr>
                <w:rStyle w:val="Emphasis"/>
              </w:rPr>
            </w:pPr>
            <w:r w:rsidRPr="000534AF">
              <w:rPr>
                <w:rStyle w:val="Emphasis"/>
              </w:rPr>
              <w:t>Note: If a student will require items to be printed, contact the Smarter Balanced Help Desk at ETS and provide the student’s state</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rsidTr="00AC4F52">
        <w:tc>
          <w:tcPr>
            <w:tcW w:w="3168" w:type="dxa"/>
          </w:tcPr>
          <w:p w:rsidR="0030309E" w:rsidRPr="00D04F34" w:rsidRDefault="0030309E" w:rsidP="00C505B6">
            <w:pPr>
              <w:pStyle w:val="TableText"/>
            </w:pPr>
            <w:r w:rsidRPr="00D04F34">
              <w:t>PrintSize</w:t>
            </w:r>
          </w:p>
        </w:tc>
        <w:tc>
          <w:tcPr>
            <w:tcW w:w="6192" w:type="dxa"/>
            <w:vAlign w:val="center"/>
          </w:tcPr>
          <w:p w:rsidR="00DE6EA2" w:rsidRPr="001666F0" w:rsidRDefault="00874E16" w:rsidP="00F43832">
            <w:pPr>
              <w:pStyle w:val="TableText"/>
            </w:pPr>
            <w:r>
              <w:t xml:space="preserve">Sets </w:t>
            </w:r>
            <w:r w:rsidR="0030309E">
              <w:t xml:space="preserve">print size the student </w:t>
            </w:r>
            <w:r>
              <w:t xml:space="preserve">views </w:t>
            </w:r>
            <w:r w:rsidR="0030309E">
              <w:t>when starting a test. The selected print size becomes the default for all items in that student’s test.</w:t>
            </w:r>
            <w:r w:rsidR="00D51C0A">
              <w:t xml:space="preserve"> </w:t>
            </w:r>
          </w:p>
          <w:p w:rsidR="00DE6EA2" w:rsidRDefault="00DE6EA2" w:rsidP="00DE6EA2">
            <w:pPr>
              <w:pStyle w:val="TableTextBullet"/>
            </w:pPr>
            <w:r w:rsidRPr="00DE6EA2">
              <w:rPr>
                <w:rStyle w:val="Strong"/>
              </w:rPr>
              <w:t>TDS_PS_L0</w:t>
            </w:r>
            <w:r>
              <w:t xml:space="preserve"> - No default zoom applied</w:t>
            </w:r>
          </w:p>
          <w:p w:rsidR="00DE6EA2" w:rsidRDefault="00DE6EA2" w:rsidP="00DE6EA2">
            <w:pPr>
              <w:pStyle w:val="TableTextBullet"/>
            </w:pPr>
            <w:r w:rsidRPr="00DE6EA2">
              <w:rPr>
                <w:rStyle w:val="Strong"/>
              </w:rPr>
              <w:t>TDS_PS_L1</w:t>
            </w:r>
            <w:r>
              <w:t xml:space="preserve"> - Level 1</w:t>
            </w:r>
          </w:p>
          <w:p w:rsidR="00DE6EA2" w:rsidRDefault="00DE6EA2" w:rsidP="00DE6EA2">
            <w:pPr>
              <w:pStyle w:val="TableTextBullet"/>
            </w:pPr>
            <w:r w:rsidRPr="00DE6EA2">
              <w:rPr>
                <w:rStyle w:val="Strong"/>
              </w:rPr>
              <w:t>TDS_PS_L2</w:t>
            </w:r>
            <w:r>
              <w:t xml:space="preserve"> - Level 2</w:t>
            </w:r>
          </w:p>
          <w:p w:rsidR="00DE6EA2" w:rsidRDefault="00DE6EA2" w:rsidP="00DE6EA2">
            <w:pPr>
              <w:pStyle w:val="TableTextBullet"/>
            </w:pPr>
            <w:r w:rsidRPr="00DE6EA2">
              <w:rPr>
                <w:rStyle w:val="Strong"/>
              </w:rPr>
              <w:t>TDS_PS_L3</w:t>
            </w:r>
            <w:r>
              <w:t xml:space="preserve"> - Level 3</w:t>
            </w:r>
          </w:p>
          <w:p w:rsidR="00DE6EA2" w:rsidRDefault="00DE6EA2" w:rsidP="00DE6EA2">
            <w:pPr>
              <w:pStyle w:val="TableTextBullet"/>
            </w:pPr>
            <w:r w:rsidRPr="00DE6EA2">
              <w:rPr>
                <w:rStyle w:val="Strong"/>
              </w:rPr>
              <w:t>TDS_PS_L4</w:t>
            </w:r>
            <w:r>
              <w:t xml:space="preserve"> - Level 4</w:t>
            </w:r>
          </w:p>
          <w:p w:rsidR="001666F0" w:rsidRDefault="001666F0" w:rsidP="001666F0">
            <w:pPr>
              <w:pStyle w:val="TableText"/>
            </w:pPr>
            <w:r>
              <w:t xml:space="preserve">The default </w:t>
            </w:r>
            <w:r w:rsidR="00847ACF">
              <w:t xml:space="preserve">typeface </w:t>
            </w:r>
            <w:r>
              <w:t>is as follows:</w:t>
            </w:r>
          </w:p>
          <w:p w:rsidR="001666F0" w:rsidRDefault="001666F0" w:rsidP="001666F0">
            <w:pPr>
              <w:pStyle w:val="TableTextBullet"/>
            </w:pPr>
            <w:r>
              <w:t>The default print size for all tests is 14 pt.</w:t>
            </w:r>
          </w:p>
          <w:p w:rsidR="001666F0" w:rsidRDefault="001666F0" w:rsidP="001666F0">
            <w:pPr>
              <w:pStyle w:val="TableTextBullet"/>
            </w:pPr>
            <w:r>
              <w:t>The default font for ELA tests is Times New Roman.</w:t>
            </w:r>
          </w:p>
          <w:p w:rsidR="001666F0" w:rsidRDefault="001666F0" w:rsidP="001666F0">
            <w:pPr>
              <w:pStyle w:val="TableTextBullet"/>
            </w:pPr>
            <w:r>
              <w:t>The default font for mathematics tests is Verdana.</w:t>
            </w:r>
          </w:p>
        </w:tc>
      </w:tr>
      <w:tr w:rsidR="0030309E" w:rsidRPr="00D04F34" w:rsidTr="00AC4F52">
        <w:tc>
          <w:tcPr>
            <w:tcW w:w="3168" w:type="dxa"/>
          </w:tcPr>
          <w:p w:rsidR="0030309E" w:rsidRPr="00D04F34" w:rsidRDefault="0030309E" w:rsidP="00C505B6">
            <w:pPr>
              <w:pStyle w:val="TableText"/>
            </w:pPr>
            <w:r w:rsidRPr="00D04F34">
              <w:t>StreamlinedInterface</w:t>
            </w:r>
          </w:p>
        </w:tc>
        <w:tc>
          <w:tcPr>
            <w:tcW w:w="6192" w:type="dxa"/>
            <w:vAlign w:val="center"/>
          </w:tcPr>
          <w:p w:rsidR="008100AF" w:rsidRDefault="0030309E" w:rsidP="00F43832">
            <w:pPr>
              <w:pStyle w:val="TableText"/>
            </w:pPr>
            <w:r>
              <w:t>By default, all tests use the standard interface. This interface is compatible with all supported desktops and tablets.</w:t>
            </w:r>
          </w:p>
          <w:p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rsidR="0030309E" w:rsidRDefault="0030309E" w:rsidP="00F43832">
            <w:pPr>
              <w:pStyle w:val="TableText"/>
            </w:pPr>
            <w:r>
              <w:t>The streamlined interface is not intended to be tablet compatible.</w:t>
            </w:r>
          </w:p>
          <w:p w:rsidR="00B34178" w:rsidRPr="00B34178" w:rsidRDefault="00B34178" w:rsidP="00B34178">
            <w:pPr>
              <w:pStyle w:val="TableTextBullet"/>
            </w:pPr>
            <w:r w:rsidRPr="00B34178">
              <w:rPr>
                <w:rStyle w:val="Strong"/>
              </w:rPr>
              <w:t>TDS_TS_Modern</w:t>
            </w:r>
            <w:r w:rsidRPr="00B34178">
              <w:t xml:space="preserve"> – Standard </w:t>
            </w:r>
          </w:p>
          <w:p w:rsidR="00B34178" w:rsidRPr="00B34178" w:rsidRDefault="00B34178" w:rsidP="00B34178">
            <w:pPr>
              <w:pStyle w:val="TableTextBullet"/>
            </w:pPr>
            <w:r w:rsidRPr="00B34178">
              <w:rPr>
                <w:rStyle w:val="Strong"/>
              </w:rPr>
              <w:t>TDS_TS_Accessibility</w:t>
            </w:r>
            <w:r w:rsidRPr="00B34178">
              <w:t xml:space="preserve"> – Streamlined</w:t>
            </w:r>
          </w:p>
        </w:tc>
      </w:tr>
      <w:tr w:rsidR="0030309E" w:rsidRPr="00D04F34" w:rsidTr="00AC4F52">
        <w:tc>
          <w:tcPr>
            <w:tcW w:w="3168" w:type="dxa"/>
          </w:tcPr>
          <w:p w:rsidR="0030309E" w:rsidRPr="00D04F34" w:rsidRDefault="0030309E" w:rsidP="00C505B6">
            <w:pPr>
              <w:pStyle w:val="TableText"/>
            </w:pPr>
            <w:r w:rsidRPr="00D04F34">
              <w:t>TexttoSpeech</w:t>
            </w:r>
          </w:p>
        </w:tc>
        <w:tc>
          <w:tcPr>
            <w:tcW w:w="6192" w:type="dxa"/>
            <w:vAlign w:val="center"/>
          </w:tcPr>
          <w:p w:rsidR="00581462" w:rsidRPr="00581462" w:rsidRDefault="0030309E" w:rsidP="00F43832">
            <w:pPr>
              <w:pStyle w:val="TableText"/>
            </w:pPr>
            <w:r w:rsidRPr="00581462">
              <w:t>Sets student's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Text-to-Speech is not available in Spanish.</w:t>
            </w:r>
            <w:r w:rsidR="00D406A8">
              <w:t>)</w:t>
            </w:r>
          </w:p>
          <w:p w:rsidR="00581462" w:rsidRPr="00581462" w:rsidRDefault="00581462" w:rsidP="00581462">
            <w:pPr>
              <w:pStyle w:val="TableTextBullet"/>
            </w:pPr>
            <w:r w:rsidRPr="00581462">
              <w:rPr>
                <w:rStyle w:val="Strong"/>
              </w:rPr>
              <w:t>TDS_TTS0</w:t>
            </w:r>
            <w:r w:rsidRPr="00581462">
              <w:t xml:space="preserve"> </w:t>
            </w:r>
            <w:r>
              <w:t>–</w:t>
            </w:r>
            <w:r w:rsidRPr="00581462">
              <w:t xml:space="preserve"> None</w:t>
            </w:r>
          </w:p>
          <w:p w:rsidR="00581462" w:rsidRPr="00581462" w:rsidRDefault="00581462" w:rsidP="00581462">
            <w:pPr>
              <w:pStyle w:val="TableTextBullet"/>
            </w:pPr>
            <w:r w:rsidRPr="00581462">
              <w:rPr>
                <w:rStyle w:val="Strong"/>
              </w:rPr>
              <w:t>TDS_TTS_Item</w:t>
            </w:r>
            <w:r w:rsidR="00A35A1F">
              <w:t xml:space="preserve"> </w:t>
            </w:r>
            <w:r>
              <w:t>–</w:t>
            </w:r>
            <w:r w:rsidRPr="00581462">
              <w:t xml:space="preserve"> Items Only</w:t>
            </w:r>
            <w:r>
              <w:t xml:space="preserve"> </w:t>
            </w:r>
            <w:r w:rsidRPr="00581462">
              <w:t>(ELA only)</w:t>
            </w:r>
          </w:p>
          <w:p w:rsidR="00581462" w:rsidRPr="00581462" w:rsidRDefault="00581462" w:rsidP="00581462">
            <w:pPr>
              <w:pStyle w:val="TableTextBullet"/>
            </w:pPr>
            <w:r w:rsidRPr="00581462">
              <w:rPr>
                <w:rStyle w:val="Strong"/>
              </w:rPr>
              <w:t>TDS_TTS_Stim</w:t>
            </w:r>
            <w:r w:rsidRPr="00581462">
              <w:t xml:space="preserve"> </w:t>
            </w:r>
            <w:r>
              <w:t>–</w:t>
            </w:r>
            <w:r w:rsidRPr="00581462">
              <w:t xml:space="preserve"> Stimuli Only</w:t>
            </w:r>
            <w:r>
              <w:t xml:space="preserve"> </w:t>
            </w:r>
            <w:r w:rsidRPr="00581462">
              <w:t>(ELA only)</w:t>
            </w:r>
          </w:p>
          <w:p w:rsidR="00581462" w:rsidRPr="00581462" w:rsidRDefault="00581462" w:rsidP="00581462">
            <w:pPr>
              <w:pStyle w:val="TableTextBullet"/>
            </w:pPr>
            <w:r w:rsidRPr="00581462">
              <w:rPr>
                <w:rStyle w:val="Strong"/>
              </w:rPr>
              <w:t>TDS_TTS_Stim&amp;TDS_TTS_Item</w:t>
            </w:r>
            <w:r w:rsidRPr="00581462">
              <w:t xml:space="preserve"> </w:t>
            </w:r>
            <w:r>
              <w:t>–</w:t>
            </w:r>
            <w:r w:rsidRPr="00581462">
              <w:t xml:space="preserve"> Stimuli and Items</w:t>
            </w:r>
          </w:p>
        </w:tc>
      </w:tr>
      <w:tr w:rsidR="0030309E" w:rsidRPr="00D04F34" w:rsidTr="00AC4F52">
        <w:tc>
          <w:tcPr>
            <w:tcW w:w="3168" w:type="dxa"/>
          </w:tcPr>
          <w:p w:rsidR="0030309E" w:rsidRPr="00D04F34" w:rsidRDefault="0030309E" w:rsidP="00C505B6">
            <w:pPr>
              <w:pStyle w:val="TableText"/>
            </w:pPr>
            <w:r w:rsidRPr="00D04F34">
              <w:lastRenderedPageBreak/>
              <w:t>Translation</w:t>
            </w:r>
          </w:p>
        </w:tc>
        <w:tc>
          <w:tcPr>
            <w:tcW w:w="6192" w:type="dxa"/>
            <w:vAlign w:val="center"/>
          </w:tcPr>
          <w:p w:rsidR="00BB621D" w:rsidRDefault="0030309E" w:rsidP="00F43832">
            <w:pPr>
              <w:pStyle w:val="TableText"/>
            </w:pPr>
            <w:r>
              <w:t>Sets student</w:t>
            </w:r>
            <w:r w:rsidR="00AC2EA3">
              <w:t>’</w:t>
            </w:r>
            <w:r>
              <w:t xml:space="preserve">s glossary accommodation. </w:t>
            </w:r>
          </w:p>
          <w:p w:rsidR="00BB621D" w:rsidRDefault="0030309E" w:rsidP="00F43832">
            <w:pPr>
              <w:pStyle w:val="TableText"/>
            </w:pPr>
            <w:r>
              <w:t xml:space="preserve">Students can open a glossary to view terms presented </w:t>
            </w:r>
            <w:r w:rsidR="00BB621D">
              <w:t>i</w:t>
            </w:r>
            <w:r>
              <w:t>n the test that may be unfamiliar to them.</w:t>
            </w:r>
          </w:p>
          <w:p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rsidR="00FC7315" w:rsidRDefault="0030309E" w:rsidP="00F43832">
            <w:pPr>
              <w:pStyle w:val="TableText"/>
            </w:pPr>
            <w:r>
              <w:t>The English glossary is available for both ELA and mathematics tests. Translated glossaries are available for mathematics tests only.</w:t>
            </w:r>
          </w:p>
          <w:p w:rsidR="00FC7315" w:rsidRPr="00FC7315" w:rsidRDefault="00FC7315" w:rsidP="00F30AFF">
            <w:pPr>
              <w:pStyle w:val="TableTextBullet"/>
            </w:pPr>
            <w:r w:rsidRPr="006107F1">
              <w:rPr>
                <w:rStyle w:val="Strong"/>
              </w:rPr>
              <w:t>TDS_WL_Glossary</w:t>
            </w:r>
            <w:r>
              <w:t xml:space="preserve"> – </w:t>
            </w:r>
            <w:r w:rsidRPr="00FC7315">
              <w:t>English</w:t>
            </w:r>
          </w:p>
          <w:p w:rsidR="00FC7315" w:rsidRPr="00FC7315" w:rsidRDefault="00FC7315" w:rsidP="00F30AFF">
            <w:pPr>
              <w:pStyle w:val="TableTextBullet"/>
            </w:pPr>
            <w:r w:rsidRPr="006107F1">
              <w:rPr>
                <w:rStyle w:val="Strong"/>
              </w:rPr>
              <w:t>TDS_WL_ArabicGloss</w:t>
            </w:r>
            <w:r w:rsidRPr="00FC7315">
              <w:t xml:space="preserve"> (Math only)</w:t>
            </w:r>
            <w:r>
              <w:t xml:space="preserve"> – </w:t>
            </w:r>
            <w:r w:rsidRPr="00FC7315">
              <w:t>Arabic</w:t>
            </w:r>
          </w:p>
          <w:p w:rsidR="00FC7315" w:rsidRPr="00FC7315" w:rsidRDefault="00FC7315" w:rsidP="00F30AFF">
            <w:pPr>
              <w:pStyle w:val="TableTextBullet"/>
            </w:pPr>
            <w:r w:rsidRPr="006107F1">
              <w:rPr>
                <w:rStyle w:val="Strong"/>
              </w:rPr>
              <w:t>TDS_WL_CantoneseGloss</w:t>
            </w:r>
            <w:r w:rsidRPr="00FC7315">
              <w:t xml:space="preserve"> (Math only)</w:t>
            </w:r>
            <w:r>
              <w:t xml:space="preserve"> – </w:t>
            </w:r>
            <w:r w:rsidRPr="00FC7315">
              <w:t>Cantonese</w:t>
            </w:r>
          </w:p>
          <w:p w:rsidR="00FC7315" w:rsidRPr="00FC7315" w:rsidRDefault="00FC7315" w:rsidP="00F30AFF">
            <w:pPr>
              <w:pStyle w:val="TableTextBullet"/>
            </w:pPr>
            <w:r w:rsidRPr="006107F1">
              <w:rPr>
                <w:rStyle w:val="Strong"/>
              </w:rPr>
              <w:t>TDS_WL_ESNGlossary</w:t>
            </w:r>
            <w:r w:rsidRPr="00FC7315">
              <w:t xml:space="preserve"> (Math only)</w:t>
            </w:r>
            <w:r>
              <w:t xml:space="preserve"> – </w:t>
            </w:r>
            <w:r w:rsidRPr="00FC7315">
              <w:t>Spanish</w:t>
            </w:r>
          </w:p>
          <w:p w:rsidR="00FC7315" w:rsidRPr="00FC7315" w:rsidRDefault="00FC7315" w:rsidP="00F30AFF">
            <w:pPr>
              <w:pStyle w:val="TableTextBullet"/>
            </w:pPr>
            <w:r w:rsidRPr="006107F1">
              <w:rPr>
                <w:rStyle w:val="Strong"/>
              </w:rPr>
              <w:t>TDS_WL_KoreanGloss</w:t>
            </w:r>
            <w:r w:rsidRPr="00FC7315">
              <w:t xml:space="preserve"> (Math only)</w:t>
            </w:r>
            <w:r>
              <w:t xml:space="preserve"> – </w:t>
            </w:r>
            <w:r w:rsidRPr="00FC7315">
              <w:t>Korean</w:t>
            </w:r>
          </w:p>
          <w:p w:rsidR="00FC7315" w:rsidRPr="00FC7315" w:rsidRDefault="00FC7315" w:rsidP="00F30AFF">
            <w:pPr>
              <w:pStyle w:val="TableTextBullet"/>
            </w:pPr>
            <w:r w:rsidRPr="006107F1">
              <w:rPr>
                <w:rStyle w:val="Strong"/>
              </w:rPr>
              <w:t>TDS_WL_MandarinGloss</w:t>
            </w:r>
            <w:r w:rsidRPr="00FC7315">
              <w:t xml:space="preserve"> (Math only)</w:t>
            </w:r>
            <w:r>
              <w:t xml:space="preserve"> – </w:t>
            </w:r>
            <w:r w:rsidRPr="00FC7315">
              <w:t>Mandarin</w:t>
            </w:r>
          </w:p>
          <w:p w:rsidR="00FC7315" w:rsidRPr="00FC7315" w:rsidRDefault="00FC7315" w:rsidP="00F30AFF">
            <w:pPr>
              <w:pStyle w:val="TableTextBullet"/>
            </w:pPr>
            <w:r w:rsidRPr="006107F1">
              <w:rPr>
                <w:rStyle w:val="Strong"/>
              </w:rPr>
              <w:t>TDS_WL_PunjabiGloss</w:t>
            </w:r>
            <w:r w:rsidRPr="00FC7315">
              <w:t xml:space="preserve"> (Math only)</w:t>
            </w:r>
            <w:r>
              <w:t xml:space="preserve"> – </w:t>
            </w:r>
            <w:r w:rsidRPr="00FC7315">
              <w:t>Punjabi</w:t>
            </w:r>
          </w:p>
          <w:p w:rsidR="00FC7315" w:rsidRPr="00FC7315" w:rsidRDefault="00FC7315" w:rsidP="00F30AFF">
            <w:pPr>
              <w:pStyle w:val="TableTextBullet"/>
            </w:pPr>
            <w:r w:rsidRPr="006107F1">
              <w:rPr>
                <w:rStyle w:val="Strong"/>
              </w:rPr>
              <w:t>TDS_WL_RussianGloss</w:t>
            </w:r>
            <w:r w:rsidRPr="00FC7315">
              <w:t xml:space="preserve"> (Math only)</w:t>
            </w:r>
            <w:r>
              <w:t xml:space="preserve"> – </w:t>
            </w:r>
            <w:r w:rsidRPr="00FC7315">
              <w:t>Russian</w:t>
            </w:r>
          </w:p>
          <w:p w:rsidR="00FC7315" w:rsidRPr="00FC7315" w:rsidRDefault="00FC7315" w:rsidP="00F30AFF">
            <w:pPr>
              <w:pStyle w:val="TableTextBullet"/>
            </w:pPr>
            <w:r w:rsidRPr="006107F1">
              <w:rPr>
                <w:rStyle w:val="Strong"/>
              </w:rPr>
              <w:t>TDS_WL_TagalGloss</w:t>
            </w:r>
            <w:r w:rsidRPr="00FC7315">
              <w:t xml:space="preserve"> (Math only)</w:t>
            </w:r>
            <w:r>
              <w:t xml:space="preserve"> – </w:t>
            </w:r>
            <w:r w:rsidRPr="00FC7315">
              <w:t>Filipino</w:t>
            </w:r>
          </w:p>
          <w:p w:rsidR="00FC7315" w:rsidRPr="00FC7315" w:rsidRDefault="00FC7315" w:rsidP="00F30AFF">
            <w:pPr>
              <w:pStyle w:val="TableTextBullet"/>
            </w:pPr>
            <w:r w:rsidRPr="006107F1">
              <w:rPr>
                <w:rStyle w:val="Strong"/>
              </w:rPr>
              <w:t>TDS_WL_UkrainianGloss</w:t>
            </w:r>
            <w:r w:rsidRPr="00FC7315">
              <w:t xml:space="preserve"> (Math only)</w:t>
            </w:r>
            <w:r>
              <w:t xml:space="preserve"> – </w:t>
            </w:r>
            <w:r w:rsidRPr="00FC7315">
              <w:t>Ukrainian</w:t>
            </w:r>
          </w:p>
          <w:p w:rsidR="00FC7315" w:rsidRPr="00FC7315" w:rsidRDefault="00FC7315" w:rsidP="00F30AFF">
            <w:pPr>
              <w:pStyle w:val="TableTextBullet"/>
            </w:pPr>
            <w:r w:rsidRPr="006107F1">
              <w:rPr>
                <w:rStyle w:val="Strong"/>
              </w:rPr>
              <w:t>TDS_WL_VietnameseGloss</w:t>
            </w:r>
            <w:r w:rsidRPr="00FC7315">
              <w:t xml:space="preserve"> (Math only)</w:t>
            </w:r>
            <w:r>
              <w:t xml:space="preserve"> – </w:t>
            </w:r>
            <w:r w:rsidRPr="00FC7315">
              <w:t>Vietnamese</w:t>
            </w:r>
          </w:p>
          <w:p w:rsidR="00FC7315" w:rsidRPr="00FC7315" w:rsidRDefault="00FC7315" w:rsidP="00F30AFF">
            <w:pPr>
              <w:pStyle w:val="TableTextBullet"/>
            </w:pPr>
            <w:r w:rsidRPr="006107F1">
              <w:rPr>
                <w:rStyle w:val="Strong"/>
              </w:rPr>
              <w:t>TDS_WL_Glossary&amp;TDS_WL_ArabicGloss</w:t>
            </w:r>
            <w:r w:rsidRPr="00FC7315">
              <w:t xml:space="preserve"> (Math only)</w:t>
            </w:r>
            <w:r>
              <w:t xml:space="preserve"> – </w:t>
            </w:r>
            <w:r w:rsidRPr="00FC7315">
              <w:t>English &amp; Arabic</w:t>
            </w:r>
          </w:p>
          <w:p w:rsidR="00FC7315" w:rsidRPr="00FC7315" w:rsidRDefault="00FC7315" w:rsidP="00F30AFF">
            <w:pPr>
              <w:pStyle w:val="TableTextBullet"/>
            </w:pPr>
            <w:r w:rsidRPr="006107F1">
              <w:rPr>
                <w:rStyle w:val="Strong"/>
              </w:rPr>
              <w:t>TDS_WL_Glossary&amp;TDS_WL_CantoneseGloss</w:t>
            </w:r>
            <w:r w:rsidRPr="00FC7315">
              <w:t xml:space="preserve"> (Math only)</w:t>
            </w:r>
            <w:r>
              <w:t xml:space="preserve"> – </w:t>
            </w:r>
            <w:r w:rsidRPr="00FC7315">
              <w:t>English &amp; Cantonese</w:t>
            </w:r>
          </w:p>
          <w:p w:rsidR="00FC7315" w:rsidRPr="00FC7315" w:rsidRDefault="00FC7315" w:rsidP="00F30AFF">
            <w:pPr>
              <w:pStyle w:val="TableTextBullet"/>
            </w:pPr>
            <w:r w:rsidRPr="006107F1">
              <w:rPr>
                <w:rStyle w:val="Strong"/>
              </w:rPr>
              <w:t>TDS_WL_Glossary&amp;TDS_WL_ESNGlossary</w:t>
            </w:r>
            <w:r w:rsidRPr="00FC7315">
              <w:t xml:space="preserve"> (Math only)</w:t>
            </w:r>
            <w:r>
              <w:t xml:space="preserve"> – </w:t>
            </w:r>
            <w:r w:rsidRPr="00FC7315">
              <w:t>English &amp; Spanish</w:t>
            </w:r>
          </w:p>
          <w:p w:rsidR="00FC7315" w:rsidRPr="00FC7315" w:rsidRDefault="00FC7315" w:rsidP="00F30AFF">
            <w:pPr>
              <w:pStyle w:val="TableTextBullet"/>
            </w:pPr>
            <w:r w:rsidRPr="006107F1">
              <w:rPr>
                <w:rStyle w:val="Strong"/>
              </w:rPr>
              <w:t>TDS_WL_Glossary&amp;TDS_WL_KoreanGloss</w:t>
            </w:r>
            <w:r w:rsidRPr="00FC7315">
              <w:t xml:space="preserve"> (Math only)</w:t>
            </w:r>
            <w:r>
              <w:t xml:space="preserve"> – </w:t>
            </w:r>
            <w:r w:rsidRPr="00FC7315">
              <w:t>English &amp; Korean</w:t>
            </w:r>
          </w:p>
          <w:p w:rsidR="00FC7315" w:rsidRPr="00FC7315" w:rsidRDefault="00FC7315" w:rsidP="00F30AFF">
            <w:pPr>
              <w:pStyle w:val="TableTextBullet"/>
            </w:pPr>
            <w:r w:rsidRPr="006107F1">
              <w:rPr>
                <w:rStyle w:val="Strong"/>
              </w:rPr>
              <w:t>TDS_WL_Glossary&amp;TDS_WL_MandarinGloss</w:t>
            </w:r>
            <w:r w:rsidRPr="00FC7315">
              <w:t xml:space="preserve"> (Math only)</w:t>
            </w:r>
            <w:r>
              <w:t xml:space="preserve"> – </w:t>
            </w:r>
            <w:r w:rsidRPr="00FC7315">
              <w:t>English &amp; Mandarin</w:t>
            </w:r>
          </w:p>
          <w:p w:rsidR="00FC7315" w:rsidRPr="00FC7315" w:rsidRDefault="00FC7315" w:rsidP="00F30AFF">
            <w:pPr>
              <w:pStyle w:val="TableTextBullet"/>
            </w:pPr>
            <w:r w:rsidRPr="006107F1">
              <w:rPr>
                <w:rStyle w:val="Strong"/>
              </w:rPr>
              <w:t>TDS_WL_Glossary&amp;TDS_WL_PunjabiGloss</w:t>
            </w:r>
            <w:r w:rsidRPr="00FC7315">
              <w:t xml:space="preserve"> (Math only)</w:t>
            </w:r>
            <w:r>
              <w:t xml:space="preserve"> – </w:t>
            </w:r>
            <w:r w:rsidRPr="00FC7315">
              <w:t>English &amp; Punjabi</w:t>
            </w:r>
          </w:p>
          <w:p w:rsidR="00FC7315" w:rsidRPr="00FC7315" w:rsidRDefault="00FC7315" w:rsidP="00F30AFF">
            <w:pPr>
              <w:pStyle w:val="TableTextBullet"/>
            </w:pPr>
            <w:r w:rsidRPr="006107F1">
              <w:rPr>
                <w:rStyle w:val="Strong"/>
              </w:rPr>
              <w:t>TDS_WL_Glossary&amp;TDS_WL_RussianGloss</w:t>
            </w:r>
            <w:r w:rsidRPr="00FC7315">
              <w:t xml:space="preserve"> (Math only)</w:t>
            </w:r>
            <w:r>
              <w:t xml:space="preserve"> – </w:t>
            </w:r>
            <w:r w:rsidRPr="00FC7315">
              <w:t>English &amp; Russian</w:t>
            </w:r>
          </w:p>
          <w:p w:rsidR="00FC7315" w:rsidRPr="00FC7315" w:rsidRDefault="00FC7315" w:rsidP="00F30AFF">
            <w:pPr>
              <w:pStyle w:val="TableTextBullet"/>
            </w:pPr>
            <w:r w:rsidRPr="006107F1">
              <w:rPr>
                <w:rStyle w:val="Strong"/>
              </w:rPr>
              <w:t>TDS_WL_Glossary&amp;TDS_WL_TagalGloss</w:t>
            </w:r>
            <w:r w:rsidRPr="00FC7315">
              <w:t xml:space="preserve"> (Math only)</w:t>
            </w:r>
            <w:r>
              <w:t xml:space="preserve"> – </w:t>
            </w:r>
            <w:r w:rsidRPr="00FC7315">
              <w:t>English &amp; Filipino</w:t>
            </w:r>
          </w:p>
          <w:p w:rsidR="00FC7315" w:rsidRPr="00FC7315" w:rsidRDefault="00FC7315" w:rsidP="00F30AFF">
            <w:pPr>
              <w:pStyle w:val="TableTextBullet"/>
            </w:pPr>
            <w:r w:rsidRPr="006107F1">
              <w:rPr>
                <w:rStyle w:val="Strong"/>
              </w:rPr>
              <w:t>TDS_WL_Glossary&amp;TDS_WL_UkrainianGloss</w:t>
            </w:r>
            <w:r w:rsidRPr="00FC7315">
              <w:t xml:space="preserve"> (Math only)</w:t>
            </w:r>
            <w:r>
              <w:t xml:space="preserve"> – </w:t>
            </w:r>
            <w:r w:rsidRPr="00FC7315">
              <w:t>English &amp; Ukrainian</w:t>
            </w:r>
          </w:p>
          <w:p w:rsidR="00FC7315" w:rsidRPr="00FC7315" w:rsidRDefault="00FC7315" w:rsidP="00F30AFF">
            <w:pPr>
              <w:pStyle w:val="TableTextBullet"/>
            </w:pPr>
            <w:r w:rsidRPr="006107F1">
              <w:rPr>
                <w:rStyle w:val="Strong"/>
              </w:rPr>
              <w:t>TDS_WL_Glossary&amp;TDS_WL_VietnameseGloss</w:t>
            </w:r>
            <w:r w:rsidRPr="00FC7315">
              <w:t xml:space="preserve"> (Math only)</w:t>
            </w:r>
            <w:r>
              <w:t xml:space="preserve"> – </w:t>
            </w:r>
            <w:r w:rsidRPr="00FC7315">
              <w:t>English &amp; Vietnamese</w:t>
            </w:r>
          </w:p>
          <w:p w:rsidR="00FC7315" w:rsidRDefault="00FC7315" w:rsidP="00F30AFF">
            <w:pPr>
              <w:pStyle w:val="TableTextBullet"/>
            </w:pPr>
            <w:r w:rsidRPr="006107F1">
              <w:rPr>
                <w:rStyle w:val="Strong"/>
              </w:rPr>
              <w:t>TDS_WL0</w:t>
            </w:r>
            <w:r>
              <w:t xml:space="preserve"> – </w:t>
            </w:r>
            <w:r w:rsidRPr="00FC7315">
              <w:t>None</w:t>
            </w:r>
          </w:p>
        </w:tc>
      </w:tr>
      <w:tr w:rsidR="0030309E" w:rsidRPr="00D04F34" w:rsidTr="00AC4F52">
        <w:tc>
          <w:tcPr>
            <w:tcW w:w="3168" w:type="dxa"/>
          </w:tcPr>
          <w:p w:rsidR="0030309E" w:rsidRPr="00D04F34" w:rsidRDefault="0030309E" w:rsidP="00C505B6">
            <w:pPr>
              <w:pStyle w:val="TableText"/>
            </w:pPr>
            <w:r w:rsidRPr="00D04F34">
              <w:lastRenderedPageBreak/>
              <w:t>NonEmbeddedDesignatedSupports</w:t>
            </w:r>
          </w:p>
        </w:tc>
        <w:tc>
          <w:tcPr>
            <w:tcW w:w="6192" w:type="dxa"/>
            <w:vAlign w:val="center"/>
          </w:tcPr>
          <w:p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rsidR="00AB2179" w:rsidRDefault="00AB2179" w:rsidP="00AB2179">
            <w:pPr>
              <w:pStyle w:val="TableText"/>
            </w:pPr>
            <w:r>
              <w:t>Non-Embedded Designated Supports</w:t>
            </w:r>
            <w:r w:rsidR="008E7B06">
              <w:t xml:space="preserve"> for ELA:</w:t>
            </w:r>
          </w:p>
          <w:p w:rsidR="00AB2179" w:rsidRDefault="00AB2179" w:rsidP="00F30AFF">
            <w:pPr>
              <w:pStyle w:val="TableTextBullet"/>
            </w:pPr>
            <w:r w:rsidRPr="00AB2179">
              <w:rPr>
                <w:rStyle w:val="Strong"/>
              </w:rPr>
              <w:t>NEDS0</w:t>
            </w:r>
            <w:r>
              <w:t xml:space="preserve"> – None</w:t>
            </w:r>
          </w:p>
          <w:p w:rsidR="00AB2179" w:rsidRDefault="00AB2179" w:rsidP="00F30AFF">
            <w:pPr>
              <w:pStyle w:val="TableTextBullet"/>
            </w:pPr>
            <w:r w:rsidRPr="00AB2179">
              <w:rPr>
                <w:rStyle w:val="Strong"/>
              </w:rPr>
              <w:t>NEDS_BD</w:t>
            </w:r>
            <w:r>
              <w:t xml:space="preserve"> – Bilingual Dictionary</w:t>
            </w:r>
          </w:p>
          <w:p w:rsidR="00AB2179" w:rsidRDefault="00AB2179" w:rsidP="00F30AFF">
            <w:pPr>
              <w:pStyle w:val="TableTextBullet"/>
            </w:pPr>
            <w:r w:rsidRPr="00AB2179">
              <w:rPr>
                <w:rStyle w:val="Strong"/>
              </w:rPr>
              <w:t>NEDS_CC</w:t>
            </w:r>
            <w:r>
              <w:t xml:space="preserve"> – Color Contrast</w:t>
            </w:r>
          </w:p>
          <w:p w:rsidR="00AB2179" w:rsidRDefault="00AB2179" w:rsidP="00F30AFF">
            <w:pPr>
              <w:pStyle w:val="TableTextBullet"/>
            </w:pPr>
            <w:r w:rsidRPr="00AB2179">
              <w:rPr>
                <w:rStyle w:val="Strong"/>
              </w:rPr>
              <w:t>NEDS_CO</w:t>
            </w:r>
            <w:r>
              <w:t xml:space="preserve"> – Color Overlay</w:t>
            </w:r>
          </w:p>
          <w:p w:rsidR="00AB2179" w:rsidRDefault="00AB2179" w:rsidP="00F30AFF">
            <w:pPr>
              <w:pStyle w:val="TableTextBullet"/>
            </w:pPr>
            <w:r w:rsidRPr="00AB2179">
              <w:rPr>
                <w:rStyle w:val="Strong"/>
              </w:rPr>
              <w:t>NEDS_Mag</w:t>
            </w:r>
            <w:r>
              <w:t xml:space="preserve"> – Magnification</w:t>
            </w:r>
          </w:p>
          <w:p w:rsidR="00AB2179" w:rsidRDefault="00AB2179" w:rsidP="00F30AFF">
            <w:pPr>
              <w:pStyle w:val="TableTextBullet"/>
            </w:pPr>
            <w:r w:rsidRPr="00AB2179">
              <w:rPr>
                <w:rStyle w:val="Strong"/>
              </w:rPr>
              <w:t>NEDS_RA_Items</w:t>
            </w:r>
            <w:r>
              <w:t xml:space="preserve"> – Read Aloud Items</w:t>
            </w:r>
          </w:p>
          <w:p w:rsidR="00AB2179" w:rsidRDefault="00AB2179" w:rsidP="00F30AFF">
            <w:pPr>
              <w:pStyle w:val="TableTextBullet"/>
            </w:pPr>
            <w:r w:rsidRPr="00AB2179">
              <w:rPr>
                <w:rStyle w:val="Strong"/>
              </w:rPr>
              <w:t>NEDS_SC_Items</w:t>
            </w:r>
            <w:r>
              <w:t xml:space="preserve"> – Scribe Items (Non-Writing)</w:t>
            </w:r>
          </w:p>
          <w:p w:rsidR="00AB2179" w:rsidRDefault="00AB2179" w:rsidP="00F30AFF">
            <w:pPr>
              <w:pStyle w:val="TableTextBullet"/>
            </w:pPr>
            <w:r w:rsidRPr="00AB2179">
              <w:rPr>
                <w:rStyle w:val="Strong"/>
              </w:rPr>
              <w:t>NEDS_SS</w:t>
            </w:r>
            <w:r>
              <w:t xml:space="preserve"> – Separate Setting</w:t>
            </w:r>
          </w:p>
          <w:p w:rsidR="00AB2179" w:rsidRDefault="00AB2179" w:rsidP="00AB2179">
            <w:pPr>
              <w:pStyle w:val="TableText"/>
            </w:pPr>
            <w:r>
              <w:t>Non-Embedded Designated Supports</w:t>
            </w:r>
            <w:r w:rsidR="008E7B06">
              <w:t xml:space="preserve"> for </w:t>
            </w:r>
            <w:r w:rsidR="00C340F7">
              <w:t>M</w:t>
            </w:r>
            <w:r w:rsidR="008E7B06">
              <w:t>ath:</w:t>
            </w:r>
          </w:p>
          <w:p w:rsidR="00AB2179" w:rsidRDefault="00AB2179" w:rsidP="00F30AFF">
            <w:pPr>
              <w:pStyle w:val="TableTextBullet"/>
            </w:pPr>
            <w:r w:rsidRPr="00AB2179">
              <w:rPr>
                <w:rStyle w:val="Strong"/>
              </w:rPr>
              <w:t>NEDS0</w:t>
            </w:r>
            <w:r>
              <w:t xml:space="preserve"> – None</w:t>
            </w:r>
          </w:p>
          <w:p w:rsidR="00AB2179" w:rsidRDefault="00AB2179" w:rsidP="00F30AFF">
            <w:pPr>
              <w:pStyle w:val="TableTextBullet"/>
            </w:pPr>
            <w:r w:rsidRPr="00AB2179">
              <w:rPr>
                <w:rStyle w:val="Strong"/>
              </w:rPr>
              <w:t>NEDS_CC</w:t>
            </w:r>
            <w:r>
              <w:t xml:space="preserve"> – Color Contrast</w:t>
            </w:r>
          </w:p>
          <w:p w:rsidR="00AB2179" w:rsidRDefault="00AB2179" w:rsidP="00F30AFF">
            <w:pPr>
              <w:pStyle w:val="TableTextBullet"/>
            </w:pPr>
            <w:r w:rsidRPr="00AB2179">
              <w:rPr>
                <w:rStyle w:val="Strong"/>
              </w:rPr>
              <w:t>NEDS_CO</w:t>
            </w:r>
            <w:r>
              <w:t xml:space="preserve"> – Color Overlay</w:t>
            </w:r>
          </w:p>
          <w:p w:rsidR="00AB2179" w:rsidRDefault="00AB2179" w:rsidP="00F30AFF">
            <w:pPr>
              <w:pStyle w:val="TableTextBullet"/>
            </w:pPr>
            <w:r w:rsidRPr="00AB2179">
              <w:rPr>
                <w:rStyle w:val="Strong"/>
              </w:rPr>
              <w:t>NEDS_Mag</w:t>
            </w:r>
            <w:r>
              <w:t xml:space="preserve"> – Magnification</w:t>
            </w:r>
          </w:p>
          <w:p w:rsidR="00AB2179" w:rsidRDefault="00AB2179" w:rsidP="00F30AFF">
            <w:pPr>
              <w:pStyle w:val="TableTextBullet"/>
            </w:pPr>
            <w:r w:rsidRPr="00AB2179">
              <w:rPr>
                <w:rStyle w:val="Strong"/>
              </w:rPr>
              <w:t>NEDS_RA_Items</w:t>
            </w:r>
            <w:r>
              <w:t xml:space="preserve"> – Read Aloud Items</w:t>
            </w:r>
          </w:p>
          <w:p w:rsidR="00AB2179" w:rsidRDefault="00AB2179" w:rsidP="00F30AFF">
            <w:pPr>
              <w:pStyle w:val="TableTextBullet"/>
            </w:pPr>
            <w:r w:rsidRPr="00AB2179">
              <w:rPr>
                <w:rStyle w:val="Strong"/>
              </w:rPr>
              <w:t>NEDS_SC_Items</w:t>
            </w:r>
            <w:r>
              <w:t xml:space="preserve"> – Scribe Items (Non-Writing)</w:t>
            </w:r>
          </w:p>
          <w:p w:rsidR="00AB2179" w:rsidRDefault="00AB2179" w:rsidP="00F30AFF">
            <w:pPr>
              <w:pStyle w:val="TableTextBullet"/>
            </w:pPr>
            <w:r w:rsidRPr="00AB2179">
              <w:rPr>
                <w:rStyle w:val="Strong"/>
              </w:rPr>
              <w:t>NEDS_SS</w:t>
            </w:r>
            <w:r>
              <w:t xml:space="preserve"> – Separate Setting</w:t>
            </w:r>
          </w:p>
          <w:p w:rsidR="00AB2179" w:rsidRDefault="00AB2179" w:rsidP="00F30AFF">
            <w:pPr>
              <w:pStyle w:val="TableTextBullet"/>
            </w:pPr>
            <w:r w:rsidRPr="00AB2179">
              <w:rPr>
                <w:rStyle w:val="Strong"/>
              </w:rPr>
              <w:t>NEDS_TArabic</w:t>
            </w:r>
            <w:r>
              <w:t xml:space="preserve"> – Arabic Glossary</w:t>
            </w:r>
          </w:p>
          <w:p w:rsidR="00AB2179" w:rsidRDefault="00AB2179" w:rsidP="00F30AFF">
            <w:pPr>
              <w:pStyle w:val="TableTextBullet"/>
            </w:pPr>
            <w:r w:rsidRPr="00AB2179">
              <w:rPr>
                <w:rStyle w:val="Strong"/>
              </w:rPr>
              <w:t>NEDS_TCantonese</w:t>
            </w:r>
            <w:r>
              <w:t xml:space="preserve"> – Cantonese Glossary</w:t>
            </w:r>
          </w:p>
          <w:p w:rsidR="00AB2179" w:rsidRDefault="00AB2179" w:rsidP="00F30AFF">
            <w:pPr>
              <w:pStyle w:val="TableTextBullet"/>
            </w:pPr>
            <w:r w:rsidRPr="00AB2179">
              <w:rPr>
                <w:rStyle w:val="Strong"/>
              </w:rPr>
              <w:t>NEDS_TFilipino</w:t>
            </w:r>
            <w:r>
              <w:t xml:space="preserve"> – Filipino Glossary</w:t>
            </w:r>
          </w:p>
          <w:p w:rsidR="00AB2179" w:rsidRDefault="00AB2179" w:rsidP="00F30AFF">
            <w:pPr>
              <w:pStyle w:val="TableTextBullet"/>
            </w:pPr>
            <w:r w:rsidRPr="00AB2179">
              <w:rPr>
                <w:rStyle w:val="Strong"/>
              </w:rPr>
              <w:t>NEDS_TKorean</w:t>
            </w:r>
            <w:r>
              <w:t xml:space="preserve"> – Korean Glossary</w:t>
            </w:r>
          </w:p>
          <w:p w:rsidR="00AB2179" w:rsidRDefault="00AB2179" w:rsidP="00F30AFF">
            <w:pPr>
              <w:pStyle w:val="TableTextBullet"/>
            </w:pPr>
            <w:r w:rsidRPr="00AB2179">
              <w:rPr>
                <w:rStyle w:val="Strong"/>
              </w:rPr>
              <w:t>NEDS_TMandarin</w:t>
            </w:r>
            <w:r>
              <w:t xml:space="preserve"> – Mandarin Glossary</w:t>
            </w:r>
          </w:p>
          <w:p w:rsidR="00AB2179" w:rsidRDefault="00AB2179" w:rsidP="00F30AFF">
            <w:pPr>
              <w:pStyle w:val="TableTextBullet"/>
            </w:pPr>
            <w:r w:rsidRPr="00AB2179">
              <w:rPr>
                <w:rStyle w:val="Strong"/>
              </w:rPr>
              <w:t>NEDS_TPunjabi</w:t>
            </w:r>
            <w:r>
              <w:t xml:space="preserve"> – Punjabi Glossary</w:t>
            </w:r>
          </w:p>
          <w:p w:rsidR="00AB2179" w:rsidRDefault="00AB2179" w:rsidP="00F30AFF">
            <w:pPr>
              <w:pStyle w:val="TableTextBullet"/>
            </w:pPr>
            <w:r w:rsidRPr="00AB2179">
              <w:rPr>
                <w:rStyle w:val="Strong"/>
              </w:rPr>
              <w:t>NEDS_TRussian</w:t>
            </w:r>
            <w:r>
              <w:t xml:space="preserve"> – Russian Glossary</w:t>
            </w:r>
          </w:p>
          <w:p w:rsidR="00AB2179" w:rsidRDefault="00AB2179" w:rsidP="00F30AFF">
            <w:pPr>
              <w:pStyle w:val="TableTextBullet"/>
            </w:pPr>
            <w:r w:rsidRPr="00AB2179">
              <w:rPr>
                <w:rStyle w:val="Strong"/>
              </w:rPr>
              <w:t>NEDS_TSpanish</w:t>
            </w:r>
            <w:r>
              <w:t xml:space="preserve"> – Spanish Glossary</w:t>
            </w:r>
          </w:p>
          <w:p w:rsidR="00AB2179" w:rsidRDefault="00AB2179" w:rsidP="00F30AFF">
            <w:pPr>
              <w:pStyle w:val="TableTextBullet"/>
            </w:pPr>
            <w:r w:rsidRPr="00AB2179">
              <w:rPr>
                <w:rStyle w:val="Strong"/>
              </w:rPr>
              <w:t>NEDS_TUkrainian</w:t>
            </w:r>
            <w:r>
              <w:t xml:space="preserve"> – Ukrainian Glossary</w:t>
            </w:r>
          </w:p>
          <w:p w:rsidR="000F5836" w:rsidRDefault="00AB2179" w:rsidP="00F30AFF">
            <w:pPr>
              <w:pStyle w:val="TableTextBullet"/>
            </w:pPr>
            <w:r w:rsidRPr="00AB2179">
              <w:rPr>
                <w:rStyle w:val="Strong"/>
              </w:rPr>
              <w:t>NEDS_TVietnamese</w:t>
            </w:r>
            <w:r>
              <w:t xml:space="preserve"> – Vietnamese Glossary</w:t>
            </w:r>
          </w:p>
        </w:tc>
      </w:tr>
      <w:tr w:rsidR="0030309E" w:rsidRPr="00D04F34" w:rsidTr="00AC4F52">
        <w:tc>
          <w:tcPr>
            <w:tcW w:w="3168" w:type="dxa"/>
          </w:tcPr>
          <w:p w:rsidR="0030309E" w:rsidRPr="00D04F34" w:rsidRDefault="0030309E" w:rsidP="00C505B6">
            <w:pPr>
              <w:pStyle w:val="TableText"/>
            </w:pPr>
            <w:r w:rsidRPr="00D04F34">
              <w:lastRenderedPageBreak/>
              <w:t>NonEmbeddedAccommodations</w:t>
            </w:r>
          </w:p>
        </w:tc>
        <w:tc>
          <w:tcPr>
            <w:tcW w:w="6192" w:type="dxa"/>
            <w:vAlign w:val="center"/>
          </w:tcPr>
          <w:p w:rsidR="0030309E" w:rsidRDefault="0030309E" w:rsidP="00F43832">
            <w:pPr>
              <w:pStyle w:val="TableText"/>
            </w:pPr>
            <w:r>
              <w:t>Some accommodations may need to be provided to students during testing. These should be provided only to those students who are unable to use the embedded test accommodations.</w:t>
            </w:r>
          </w:p>
          <w:p w:rsidR="00782A69" w:rsidRDefault="00782A69" w:rsidP="00F30AFF">
            <w:pPr>
              <w:pStyle w:val="TableTextBullet"/>
            </w:pPr>
            <w:r w:rsidRPr="00782A69">
              <w:rPr>
                <w:rStyle w:val="Strong"/>
              </w:rPr>
              <w:t>NEA0</w:t>
            </w:r>
            <w:r>
              <w:t xml:space="preserve"> – None</w:t>
            </w:r>
          </w:p>
          <w:p w:rsidR="00782A69" w:rsidRDefault="00782A69" w:rsidP="00F30AFF">
            <w:pPr>
              <w:pStyle w:val="TableTextBullet"/>
            </w:pPr>
            <w:r w:rsidRPr="00782A69">
              <w:rPr>
                <w:rStyle w:val="Strong"/>
              </w:rPr>
              <w:t>NEA_AR</w:t>
            </w:r>
            <w:r>
              <w:t xml:space="preserve"> – Alternate Response Options</w:t>
            </w:r>
          </w:p>
          <w:p w:rsidR="00782A69" w:rsidRDefault="00782A69" w:rsidP="00F30AFF">
            <w:pPr>
              <w:pStyle w:val="TableTextBullet"/>
            </w:pPr>
            <w:r w:rsidRPr="00782A69">
              <w:rPr>
                <w:rStyle w:val="Strong"/>
              </w:rPr>
              <w:t>NEA_RA_Stimuli</w:t>
            </w:r>
            <w:r>
              <w:t xml:space="preserve"> (ELA only) – Read Aloud Stimuli</w:t>
            </w:r>
          </w:p>
          <w:p w:rsidR="00782A69" w:rsidRDefault="00782A69" w:rsidP="00F30AFF">
            <w:pPr>
              <w:pStyle w:val="TableTextBullet"/>
            </w:pPr>
            <w:r w:rsidRPr="00782A69">
              <w:rPr>
                <w:rStyle w:val="Strong"/>
              </w:rPr>
              <w:t>NEA_SC_WritItems</w:t>
            </w:r>
            <w:r>
              <w:t xml:space="preserve"> (ELA only) – Scribe Items (Writing)</w:t>
            </w:r>
          </w:p>
          <w:p w:rsidR="00782A69" w:rsidRDefault="00782A69" w:rsidP="00F30AFF">
            <w:pPr>
              <w:pStyle w:val="TableTextBullet"/>
            </w:pPr>
            <w:r w:rsidRPr="00782A69">
              <w:rPr>
                <w:rStyle w:val="Strong"/>
              </w:rPr>
              <w:t>NEA_STT</w:t>
            </w:r>
            <w:r>
              <w:t xml:space="preserve"> – Speech-to-Text</w:t>
            </w:r>
          </w:p>
          <w:p w:rsidR="00782A69" w:rsidRDefault="00782A69" w:rsidP="00F30AFF">
            <w:pPr>
              <w:pStyle w:val="TableTextBullet"/>
            </w:pPr>
            <w:r w:rsidRPr="00782A69">
              <w:rPr>
                <w:rStyle w:val="Strong"/>
              </w:rPr>
              <w:t>NEA_Abacus</w:t>
            </w:r>
            <w:r>
              <w:t xml:space="preserve"> (Math only) – Abacus</w:t>
            </w:r>
          </w:p>
          <w:p w:rsidR="00782A69" w:rsidRDefault="00782A69" w:rsidP="00F30AFF">
            <w:pPr>
              <w:pStyle w:val="TableTextBullet"/>
            </w:pPr>
            <w:r w:rsidRPr="00782A69">
              <w:rPr>
                <w:rStyle w:val="Strong"/>
              </w:rPr>
              <w:t>NEA_Calc</w:t>
            </w:r>
            <w:r>
              <w:t xml:space="preserve"> (Math only) – Calculator</w:t>
            </w:r>
          </w:p>
          <w:p w:rsidR="00782A69" w:rsidRDefault="00782A69" w:rsidP="00F30AFF">
            <w:pPr>
              <w:pStyle w:val="TableTextBullet"/>
            </w:pPr>
            <w:r w:rsidRPr="00782A69">
              <w:rPr>
                <w:rStyle w:val="Strong"/>
              </w:rPr>
              <w:t>NEA_MT</w:t>
            </w:r>
            <w:r>
              <w:t xml:space="preserve"> (Math only) – Multiplication Table</w:t>
            </w:r>
          </w:p>
        </w:tc>
      </w:tr>
      <w:tr w:rsidR="0030309E" w:rsidTr="00AC4F52">
        <w:tc>
          <w:tcPr>
            <w:tcW w:w="3168" w:type="dxa"/>
          </w:tcPr>
          <w:p w:rsidR="0030309E" w:rsidRPr="00D04F34" w:rsidRDefault="0030309E" w:rsidP="00C505B6">
            <w:pPr>
              <w:pStyle w:val="TableText"/>
            </w:pPr>
            <w:r w:rsidRPr="00D04F34">
              <w:t>Other</w:t>
            </w:r>
          </w:p>
        </w:tc>
        <w:tc>
          <w:tcPr>
            <w:tcW w:w="6192" w:type="dxa"/>
            <w:vAlign w:val="center"/>
          </w:tcPr>
          <w:p w:rsidR="0030309E" w:rsidRDefault="0030309E" w:rsidP="00F43832">
            <w:pPr>
              <w:pStyle w:val="TableText"/>
            </w:pPr>
            <w:r>
              <w:t>Other designated supports or accommodations that are not listed here.</w:t>
            </w:r>
          </w:p>
          <w:p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rsidR="00D04F34" w:rsidRDefault="00D04F34" w:rsidP="00D04F34"/>
    <w:p w:rsidR="0083058E" w:rsidRDefault="0083058E" w:rsidP="0083058E">
      <w:pPr>
        <w:pStyle w:val="Heading1"/>
      </w:pPr>
      <w:bookmarkStart w:id="308" w:name="_Ref397525504"/>
      <w:bookmarkStart w:id="309" w:name="_Toc398805154"/>
      <w:r>
        <w:lastRenderedPageBreak/>
        <w:t>Test Administration Tasks</w:t>
      </w:r>
      <w:bookmarkEnd w:id="308"/>
      <w:bookmarkEnd w:id="309"/>
    </w:p>
    <w:p w:rsidR="0083058E" w:rsidRDefault="0083058E" w:rsidP="0083058E">
      <w:r>
        <w:t>The</w:t>
      </w:r>
      <w:r w:rsidR="008356A6">
        <w:t xml:space="preserve"> green</w:t>
      </w:r>
      <w:r>
        <w:t xml:space="preserve"> task bar at the top of the screen allows you to access the test administration tasks in ART. Test administration tasks include setting up testing facilities, managing administration schedules, and viewing test administration reports.</w:t>
      </w:r>
    </w:p>
    <w:p w:rsidR="0083058E" w:rsidRDefault="0083058E" w:rsidP="0083058E">
      <w:pPr>
        <w:pStyle w:val="Caption"/>
        <w:keepNext/>
      </w:pPr>
      <w:bookmarkStart w:id="310" w:name="_Ref396747667"/>
      <w:bookmarkStart w:id="311" w:name="_Toc398805208"/>
      <w:r>
        <w:t xml:space="preserve">Figure </w:t>
      </w:r>
      <w:fldSimple w:instr=" SEQ Figure \* ARABIC ">
        <w:r w:rsidR="00BC07F1">
          <w:rPr>
            <w:noProof/>
          </w:rPr>
          <w:t>34</w:t>
        </w:r>
      </w:fldSimple>
      <w:bookmarkEnd w:id="310"/>
      <w:r>
        <w:t>. Test Administration Screen</w:t>
      </w:r>
      <w:bookmarkEnd w:id="311"/>
    </w:p>
    <w:p w:rsidR="0083058E" w:rsidRDefault="00F91CF7" w:rsidP="0083058E">
      <w:r>
        <w:rPr>
          <w:noProof/>
        </w:rPr>
        <w:drawing>
          <wp:inline distT="0" distB="0" distL="0" distR="0" wp14:anchorId="273BFD17" wp14:editId="311A2B2A">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474085"/>
                    </a:xfrm>
                    <a:prstGeom prst="rect">
                      <a:avLst/>
                    </a:prstGeom>
                    <a:ln>
                      <a:solidFill>
                        <a:schemeClr val="bg1">
                          <a:lumMod val="65000"/>
                        </a:schemeClr>
                      </a:solidFill>
                    </a:ln>
                  </pic:spPr>
                </pic:pic>
              </a:graphicData>
            </a:graphic>
          </wp:inline>
        </w:drawing>
      </w:r>
    </w:p>
    <w:p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A609D">
        <w:rPr>
          <w:rStyle w:val="CrossReference"/>
        </w:rPr>
        <w:fldChar w:fldCharType="begin"/>
      </w:r>
      <w:r w:rsidR="006A609D" w:rsidRPr="006A609D">
        <w:rPr>
          <w:rStyle w:val="CrossReference"/>
        </w:rPr>
        <w:instrText xml:space="preserve"> REF _Ref396747667 \* MERGEFORMAT \h</w:instrText>
      </w:r>
      <w:r w:rsidRPr="006A609D">
        <w:rPr>
          <w:rStyle w:val="CrossReference"/>
        </w:rPr>
      </w:r>
      <w:r w:rsidRPr="006A609D">
        <w:rPr>
          <w:rStyle w:val="CrossReference"/>
        </w:rPr>
        <w:fldChar w:fldCharType="separate"/>
      </w:r>
      <w:r w:rsidR="00BC07F1" w:rsidRPr="00BC07F1">
        <w:rPr>
          <w:rStyle w:val="CrossReference"/>
        </w:rPr>
        <w:t>Figure 34</w:t>
      </w:r>
      <w:r w:rsidRPr="006A609D">
        <w:rPr>
          <w:rStyle w:val="CrossReference"/>
        </w:rPr>
        <w:fldChar w:fldCharType="end"/>
      </w:r>
      <w:r>
        <w:rPr>
          <w:rStyle w:val="Emphasis"/>
          <w:i w:val="0"/>
        </w:rPr>
        <w:t xml:space="preserve">). This screen displays placards for the tasks available in this section of the ART site, with </w:t>
      </w:r>
      <w:r>
        <w:t>the arrow (</w:t>
      </w:r>
      <w:r>
        <w:rPr>
          <w:noProof/>
        </w:rPr>
        <w:drawing>
          <wp:inline distT="0" distB="0" distL="0" distR="0" wp14:anchorId="447344D4" wp14:editId="152443F2">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rsidR="00B77DC7" w:rsidRDefault="00B77DC7" w:rsidP="00B77DC7">
      <w:pPr>
        <w:pStyle w:val="Heading2"/>
        <w:rPr>
          <w:rStyle w:val="Emphasis"/>
          <w:i w:val="0"/>
        </w:rPr>
      </w:pPr>
      <w:bookmarkStart w:id="312" w:name="_Toc398805155"/>
      <w:r>
        <w:rPr>
          <w:rStyle w:val="Emphasis"/>
          <w:i w:val="0"/>
        </w:rPr>
        <w:lastRenderedPageBreak/>
        <w:t>Creating Test Schedules</w:t>
      </w:r>
      <w:bookmarkEnd w:id="312"/>
    </w:p>
    <w:p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rsidR="00B77DC7" w:rsidRDefault="00B77DC7" w:rsidP="00D1375C">
      <w:pPr>
        <w:keepNext/>
        <w:keepLines/>
        <w:numPr>
          <w:ilvl w:val="6"/>
          <w:numId w:val="63"/>
        </w:numPr>
        <w:ind w:left="360"/>
      </w:pPr>
      <w:r>
        <w:t>Add proctors</w:t>
      </w:r>
    </w:p>
    <w:p w:rsidR="00B77DC7" w:rsidRDefault="00B77DC7" w:rsidP="00D1375C">
      <w:pPr>
        <w:keepNext/>
        <w:keepLines/>
        <w:numPr>
          <w:ilvl w:val="6"/>
          <w:numId w:val="63"/>
        </w:numPr>
        <w:ind w:left="360"/>
      </w:pPr>
      <w:r>
        <w:t>Add test platforms</w:t>
      </w:r>
    </w:p>
    <w:p w:rsidR="00B77DC7" w:rsidRDefault="00B77DC7" w:rsidP="00D1375C">
      <w:pPr>
        <w:keepNext/>
        <w:keepLines/>
        <w:numPr>
          <w:ilvl w:val="6"/>
          <w:numId w:val="63"/>
        </w:numPr>
        <w:ind w:left="360"/>
      </w:pPr>
      <w:r>
        <w:t>Add accessibility equipment</w:t>
      </w:r>
    </w:p>
    <w:p w:rsidR="00B77DC7" w:rsidRDefault="00B77DC7" w:rsidP="00D1375C">
      <w:pPr>
        <w:keepNext/>
        <w:keepLines/>
        <w:numPr>
          <w:ilvl w:val="6"/>
          <w:numId w:val="63"/>
        </w:numPr>
        <w:ind w:left="360"/>
      </w:pPr>
      <w:r>
        <w:t>Add facilities</w:t>
      </w:r>
    </w:p>
    <w:p w:rsidR="00B77DC7" w:rsidRDefault="00B77DC7" w:rsidP="00D1375C">
      <w:pPr>
        <w:keepNext/>
        <w:keepLines/>
        <w:numPr>
          <w:ilvl w:val="6"/>
          <w:numId w:val="63"/>
        </w:numPr>
        <w:ind w:left="360"/>
      </w:pPr>
      <w:r>
        <w:t>Add testing times</w:t>
      </w:r>
    </w:p>
    <w:p w:rsidR="00B77DC7" w:rsidRDefault="00B77DC7" w:rsidP="00D1375C">
      <w:pPr>
        <w:keepNext/>
        <w:keepLines/>
        <w:numPr>
          <w:ilvl w:val="6"/>
          <w:numId w:val="63"/>
        </w:numPr>
        <w:ind w:left="360"/>
      </w:pPr>
      <w:r>
        <w:t>Automatically create schedule</w:t>
      </w:r>
    </w:p>
    <w:p w:rsidR="00B77DC7" w:rsidRDefault="00B77DC7" w:rsidP="00D1375C">
      <w:pPr>
        <w:keepNext/>
        <w:keepLines/>
        <w:numPr>
          <w:ilvl w:val="6"/>
          <w:numId w:val="63"/>
        </w:numPr>
        <w:ind w:left="360"/>
      </w:pPr>
      <w:r>
        <w:t>Manually modify schedule</w:t>
      </w:r>
    </w:p>
    <w:p w:rsidR="000902D6" w:rsidRDefault="000902D6" w:rsidP="000902D6">
      <w:pPr>
        <w:pStyle w:val="Heading3"/>
      </w:pPr>
      <w:bookmarkStart w:id="313" w:name="_Ref397093506"/>
      <w:bookmarkStart w:id="314" w:name="_Toc398805156"/>
      <w:r>
        <w:t>Adding Proctors.</w:t>
      </w:r>
      <w:bookmarkEnd w:id="313"/>
      <w:bookmarkEnd w:id="314"/>
    </w:p>
    <w:p w:rsidR="000902D6" w:rsidRDefault="000902D6" w:rsidP="000902D6">
      <w:r>
        <w:t xml:space="preserve">Proctors are users who are </w:t>
      </w:r>
      <w:r w:rsidR="00E57D3B">
        <w:t>authorized to administer tests to students. ART does not automatically recognize which roles are authorized to act as proctors, so you must specify these roles manually.</w:t>
      </w:r>
    </w:p>
    <w:p w:rsidR="00E57D3B" w:rsidRDefault="00E57D3B" w:rsidP="00E57D3B">
      <w:pPr>
        <w:pStyle w:val="Caption"/>
        <w:keepNext/>
      </w:pPr>
      <w:bookmarkStart w:id="315" w:name="_Toc398805209"/>
      <w:r>
        <w:t xml:space="preserve">Figure </w:t>
      </w:r>
      <w:fldSimple w:instr=" SEQ Figure \* ARABIC ">
        <w:r w:rsidR="00BC07F1">
          <w:rPr>
            <w:noProof/>
          </w:rPr>
          <w:t>35</w:t>
        </w:r>
      </w:fldSimple>
      <w:r>
        <w:t>. Proctor Roles Screen</w:t>
      </w:r>
      <w:bookmarkEnd w:id="315"/>
    </w:p>
    <w:p w:rsidR="00E57D3B" w:rsidRDefault="00E57D3B" w:rsidP="00E57D3B">
      <w:pPr>
        <w:jc w:val="center"/>
      </w:pPr>
      <w:r>
        <w:rPr>
          <w:noProof/>
        </w:rPr>
        <w:drawing>
          <wp:inline distT="0" distB="0" distL="0" distR="0" wp14:anchorId="2B4F66F8" wp14:editId="202DF995">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rsidR="00031D9C" w:rsidRDefault="004826D3" w:rsidP="00031D9C">
      <w:pPr>
        <w:keepNext/>
        <w:rPr>
          <w:rStyle w:val="Emphasis"/>
        </w:rPr>
      </w:pPr>
      <w:r>
        <w:lastRenderedPageBreak/>
        <w:t xml:space="preserve">You can manage proctors on the </w:t>
      </w:r>
      <w:r w:rsidRPr="008356A6">
        <w:rPr>
          <w:rStyle w:val="IntenseEmphasis"/>
        </w:rPr>
        <w:t>Proctor Roles</w:t>
      </w:r>
      <w:r>
        <w:t xml:space="preserve"> screen. The table on this screen displays the role name, role level, and associated assessment type for each proctor role in ART.</w:t>
      </w:r>
      <w:r w:rsidR="00031D9C" w:rsidRPr="00031D9C">
        <w:rPr>
          <w:rStyle w:val="Emphasis"/>
        </w:rPr>
        <w:t xml:space="preserve"> </w:t>
      </w:r>
    </w:p>
    <w:p w:rsidR="00031D9C" w:rsidRDefault="00031D9C" w:rsidP="00031D9C">
      <w:pPr>
        <w:keepNext/>
      </w:pPr>
      <w:r w:rsidRPr="004826D3">
        <w:rPr>
          <w:rStyle w:val="Emphasis"/>
        </w:rPr>
        <w:t xml:space="preserve">To add </w:t>
      </w:r>
      <w:r>
        <w:rPr>
          <w:rStyle w:val="Emphasis"/>
        </w:rPr>
        <w:t>proctors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031D9C" w:rsidTr="00F2740B">
        <w:trPr>
          <w:jc w:val="center"/>
        </w:trPr>
        <w:tc>
          <w:tcPr>
            <w:tcW w:w="9576" w:type="dxa"/>
          </w:tcPr>
          <w:p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rsidR="00031D9C" w:rsidRDefault="00031D9C" w:rsidP="00031D9C">
      <w:pPr>
        <w:rPr>
          <w:rStyle w:val="Emphasis"/>
        </w:rPr>
      </w:pPr>
    </w:p>
    <w:p w:rsidR="00031D9C" w:rsidRDefault="00031D9C" w:rsidP="00031D9C">
      <w:pPr>
        <w:pStyle w:val="Caption"/>
        <w:keepNext/>
      </w:pPr>
      <w:bookmarkStart w:id="316" w:name="_Toc398805210"/>
      <w:r>
        <w:t xml:space="preserve">Figure </w:t>
      </w:r>
      <w:fldSimple w:instr=" SEQ Figure \* ARABIC ">
        <w:r w:rsidR="00BC07F1">
          <w:rPr>
            <w:noProof/>
          </w:rPr>
          <w:t>36</w:t>
        </w:r>
      </w:fldSimple>
      <w:r>
        <w:t>. Edit Proctor Role Screen</w:t>
      </w:r>
      <w:bookmarkEnd w:id="316"/>
    </w:p>
    <w:p w:rsidR="00031D9C" w:rsidRDefault="00031D9C" w:rsidP="00031D9C">
      <w:pPr>
        <w:jc w:val="center"/>
        <w:rPr>
          <w:rStyle w:val="Emphasis"/>
        </w:rPr>
      </w:pPr>
      <w:r>
        <w:rPr>
          <w:i/>
          <w:iCs/>
          <w:noProof/>
        </w:rPr>
        <w:drawing>
          <wp:inline distT="0" distB="0" distL="0" distR="0" wp14:anchorId="1ECC9988" wp14:editId="2A2AA610">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rsidTr="00F2740B">
        <w:trPr>
          <w:jc w:val="center"/>
        </w:trPr>
        <w:tc>
          <w:tcPr>
            <w:tcW w:w="9576" w:type="dxa"/>
          </w:tcPr>
          <w:p w:rsidR="00031D9C" w:rsidRDefault="00031D9C" w:rsidP="00F2740B">
            <w:pPr>
              <w:pStyle w:val="ListNumber"/>
              <w:numPr>
                <w:ilvl w:val="0"/>
                <w:numId w:val="87"/>
              </w:numPr>
            </w:pPr>
            <w:r>
              <w:t xml:space="preserve">In the table on the </w:t>
            </w:r>
            <w:r>
              <w:rPr>
                <w:b/>
                <w:i/>
              </w:rPr>
              <w:t>Proctor Roles</w:t>
            </w:r>
            <w:r>
              <w:t xml:space="preserve"> screen, click [ </w:t>
            </w:r>
            <w:r>
              <w:rPr>
                <w:i/>
                <w:noProof/>
              </w:rPr>
              <w:drawing>
                <wp:inline distT="0" distB="0" distL="0" distR="0" wp14:anchorId="41317B5F" wp14:editId="2256B0E6">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rsidR="00031D9C" w:rsidRDefault="00031D9C" w:rsidP="00F2740B">
            <w:pPr>
              <w:pStyle w:val="ListNumber"/>
            </w:pPr>
            <w:r>
              <w:t xml:space="preserve">On the </w:t>
            </w:r>
            <w:r w:rsidRPr="00116EB2">
              <w:rPr>
                <w:b/>
                <w:i/>
              </w:rPr>
              <w:t xml:space="preserve">Edit </w:t>
            </w:r>
            <w:r>
              <w:rPr>
                <w:b/>
                <w:i/>
              </w:rPr>
              <w:t>Proctor Role</w:t>
            </w:r>
            <w:r>
              <w:t xml:space="preserve"> screen (see </w:t>
            </w:r>
            <w:r w:rsidRPr="006A609D">
              <w:rPr>
                <w:rStyle w:val="CrossReference"/>
              </w:rPr>
              <w:fldChar w:fldCharType="begin"/>
            </w:r>
            <w:r w:rsidR="006A609D" w:rsidRPr="006A609D">
              <w:rPr>
                <w:rStyle w:val="CrossReference"/>
              </w:rPr>
              <w:instrText xml:space="preserve"> REF _Ref396749034 \* MERGEFORMAT \h</w:instrText>
            </w:r>
            <w:r w:rsidRPr="006A609D">
              <w:rPr>
                <w:rStyle w:val="CrossReference"/>
              </w:rPr>
            </w:r>
            <w:r w:rsidRPr="006A609D">
              <w:rPr>
                <w:rStyle w:val="CrossReference"/>
              </w:rPr>
              <w:fldChar w:fldCharType="separate"/>
            </w:r>
            <w:r w:rsidR="00BC07F1" w:rsidRPr="00BC07F1">
              <w:rPr>
                <w:rStyle w:val="CrossReference"/>
              </w:rPr>
              <w:t>Figure 38</w:t>
            </w:r>
            <w:r w:rsidRPr="006A609D">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rsidR="00031D9C" w:rsidRDefault="00031D9C" w:rsidP="00F2740B">
            <w:pPr>
              <w:pStyle w:val="ListNumber"/>
            </w:pPr>
            <w:r>
              <w:t>Click [</w:t>
            </w:r>
            <w:r>
              <w:rPr>
                <w:b/>
              </w:rPr>
              <w:t>Save</w:t>
            </w:r>
            <w:r>
              <w:t xml:space="preserve">]. </w:t>
            </w:r>
          </w:p>
        </w:tc>
      </w:tr>
    </w:tbl>
    <w:p w:rsidR="00031D9C" w:rsidRDefault="00031D9C" w:rsidP="00031D9C"/>
    <w:p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rsidTr="00031D9C">
        <w:trPr>
          <w:jc w:val="center"/>
        </w:trPr>
        <w:tc>
          <w:tcPr>
            <w:tcW w:w="9360" w:type="dxa"/>
          </w:tcPr>
          <w:p w:rsidR="00031D9C" w:rsidRDefault="00031D9C" w:rsidP="00F2740B">
            <w:pPr>
              <w:pStyle w:val="ListNumber"/>
              <w:numPr>
                <w:ilvl w:val="0"/>
                <w:numId w:val="88"/>
              </w:numPr>
            </w:pPr>
            <w:r>
              <w:t xml:space="preserve">In the table on the </w:t>
            </w:r>
            <w:r>
              <w:rPr>
                <w:b/>
                <w:i/>
              </w:rPr>
              <w:t>Proctor Roles</w:t>
            </w:r>
            <w:r>
              <w:t xml:space="preserve"> screen, click [ </w:t>
            </w:r>
            <w:r>
              <w:rPr>
                <w:i/>
                <w:noProof/>
              </w:rPr>
              <w:drawing>
                <wp:inline distT="0" distB="0" distL="0" distR="0" wp14:anchorId="72CD22AC" wp14:editId="42B80663">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031D9C" w:rsidRDefault="00031D9C" w:rsidP="00031D9C">
      <w:pPr>
        <w:pStyle w:val="Heading3"/>
      </w:pPr>
      <w:bookmarkStart w:id="317" w:name="_Ref398724756"/>
      <w:bookmarkStart w:id="318" w:name="_Toc398805157"/>
      <w:r>
        <w:lastRenderedPageBreak/>
        <w:t>Adding Test Platforms.</w:t>
      </w:r>
      <w:bookmarkEnd w:id="317"/>
      <w:bookmarkEnd w:id="318"/>
    </w:p>
    <w:p w:rsidR="00031D9C" w:rsidRDefault="00031D9C" w:rsidP="00031D9C">
      <w:r>
        <w:t>After adding proctors to ART, you must specify the testing equipment that you will use to administer tests. You must enter a record for each type of testing platform, but not for each individual platform.</w:t>
      </w:r>
    </w:p>
    <w:p w:rsidR="00031D9C" w:rsidRDefault="00031D9C" w:rsidP="00031D9C">
      <w:pPr>
        <w:pStyle w:val="Caption"/>
        <w:keepNext/>
      </w:pPr>
      <w:bookmarkStart w:id="319" w:name="_Toc398805211"/>
      <w:r>
        <w:t xml:space="preserve">Figure </w:t>
      </w:r>
      <w:fldSimple w:instr=" SEQ Figure \* ARABIC ">
        <w:r w:rsidR="00BC07F1">
          <w:rPr>
            <w:noProof/>
          </w:rPr>
          <w:t>37</w:t>
        </w:r>
      </w:fldSimple>
      <w:r>
        <w:t>. Test Platform Search Screen</w:t>
      </w:r>
      <w:bookmarkEnd w:id="319"/>
    </w:p>
    <w:p w:rsidR="00031D9C" w:rsidRDefault="00345C1A" w:rsidP="00031D9C">
      <w:pPr>
        <w:jc w:val="center"/>
      </w:pPr>
      <w:r>
        <w:rPr>
          <w:noProof/>
        </w:rPr>
        <w:drawing>
          <wp:inline distT="0" distB="0" distL="0" distR="0" wp14:anchorId="1D09D8A9" wp14:editId="565FBF52">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611755"/>
                    </a:xfrm>
                    <a:prstGeom prst="rect">
                      <a:avLst/>
                    </a:prstGeom>
                    <a:ln>
                      <a:solidFill>
                        <a:schemeClr val="bg1">
                          <a:lumMod val="65000"/>
                        </a:schemeClr>
                      </a:solidFill>
                    </a:ln>
                  </pic:spPr>
                </pic:pic>
              </a:graphicData>
            </a:graphic>
          </wp:inline>
        </w:drawing>
      </w:r>
    </w:p>
    <w:p w:rsidR="00031D9C" w:rsidRDefault="00031D9C" w:rsidP="00031D9C">
      <w:r>
        <w:t xml:space="preserve">You can manage testing equipment records on the </w:t>
      </w:r>
      <w:r w:rsidRPr="007D6CC8">
        <w:rPr>
          <w:b/>
          <w:i/>
        </w:rPr>
        <w:t>Test Platform Search</w:t>
      </w:r>
      <w:r>
        <w:t xml:space="preserve"> screen. The </w:t>
      </w:r>
      <w:r w:rsidRPr="007D6CC8">
        <w:rPr>
          <w:i/>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rsidR="004826D3" w:rsidRDefault="004826D3" w:rsidP="004826D3"/>
    <w:p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rsidTr="00031D9C">
        <w:trPr>
          <w:jc w:val="center"/>
        </w:trPr>
        <w:tc>
          <w:tcPr>
            <w:tcW w:w="9576" w:type="dxa"/>
          </w:tcPr>
          <w:p w:rsidR="00E57D3B" w:rsidRPr="00031D9C" w:rsidRDefault="009A2379" w:rsidP="00853036">
            <w:pPr>
              <w:pStyle w:val="TableTextNumber"/>
              <w:numPr>
                <w:ilvl w:val="0"/>
                <w:numId w:val="89"/>
              </w:numPr>
              <w:rPr>
                <w:sz w:val="22"/>
              </w:rPr>
            </w:pPr>
            <w:r>
              <w:rPr>
                <w:sz w:val="22"/>
              </w:rPr>
              <w:t>On</w:t>
            </w:r>
            <w:r w:rsidR="00E57D3B" w:rsidRPr="00031D9C">
              <w:rPr>
                <w:sz w:val="22"/>
              </w:rPr>
              <w:t xml:space="preserve"> the </w:t>
            </w:r>
            <w:r w:rsidR="00E57D3B" w:rsidRPr="00031D9C">
              <w:rPr>
                <w:rStyle w:val="IntenseEmphasis"/>
                <w:sz w:val="22"/>
              </w:rPr>
              <w:t>Test Administration</w:t>
            </w:r>
            <w:r w:rsidR="00E57D3B" w:rsidRPr="00031D9C">
              <w:rPr>
                <w:sz w:val="22"/>
              </w:rPr>
              <w:t xml:space="preserve"> screen, click [</w:t>
            </w:r>
            <w:r w:rsidR="00E57D3B" w:rsidRPr="00031D9C">
              <w:rPr>
                <w:rStyle w:val="Strong"/>
                <w:sz w:val="22"/>
              </w:rPr>
              <w:t xml:space="preserve">Add/Modify </w:t>
            </w:r>
            <w:r w:rsidR="007D6CC8" w:rsidRPr="00031D9C">
              <w:rPr>
                <w:rStyle w:val="Strong"/>
                <w:sz w:val="22"/>
              </w:rPr>
              <w:t>Test Platforms</w:t>
            </w:r>
            <w:r w:rsidR="00E57D3B" w:rsidRPr="00031D9C">
              <w:rPr>
                <w:sz w:val="22"/>
              </w:rPr>
              <w:t xml:space="preserve">]. The </w:t>
            </w:r>
            <w:r w:rsidR="007D6CC8" w:rsidRPr="00031D9C">
              <w:rPr>
                <w:rStyle w:val="IntenseEmphasis"/>
                <w:sz w:val="22"/>
              </w:rPr>
              <w:t>Test Platform Search</w:t>
            </w:r>
            <w:r w:rsidR="00E57D3B" w:rsidRPr="00031D9C">
              <w:rPr>
                <w:sz w:val="22"/>
              </w:rPr>
              <w:t xml:space="preserve"> screen opens.</w:t>
            </w:r>
          </w:p>
          <w:p w:rsidR="00E57D3B" w:rsidRPr="00031D9C" w:rsidRDefault="00E57D3B" w:rsidP="00031D9C">
            <w:pPr>
              <w:pStyle w:val="TableTextNumber"/>
              <w:rPr>
                <w:sz w:val="22"/>
              </w:rPr>
            </w:pPr>
            <w:r w:rsidRPr="00031D9C">
              <w:rPr>
                <w:sz w:val="22"/>
              </w:rPr>
              <w:t>Click [</w:t>
            </w:r>
            <w:r w:rsidRPr="00031D9C">
              <w:rPr>
                <w:rStyle w:val="Strong"/>
                <w:sz w:val="22"/>
              </w:rPr>
              <w:t>New</w:t>
            </w:r>
            <w:r w:rsidRPr="00031D9C">
              <w:rPr>
                <w:sz w:val="22"/>
              </w:rPr>
              <w:t xml:space="preserve">]. The </w:t>
            </w:r>
            <w:r w:rsidRPr="00031D9C">
              <w:rPr>
                <w:rStyle w:val="IntenseEmphasis"/>
                <w:sz w:val="22"/>
              </w:rPr>
              <w:t xml:space="preserve">Add </w:t>
            </w:r>
            <w:r w:rsidR="007D6CC8" w:rsidRPr="00031D9C">
              <w:rPr>
                <w:rStyle w:val="IntenseEmphasis"/>
                <w:sz w:val="22"/>
              </w:rPr>
              <w:t xml:space="preserve">Test </w:t>
            </w:r>
            <w:r w:rsidR="00913609" w:rsidRPr="00031D9C">
              <w:rPr>
                <w:rStyle w:val="IntenseEmphasis"/>
                <w:sz w:val="22"/>
              </w:rPr>
              <w:t>P</w:t>
            </w:r>
            <w:r w:rsidR="007D6CC8" w:rsidRPr="00031D9C">
              <w:rPr>
                <w:rStyle w:val="IntenseEmphasis"/>
                <w:sz w:val="22"/>
              </w:rPr>
              <w:t>latform Information</w:t>
            </w:r>
            <w:r w:rsidRPr="00031D9C">
              <w:rPr>
                <w:sz w:val="22"/>
              </w:rPr>
              <w:t xml:space="preserve"> screen opens.</w:t>
            </w:r>
          </w:p>
          <w:p w:rsidR="00E57D3B" w:rsidRPr="00031D9C" w:rsidRDefault="00E57D3B" w:rsidP="00031D9C">
            <w:pPr>
              <w:pStyle w:val="TableTextNumber"/>
              <w:rPr>
                <w:sz w:val="22"/>
              </w:rPr>
            </w:pPr>
            <w:r w:rsidRPr="00031D9C">
              <w:rPr>
                <w:sz w:val="22"/>
              </w:rPr>
              <w:t xml:space="preserve">On the </w:t>
            </w:r>
            <w:r w:rsidR="00913609" w:rsidRPr="00031D9C">
              <w:rPr>
                <w:rStyle w:val="IntenseEmphasis"/>
                <w:sz w:val="22"/>
              </w:rPr>
              <w:t>Add Test Platform Information</w:t>
            </w:r>
            <w:r w:rsidR="00913609" w:rsidRPr="00031D9C">
              <w:rPr>
                <w:sz w:val="22"/>
              </w:rPr>
              <w:t xml:space="preserve"> </w:t>
            </w:r>
            <w:r w:rsidRPr="00031D9C">
              <w:rPr>
                <w:sz w:val="22"/>
              </w:rPr>
              <w:t xml:space="preserve">screen, </w:t>
            </w:r>
            <w:r w:rsidR="00913609" w:rsidRPr="00031D9C">
              <w:rPr>
                <w:sz w:val="22"/>
              </w:rPr>
              <w:t>enter a</w:t>
            </w:r>
            <w:r w:rsidR="00345C1A">
              <w:rPr>
                <w:sz w:val="22"/>
              </w:rPr>
              <w:t xml:space="preserve"> device name, operating system and</w:t>
            </w:r>
            <w:r w:rsidR="00913609" w:rsidRPr="00031D9C">
              <w:rPr>
                <w:sz w:val="22"/>
              </w:rPr>
              <w:t xml:space="preserve"> version</w:t>
            </w:r>
            <w:r w:rsidR="00345C1A">
              <w:rPr>
                <w:sz w:val="22"/>
              </w:rPr>
              <w:t>, and browser name and version</w:t>
            </w:r>
            <w:r w:rsidR="00913609" w:rsidRPr="00031D9C">
              <w:rPr>
                <w:sz w:val="22"/>
              </w:rPr>
              <w:t xml:space="preserve"> in the appropriate fields.</w:t>
            </w:r>
          </w:p>
          <w:p w:rsidR="004826D3" w:rsidRDefault="004826D3" w:rsidP="00031D9C">
            <w:pPr>
              <w:pStyle w:val="TableTextNumber"/>
            </w:pPr>
            <w:r w:rsidRPr="00031D9C">
              <w:rPr>
                <w:sz w:val="22"/>
              </w:rPr>
              <w:t>Click [</w:t>
            </w:r>
            <w:r w:rsidRPr="00031D9C">
              <w:rPr>
                <w:rStyle w:val="Strong"/>
                <w:sz w:val="22"/>
              </w:rPr>
              <w:t>Save</w:t>
            </w:r>
            <w:r w:rsidRPr="00031D9C">
              <w:rPr>
                <w:sz w:val="22"/>
              </w:rPr>
              <w:t xml:space="preserve">]. The </w:t>
            </w:r>
            <w:r w:rsidR="00913609" w:rsidRPr="00031D9C">
              <w:rPr>
                <w:sz w:val="22"/>
              </w:rPr>
              <w:t>test platform</w:t>
            </w:r>
            <w:r w:rsidRPr="00031D9C">
              <w:rPr>
                <w:sz w:val="22"/>
              </w:rPr>
              <w:t xml:space="preserve"> appears on the </w:t>
            </w:r>
            <w:r w:rsidR="00913609" w:rsidRPr="00031D9C">
              <w:rPr>
                <w:sz w:val="22"/>
              </w:rPr>
              <w:t>search results</w:t>
            </w:r>
            <w:r w:rsidRPr="00031D9C">
              <w:rPr>
                <w:sz w:val="22"/>
              </w:rPr>
              <w:t xml:space="preserve"> table.</w:t>
            </w:r>
          </w:p>
        </w:tc>
      </w:tr>
    </w:tbl>
    <w:p w:rsidR="004826D3" w:rsidRDefault="004826D3" w:rsidP="00E57D3B">
      <w:pPr>
        <w:rPr>
          <w:rStyle w:val="Emphasis"/>
        </w:rPr>
      </w:pPr>
    </w:p>
    <w:p w:rsidR="004826D3" w:rsidRDefault="004826D3" w:rsidP="004826D3">
      <w:pPr>
        <w:pStyle w:val="Caption"/>
        <w:keepNext/>
      </w:pPr>
      <w:bookmarkStart w:id="320" w:name="_Ref396749034"/>
      <w:bookmarkStart w:id="321" w:name="_Toc398805212"/>
      <w:r>
        <w:lastRenderedPageBreak/>
        <w:t xml:space="preserve">Figure </w:t>
      </w:r>
      <w:fldSimple w:instr=" SEQ Figure \* ARABIC ">
        <w:r w:rsidR="00BC07F1">
          <w:rPr>
            <w:noProof/>
          </w:rPr>
          <w:t>38</w:t>
        </w:r>
      </w:fldSimple>
      <w:bookmarkEnd w:id="320"/>
      <w:r>
        <w:t xml:space="preserve">. </w:t>
      </w:r>
      <w:r w:rsidR="00031D9C">
        <w:t>Add Test Platform Information</w:t>
      </w:r>
      <w:r>
        <w:t xml:space="preserve"> Screen</w:t>
      </w:r>
      <w:bookmarkEnd w:id="321"/>
    </w:p>
    <w:p w:rsidR="004826D3" w:rsidRDefault="00345C1A" w:rsidP="004826D3">
      <w:pPr>
        <w:jc w:val="center"/>
        <w:rPr>
          <w:rStyle w:val="Emphasis"/>
        </w:rPr>
      </w:pPr>
      <w:r>
        <w:rPr>
          <w:noProof/>
        </w:rPr>
        <w:drawing>
          <wp:inline distT="0" distB="0" distL="0" distR="0" wp14:anchorId="29A588D5" wp14:editId="7D27EF58">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780735"/>
                    </a:xfrm>
                    <a:prstGeom prst="rect">
                      <a:avLst/>
                    </a:prstGeom>
                    <a:ln>
                      <a:solidFill>
                        <a:schemeClr val="bg1">
                          <a:lumMod val="65000"/>
                        </a:schemeClr>
                      </a:solidFill>
                    </a:ln>
                  </pic:spPr>
                </pic:pic>
              </a:graphicData>
            </a:graphic>
          </wp:inline>
        </w:drawing>
      </w:r>
    </w:p>
    <w:p w:rsidR="004826D3" w:rsidRDefault="004826D3" w:rsidP="004826D3">
      <w:pPr>
        <w:pStyle w:val="ProcedureIntroduction"/>
      </w:pPr>
      <w:bookmarkStart w:id="322" w:name="_Ref387921353"/>
      <w:bookmarkStart w:id="323"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rsidTr="00F2740B">
        <w:trPr>
          <w:jc w:val="center"/>
        </w:trPr>
        <w:tc>
          <w:tcPr>
            <w:tcW w:w="9576" w:type="dxa"/>
          </w:tcPr>
          <w:p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0990C6F7" wp14:editId="122D9CBE">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rsidR="004826D3" w:rsidRDefault="004826D3" w:rsidP="00F2740B">
            <w:pPr>
              <w:pStyle w:val="ListNumber"/>
            </w:pPr>
            <w:r>
              <w:t>Click [</w:t>
            </w:r>
            <w:r>
              <w:rPr>
                <w:b/>
              </w:rPr>
              <w:t>Save</w:t>
            </w:r>
            <w:r>
              <w:t xml:space="preserve">]. </w:t>
            </w:r>
          </w:p>
        </w:tc>
      </w:tr>
    </w:tbl>
    <w:p w:rsidR="004826D3" w:rsidRDefault="004826D3" w:rsidP="004826D3"/>
    <w:p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rsidTr="007D6CC8">
        <w:trPr>
          <w:jc w:val="center"/>
        </w:trPr>
        <w:tc>
          <w:tcPr>
            <w:tcW w:w="9360" w:type="dxa"/>
          </w:tcPr>
          <w:p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 xml:space="preserve">screen, click [ </w:t>
            </w:r>
            <w:r>
              <w:rPr>
                <w:i/>
                <w:noProof/>
              </w:rPr>
              <w:drawing>
                <wp:inline distT="0" distB="0" distL="0" distR="0" wp14:anchorId="7AE2E289" wp14:editId="6D19A6D7">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7D6CC8" w:rsidRDefault="007D6CC8"/>
    <w:p w:rsidR="00463EB3" w:rsidRDefault="00463EB3" w:rsidP="00697AA4">
      <w:pPr>
        <w:pStyle w:val="Heading3"/>
        <w:pageBreakBefore/>
      </w:pPr>
      <w:bookmarkStart w:id="324" w:name="_Ref398724849"/>
      <w:bookmarkStart w:id="325" w:name="_Toc398805158"/>
      <w:r>
        <w:lastRenderedPageBreak/>
        <w:t>Adding Accessibility Equipment.</w:t>
      </w:r>
      <w:bookmarkEnd w:id="324"/>
      <w:bookmarkEnd w:id="325"/>
    </w:p>
    <w:p w:rsidR="00463EB3" w:rsidRDefault="00463EB3" w:rsidP="00463EB3">
      <w:r>
        <w:t>After adding testing platforms to ART, you must specify the accessibility equipment that you will use to administer tests. You must enter a record for each accessibility equipment</w:t>
      </w:r>
      <w:r w:rsidR="005B59E5">
        <w:t xml:space="preserve"> model</w:t>
      </w:r>
      <w:r>
        <w:t>, but not for each individual device.</w:t>
      </w:r>
    </w:p>
    <w:p w:rsidR="00463EB3" w:rsidRDefault="00463EB3" w:rsidP="00463EB3">
      <w:pPr>
        <w:pStyle w:val="Caption"/>
        <w:keepNext/>
      </w:pPr>
      <w:bookmarkStart w:id="326" w:name="_Toc398805213"/>
      <w:r>
        <w:t xml:space="preserve">Figure </w:t>
      </w:r>
      <w:fldSimple w:instr=" SEQ Figure \* ARABIC ">
        <w:r w:rsidR="00BC07F1">
          <w:rPr>
            <w:noProof/>
          </w:rPr>
          <w:t>39</w:t>
        </w:r>
      </w:fldSimple>
      <w:r>
        <w:t xml:space="preserve">. </w:t>
      </w:r>
      <w:r w:rsidR="005B59E5">
        <w:t>Accessibility Equipment</w:t>
      </w:r>
      <w:r>
        <w:t xml:space="preserve"> Search Screen</w:t>
      </w:r>
      <w:bookmarkEnd w:id="326"/>
    </w:p>
    <w:p w:rsidR="00463EB3" w:rsidRDefault="00463EB3" w:rsidP="00463EB3">
      <w:pPr>
        <w:jc w:val="center"/>
      </w:pPr>
      <w:r>
        <w:rPr>
          <w:noProof/>
        </w:rPr>
        <w:drawing>
          <wp:inline distT="0" distB="0" distL="0" distR="0" wp14:anchorId="0C2276BA" wp14:editId="21317159">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7">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7D6CC8">
        <w:rPr>
          <w:i/>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rsidTr="0067085D">
        <w:tc>
          <w:tcPr>
            <w:tcW w:w="720" w:type="dxa"/>
          </w:tcPr>
          <w:p w:rsidR="00404B31" w:rsidRDefault="00404B31" w:rsidP="0067085D">
            <w:pPr>
              <w:pStyle w:val="NoteIcon"/>
            </w:pPr>
            <w:r>
              <w:rPr>
                <w:sz w:val="20"/>
                <w:szCs w:val="20"/>
              </w:rPr>
              <w:drawing>
                <wp:inline distT="0" distB="0" distL="0" distR="0" wp14:anchorId="00D62A85" wp14:editId="3329D2DC">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404B31" w:rsidRPr="0076656D" w:rsidRDefault="008A1742" w:rsidP="00345C1A">
            <w:pPr>
              <w:pStyle w:val="NoteText"/>
              <w:rPr>
                <w:rStyle w:val="Emphasis"/>
                <w:i w:val="0"/>
              </w:rPr>
            </w:pPr>
            <w:r>
              <w:rPr>
                <w:rStyle w:val="Emphasis"/>
                <w:i w:val="0"/>
              </w:rPr>
              <w:t>When adding accessibility equipment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rsidR="008A1742" w:rsidRDefault="008A1742" w:rsidP="00463EB3">
      <w:pPr>
        <w:keepNext/>
        <w:rPr>
          <w:rStyle w:val="Emphasis"/>
          <w:szCs w:val="22"/>
        </w:rPr>
      </w:pPr>
    </w:p>
    <w:p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rsidTr="00F2740B">
        <w:trPr>
          <w:jc w:val="center"/>
        </w:trPr>
        <w:tc>
          <w:tcPr>
            <w:tcW w:w="9576" w:type="dxa"/>
          </w:tcPr>
          <w:p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p>
          <w:p w:rsidR="00463EB3" w:rsidRPr="00FC30B7" w:rsidRDefault="000B31A0" w:rsidP="008A1742">
            <w:pPr>
              <w:pStyle w:val="ListNumber"/>
              <w:spacing w:after="0"/>
            </w:pPr>
            <w:r>
              <w:t xml:space="preserve"> E</w:t>
            </w:r>
            <w:r w:rsidR="00463EB3" w:rsidRPr="00FC30B7">
              <w:t xml:space="preserve">nter a name, </w:t>
            </w:r>
            <w:r w:rsidR="00F2740B" w:rsidRPr="00FC30B7">
              <w:t>category</w:t>
            </w:r>
            <w:r w:rsidR="00463EB3" w:rsidRPr="00FC30B7">
              <w:t xml:space="preserve">, and </w:t>
            </w:r>
            <w:r w:rsidR="00F2740B" w:rsidRPr="00FC30B7">
              <w:t>type</w:t>
            </w:r>
            <w:r>
              <w:t xml:space="preserve"> for the equipment</w:t>
            </w:r>
            <w:r w:rsidR="00463EB3" w:rsidRPr="00FC30B7">
              <w:t xml:space="preserve"> in the appropriate fields.</w:t>
            </w:r>
          </w:p>
          <w:p w:rsidR="00F2740B" w:rsidRPr="00FC30B7" w:rsidRDefault="00F2740B" w:rsidP="008A1742">
            <w:pPr>
              <w:pStyle w:val="ListNumber"/>
              <w:spacing w:before="0"/>
            </w:pPr>
            <w:r w:rsidRPr="00FC30B7">
              <w:t xml:space="preserve">To set up eligibility rules for the </w:t>
            </w:r>
            <w:r w:rsidR="00FC30B7" w:rsidRPr="00FC30B7">
              <w:t xml:space="preserve">equipment, click [ </w:t>
            </w:r>
            <w:r w:rsidR="00FC30B7" w:rsidRPr="00FC30B7">
              <w:rPr>
                <w:noProof/>
              </w:rPr>
              <w:drawing>
                <wp:inline distT="0" distB="0" distL="0" distR="0" wp14:anchorId="668B11A5" wp14:editId="0030D67A">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FC30B7">
              <w:t xml:space="preserve">] in the </w:t>
            </w:r>
            <w:r w:rsidR="00FC30B7" w:rsidRPr="00FC30B7">
              <w:rPr>
                <w:rStyle w:val="Emphasis"/>
              </w:rPr>
              <w:t>Equipment Rules</w:t>
            </w:r>
            <w:r w:rsidR="00FC30B7" w:rsidRPr="00FC30B7">
              <w:t xml:space="preserve"> section. A new row displays on the table in this section.</w:t>
            </w:r>
            <w:r w:rsidR="00FC30B7">
              <w:t xml:space="preserve"> You may add multiple rules, if necessary.</w:t>
            </w:r>
          </w:p>
          <w:p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rsidR="00FC30B7" w:rsidRPr="00FC30B7" w:rsidRDefault="00FC30B7" w:rsidP="009C1760">
            <w:pPr>
              <w:pStyle w:val="ListNumber"/>
            </w:pPr>
            <w:r w:rsidRPr="00FC30B7">
              <w:t>Click [</w:t>
            </w:r>
            <w:r w:rsidRPr="004B5A57">
              <w:rPr>
                <w:b/>
              </w:rPr>
              <w:t>Save</w:t>
            </w:r>
            <w:r w:rsidRPr="00FC30B7">
              <w:t>].</w:t>
            </w:r>
          </w:p>
        </w:tc>
      </w:tr>
    </w:tbl>
    <w:p w:rsidR="00463EB3" w:rsidRDefault="00463EB3" w:rsidP="00463EB3">
      <w:pPr>
        <w:rPr>
          <w:rStyle w:val="Emphasis"/>
        </w:rPr>
      </w:pPr>
    </w:p>
    <w:p w:rsidR="00463EB3" w:rsidRDefault="00463EB3" w:rsidP="00463EB3">
      <w:pPr>
        <w:pStyle w:val="Caption"/>
        <w:keepNext/>
      </w:pPr>
      <w:bookmarkStart w:id="327" w:name="_Toc398805214"/>
      <w:r>
        <w:t xml:space="preserve">Figure </w:t>
      </w:r>
      <w:fldSimple w:instr=" SEQ Figure \* ARABIC ">
        <w:r w:rsidR="00BC07F1">
          <w:rPr>
            <w:noProof/>
          </w:rPr>
          <w:t>40</w:t>
        </w:r>
      </w:fldSimple>
      <w:r>
        <w:t xml:space="preserve">. Add </w:t>
      </w:r>
      <w:r w:rsidR="00FC30B7">
        <w:t>Accessibility Equipment</w:t>
      </w:r>
      <w:r>
        <w:t xml:space="preserve"> Screen</w:t>
      </w:r>
      <w:bookmarkEnd w:id="327"/>
    </w:p>
    <w:p w:rsidR="00463EB3" w:rsidRDefault="00463EB3" w:rsidP="00463EB3">
      <w:pPr>
        <w:jc w:val="center"/>
        <w:rPr>
          <w:rStyle w:val="Emphasis"/>
        </w:rPr>
      </w:pPr>
      <w:r>
        <w:rPr>
          <w:i/>
          <w:iCs/>
          <w:noProof/>
        </w:rPr>
        <w:drawing>
          <wp:inline distT="0" distB="0" distL="0" distR="0" wp14:anchorId="6CA0B4EC" wp14:editId="6C49C130">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rsidTr="00F2740B">
        <w:trPr>
          <w:jc w:val="center"/>
        </w:trPr>
        <w:tc>
          <w:tcPr>
            <w:tcW w:w="9576" w:type="dxa"/>
          </w:tcPr>
          <w:p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 xml:space="preserve">screen, click [ </w:t>
            </w:r>
            <w:r>
              <w:rPr>
                <w:i/>
                <w:noProof/>
              </w:rPr>
              <w:drawing>
                <wp:inline distT="0" distB="0" distL="0" distR="0" wp14:anchorId="64853576" wp14:editId="6560E6C7">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rsidR="00463EB3" w:rsidRDefault="00463EB3" w:rsidP="00F2740B">
            <w:pPr>
              <w:pStyle w:val="ListNumber"/>
            </w:pPr>
            <w:r>
              <w:t>Click [</w:t>
            </w:r>
            <w:r>
              <w:rPr>
                <w:b/>
              </w:rPr>
              <w:t>Save</w:t>
            </w:r>
            <w:r>
              <w:t xml:space="preserve">]. </w:t>
            </w:r>
          </w:p>
        </w:tc>
      </w:tr>
    </w:tbl>
    <w:p w:rsidR="00463EB3" w:rsidRDefault="00463EB3" w:rsidP="00463EB3"/>
    <w:p w:rsidR="00463EB3" w:rsidRDefault="00463EB3" w:rsidP="00463EB3">
      <w:pPr>
        <w:pStyle w:val="ProcedureIntroduction"/>
      </w:pPr>
      <w:r>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rsidTr="00F2740B">
        <w:trPr>
          <w:jc w:val="center"/>
        </w:trPr>
        <w:tc>
          <w:tcPr>
            <w:tcW w:w="9360" w:type="dxa"/>
          </w:tcPr>
          <w:p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xml:space="preserve">, click [ </w:t>
            </w:r>
            <w:r>
              <w:rPr>
                <w:i/>
                <w:noProof/>
              </w:rPr>
              <w:drawing>
                <wp:inline distT="0" distB="0" distL="0" distR="0" wp14:anchorId="5182443F" wp14:editId="0D810A91">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3F495E" w:rsidRDefault="003F495E" w:rsidP="00697AA4">
      <w:pPr>
        <w:pStyle w:val="Heading3"/>
        <w:pageBreakBefore/>
      </w:pPr>
      <w:bookmarkStart w:id="328" w:name="_Ref398724891"/>
      <w:bookmarkStart w:id="329" w:name="_Toc398805159"/>
      <w:r>
        <w:lastRenderedPageBreak/>
        <w:t>Adding Test Facilities.</w:t>
      </w:r>
      <w:bookmarkEnd w:id="328"/>
      <w:bookmarkEnd w:id="329"/>
    </w:p>
    <w:p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p>
    <w:p w:rsidR="003F495E" w:rsidRDefault="003F495E" w:rsidP="003F495E">
      <w:pPr>
        <w:pStyle w:val="Caption"/>
        <w:keepNext/>
      </w:pPr>
      <w:bookmarkStart w:id="330" w:name="_Ref397009103"/>
      <w:bookmarkStart w:id="331" w:name="_Toc398805215"/>
      <w:r>
        <w:t xml:space="preserve">Figure </w:t>
      </w:r>
      <w:fldSimple w:instr=" SEQ Figure \* ARABIC ">
        <w:r w:rsidR="00BC07F1">
          <w:rPr>
            <w:noProof/>
          </w:rPr>
          <w:t>41</w:t>
        </w:r>
      </w:fldSimple>
      <w:bookmarkEnd w:id="330"/>
      <w:r>
        <w:t>. Facility Search Screen</w:t>
      </w:r>
      <w:bookmarkEnd w:id="331"/>
    </w:p>
    <w:p w:rsidR="003F495E" w:rsidRDefault="00D9088D" w:rsidP="003F495E">
      <w:pPr>
        <w:jc w:val="center"/>
      </w:pPr>
      <w:r>
        <w:rPr>
          <w:noProof/>
        </w:rPr>
        <w:drawing>
          <wp:inline distT="0" distB="0" distL="0" distR="0" wp14:anchorId="2A7F22CF" wp14:editId="6A6739A3">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715651"/>
                    </a:xfrm>
                    <a:prstGeom prst="rect">
                      <a:avLst/>
                    </a:prstGeom>
                    <a:ln>
                      <a:solidFill>
                        <a:schemeClr val="bg1">
                          <a:lumMod val="65000"/>
                        </a:schemeClr>
                      </a:solidFill>
                    </a:ln>
                  </pic:spPr>
                </pic:pic>
              </a:graphicData>
            </a:graphic>
          </wp:inline>
        </w:drawing>
      </w:r>
    </w:p>
    <w:p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7D6CC8">
        <w:rPr>
          <w:i/>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rsidTr="0067085D">
        <w:tc>
          <w:tcPr>
            <w:tcW w:w="720" w:type="dxa"/>
          </w:tcPr>
          <w:p w:rsidR="00E050C4" w:rsidRDefault="00E050C4" w:rsidP="0067085D">
            <w:pPr>
              <w:pStyle w:val="NoteIcon"/>
            </w:pPr>
            <w:r>
              <w:rPr>
                <w:sz w:val="20"/>
                <w:szCs w:val="20"/>
              </w:rPr>
              <w:drawing>
                <wp:inline distT="0" distB="0" distL="0" distR="0" wp14:anchorId="151B0546" wp14:editId="48A606DA">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rsidR="00E050C4" w:rsidRDefault="00E050C4" w:rsidP="002F6A2C">
      <w:pPr>
        <w:rPr>
          <w:rStyle w:val="Emphasis"/>
          <w:rFonts w:cs="Calibri"/>
          <w:szCs w:val="22"/>
        </w:rPr>
      </w:pPr>
    </w:p>
    <w:p w:rsidR="003F495E" w:rsidRPr="00FC30B7" w:rsidRDefault="003F495E" w:rsidP="003F495E">
      <w:pPr>
        <w:keepNext/>
        <w:rPr>
          <w:szCs w:val="22"/>
        </w:rPr>
      </w:pPr>
      <w:r w:rsidRPr="00FC30B7">
        <w:rPr>
          <w:rStyle w:val="Emphasis"/>
          <w:szCs w:val="22"/>
        </w:rPr>
        <w:lastRenderedPageBreak/>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rsidTr="00B5071C">
        <w:trPr>
          <w:jc w:val="center"/>
        </w:trPr>
        <w:tc>
          <w:tcPr>
            <w:tcW w:w="9576" w:type="dxa"/>
          </w:tcPr>
          <w:p w:rsidR="003F495E" w:rsidRPr="00D8063F" w:rsidRDefault="009A2379" w:rsidP="00853036">
            <w:pPr>
              <w:pStyle w:val="TableTextNumber"/>
              <w:numPr>
                <w:ilvl w:val="0"/>
                <w:numId w:val="97"/>
              </w:numPr>
              <w:ind w:hanging="331"/>
              <w:rPr>
                <w:sz w:val="22"/>
              </w:rPr>
            </w:pPr>
            <w:r>
              <w:rPr>
                <w:sz w:val="22"/>
              </w:rPr>
              <w:t>On</w:t>
            </w:r>
            <w:r w:rsidR="003F495E" w:rsidRPr="00D8063F">
              <w:rPr>
                <w:sz w:val="22"/>
              </w:rPr>
              <w:t xml:space="preserve"> the </w:t>
            </w:r>
            <w:r w:rsidR="003F495E" w:rsidRPr="00D8063F">
              <w:rPr>
                <w:rStyle w:val="IntenseEmphasis"/>
                <w:sz w:val="22"/>
              </w:rPr>
              <w:t>Test Administration</w:t>
            </w:r>
            <w:r w:rsidR="003F495E" w:rsidRPr="00D8063F">
              <w:rPr>
                <w:sz w:val="22"/>
              </w:rPr>
              <w:t xml:space="preserve"> screen, click [</w:t>
            </w:r>
            <w:r w:rsidR="003F495E" w:rsidRPr="00D8063F">
              <w:rPr>
                <w:rStyle w:val="Strong"/>
                <w:sz w:val="22"/>
              </w:rPr>
              <w:t xml:space="preserve">Add/Modify </w:t>
            </w:r>
            <w:r w:rsidR="00E91842" w:rsidRPr="00D8063F">
              <w:rPr>
                <w:rStyle w:val="Strong"/>
                <w:sz w:val="22"/>
              </w:rPr>
              <w:t>Test Facilities</w:t>
            </w:r>
            <w:r w:rsidR="003F495E" w:rsidRPr="00D8063F">
              <w:rPr>
                <w:sz w:val="22"/>
              </w:rPr>
              <w:t xml:space="preserve">]. The </w:t>
            </w:r>
            <w:r w:rsidR="00E91842" w:rsidRPr="00D8063F">
              <w:rPr>
                <w:rStyle w:val="IntenseEmphasis"/>
                <w:sz w:val="22"/>
              </w:rPr>
              <w:t>Facility</w:t>
            </w:r>
            <w:r w:rsidR="003F495E" w:rsidRPr="00D8063F">
              <w:rPr>
                <w:rStyle w:val="IntenseEmphasis"/>
                <w:sz w:val="22"/>
              </w:rPr>
              <w:t xml:space="preserve"> Search</w:t>
            </w:r>
            <w:r w:rsidR="003F495E" w:rsidRPr="00D8063F">
              <w:rPr>
                <w:sz w:val="22"/>
              </w:rPr>
              <w:t xml:space="preserve"> screen opens.</w:t>
            </w:r>
          </w:p>
          <w:p w:rsidR="003F495E" w:rsidRPr="00FC30B7" w:rsidRDefault="003F495E" w:rsidP="008C0009">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sidR="00E91842">
              <w:rPr>
                <w:rStyle w:val="IntenseEmphasis"/>
                <w:sz w:val="22"/>
              </w:rPr>
              <w:t>Facility Information</w:t>
            </w:r>
            <w:r w:rsidRPr="00FC30B7">
              <w:rPr>
                <w:sz w:val="22"/>
              </w:rPr>
              <w:t xml:space="preserve"> screen opens.</w:t>
            </w:r>
          </w:p>
          <w:p w:rsidR="003F495E" w:rsidRPr="002F6A2C" w:rsidRDefault="003F495E" w:rsidP="00E050C4">
            <w:pPr>
              <w:pStyle w:val="TableTextNumber"/>
              <w:spacing w:after="0"/>
              <w:ind w:hanging="360"/>
              <w:rPr>
                <w:rStyle w:val="Emphasis"/>
                <w:i w:val="0"/>
                <w:iCs w:val="0"/>
                <w:sz w:val="24"/>
              </w:rPr>
            </w:pPr>
            <w:r>
              <w:rPr>
                <w:sz w:val="22"/>
              </w:rPr>
              <w:t xml:space="preserve"> E</w:t>
            </w:r>
            <w:r w:rsidRPr="00FC30B7">
              <w:rPr>
                <w:sz w:val="22"/>
              </w:rPr>
              <w:t xml:space="preserve">nter a name, </w:t>
            </w:r>
            <w:r w:rsidR="00AE529E">
              <w:rPr>
                <w:sz w:val="22"/>
              </w:rPr>
              <w:t>and location</w:t>
            </w:r>
            <w:r>
              <w:rPr>
                <w:sz w:val="22"/>
              </w:rPr>
              <w:t xml:space="preserve"> for the equipment</w:t>
            </w:r>
            <w:r w:rsidRPr="00FC30B7">
              <w:rPr>
                <w:sz w:val="22"/>
              </w:rPr>
              <w:t xml:space="preserve"> in the appropriate fields.</w:t>
            </w:r>
            <w:r w:rsidR="00E91842">
              <w:rPr>
                <w:sz w:val="22"/>
              </w:rPr>
              <w:t xml:space="preserve"> The </w:t>
            </w:r>
            <w:r w:rsidR="00E91842" w:rsidRPr="00E91842">
              <w:rPr>
                <w:rStyle w:val="Emphasis"/>
                <w:sz w:val="22"/>
              </w:rPr>
              <w:t>Name</w:t>
            </w:r>
            <w:r w:rsidR="00E91842" w:rsidRPr="00E91842">
              <w:rPr>
                <w:rStyle w:val="Emphasis"/>
                <w:i w:val="0"/>
                <w:sz w:val="22"/>
              </w:rPr>
              <w:t xml:space="preserve"> field cannot contain any spaces.</w:t>
            </w:r>
          </w:p>
          <w:p w:rsidR="00AE529E" w:rsidRPr="00E91842" w:rsidRDefault="00AE529E" w:rsidP="00E050C4">
            <w:pPr>
              <w:pStyle w:val="TableTextNumber"/>
              <w:spacing w:after="0"/>
              <w:ind w:hanging="360"/>
              <w:rPr>
                <w:sz w:val="24"/>
              </w:rPr>
            </w:pPr>
            <w:r>
              <w:rPr>
                <w:rStyle w:val="Emphasis"/>
                <w:i w:val="0"/>
                <w:sz w:val="22"/>
              </w:rPr>
              <w:t xml:space="preserve">From the </w:t>
            </w:r>
            <w:r w:rsidRPr="00AE529E">
              <w:rPr>
                <w:rStyle w:val="Emphasis"/>
                <w:sz w:val="22"/>
              </w:rPr>
              <w:t>Institution Identifier</w:t>
            </w:r>
            <w:r>
              <w:rPr>
                <w:rStyle w:val="Emphasis"/>
                <w:i w:val="0"/>
                <w:sz w:val="22"/>
              </w:rPr>
              <w:t xml:space="preserve"> field, select the institution with which the </w:t>
            </w:r>
            <w:r w:rsidR="000120B5">
              <w:rPr>
                <w:rStyle w:val="Emphasis"/>
                <w:i w:val="0"/>
                <w:sz w:val="22"/>
              </w:rPr>
              <w:t>facility is associated.</w:t>
            </w:r>
          </w:p>
          <w:p w:rsidR="003F495E" w:rsidRPr="00FC30B7" w:rsidRDefault="00E91842" w:rsidP="008C0009">
            <w:pPr>
              <w:pStyle w:val="TableTextNumber"/>
              <w:spacing w:before="0"/>
              <w:ind w:hanging="356"/>
              <w:rPr>
                <w:sz w:val="22"/>
              </w:rPr>
            </w:pPr>
            <w:r>
              <w:rPr>
                <w:sz w:val="22"/>
              </w:rPr>
              <w:t xml:space="preserve">To enter the seating </w:t>
            </w:r>
            <w:r w:rsidR="004B5A57">
              <w:rPr>
                <w:sz w:val="22"/>
              </w:rPr>
              <w:t>configurations</w:t>
            </w:r>
            <w:r>
              <w:rPr>
                <w:sz w:val="22"/>
              </w:rPr>
              <w:t xml:space="preserve"> for the facility</w:t>
            </w:r>
            <w:r w:rsidR="003F495E" w:rsidRPr="00FC30B7">
              <w:rPr>
                <w:sz w:val="22"/>
              </w:rPr>
              <w:t xml:space="preserve">, click [ </w:t>
            </w:r>
            <w:r w:rsidR="003F495E" w:rsidRPr="00FC30B7">
              <w:rPr>
                <w:noProof/>
                <w:sz w:val="22"/>
              </w:rPr>
              <w:drawing>
                <wp:inline distT="0" distB="0" distL="0" distR="0" wp14:anchorId="2461AA6B" wp14:editId="51D3A0D0">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rPr>
                <w:sz w:val="22"/>
              </w:rPr>
              <w:t xml:space="preserve">] in the </w:t>
            </w:r>
            <w:r>
              <w:rPr>
                <w:rStyle w:val="Emphasis"/>
                <w:sz w:val="22"/>
              </w:rPr>
              <w:t>Configure Seats</w:t>
            </w:r>
            <w:r w:rsidR="003F495E" w:rsidRPr="00FC30B7">
              <w:rPr>
                <w:sz w:val="22"/>
              </w:rPr>
              <w:t xml:space="preserve"> section. </w:t>
            </w:r>
          </w:p>
          <w:p w:rsidR="003F495E" w:rsidRPr="00FC30B7" w:rsidRDefault="00E91842" w:rsidP="00B5071C">
            <w:pPr>
              <w:pStyle w:val="TableTextNumber2"/>
              <w:rPr>
                <w:sz w:val="22"/>
              </w:rPr>
            </w:pPr>
            <w:r>
              <w:rPr>
                <w:sz w:val="22"/>
              </w:rPr>
              <w:t xml:space="preserve">Select a test platform from the </w:t>
            </w:r>
            <w:r w:rsidRPr="00E91842">
              <w:rPr>
                <w:rStyle w:val="Emphasis"/>
                <w:sz w:val="22"/>
              </w:rPr>
              <w:t>Test Platform</w:t>
            </w:r>
            <w:r w:rsidRPr="00E91842">
              <w:rPr>
                <w:sz w:val="24"/>
              </w:rPr>
              <w:t xml:space="preserve"> </w:t>
            </w:r>
            <w:r>
              <w:rPr>
                <w:sz w:val="22"/>
              </w:rPr>
              <w:t xml:space="preserve">drop-down list and a type of accessibility equipment from the </w:t>
            </w:r>
            <w:r w:rsidRPr="00E91842">
              <w:rPr>
                <w:i/>
                <w:sz w:val="22"/>
              </w:rPr>
              <w:t>Accessibility Equipment</w:t>
            </w:r>
            <w:r>
              <w:rPr>
                <w:sz w:val="22"/>
              </w:rPr>
              <w:t xml:space="preserve"> drop-down list. Then enter the number of seats available in the facility with that </w:t>
            </w:r>
            <w:r w:rsidR="00E050C4">
              <w:rPr>
                <w:sz w:val="22"/>
              </w:rPr>
              <w:t>combination of platform and equipment</w:t>
            </w:r>
            <w:r>
              <w:rPr>
                <w:sz w:val="22"/>
              </w:rPr>
              <w:t>.</w:t>
            </w:r>
          </w:p>
          <w:p w:rsidR="003F495E" w:rsidRPr="00FC30B7" w:rsidRDefault="00E91842" w:rsidP="00B5071C">
            <w:pPr>
              <w:pStyle w:val="TableTextNumber2"/>
              <w:rPr>
                <w:sz w:val="22"/>
              </w:rPr>
            </w:pPr>
            <w:r>
              <w:rPr>
                <w:sz w:val="22"/>
              </w:rPr>
              <w:t xml:space="preserve">Add </w:t>
            </w:r>
            <w:r w:rsidR="00E050C4">
              <w:rPr>
                <w:sz w:val="22"/>
              </w:rPr>
              <w:t>more configurations</w:t>
            </w:r>
            <w:r>
              <w:rPr>
                <w:sz w:val="22"/>
              </w:rPr>
              <w:t xml:space="preserve"> for each platform-equipment combination available in the facility. </w:t>
            </w:r>
          </w:p>
          <w:p w:rsidR="003F495E" w:rsidRPr="00FC30B7" w:rsidRDefault="003F495E" w:rsidP="008C0009">
            <w:pPr>
              <w:pStyle w:val="TableTextNumber"/>
              <w:ind w:hanging="356"/>
              <w:rPr>
                <w:sz w:val="22"/>
              </w:rPr>
            </w:pPr>
            <w:r w:rsidRPr="00FC30B7">
              <w:rPr>
                <w:sz w:val="22"/>
              </w:rPr>
              <w:t>Click [</w:t>
            </w:r>
            <w:r w:rsidRPr="00FC30B7">
              <w:rPr>
                <w:b/>
                <w:sz w:val="22"/>
              </w:rPr>
              <w:t>Save</w:t>
            </w:r>
            <w:r w:rsidRPr="00FC30B7">
              <w:rPr>
                <w:sz w:val="22"/>
              </w:rPr>
              <w:t>].</w:t>
            </w:r>
          </w:p>
        </w:tc>
      </w:tr>
    </w:tbl>
    <w:p w:rsidR="003F495E" w:rsidRDefault="003F495E" w:rsidP="003F495E">
      <w:pPr>
        <w:rPr>
          <w:rStyle w:val="Emphasis"/>
        </w:rPr>
      </w:pPr>
    </w:p>
    <w:p w:rsidR="003F495E" w:rsidRDefault="003F495E" w:rsidP="003F495E">
      <w:pPr>
        <w:pStyle w:val="Caption"/>
        <w:keepNext/>
      </w:pPr>
      <w:bookmarkStart w:id="332" w:name="_Ref397009142"/>
      <w:bookmarkStart w:id="333" w:name="_Toc398805216"/>
      <w:r>
        <w:t xml:space="preserve">Figure </w:t>
      </w:r>
      <w:fldSimple w:instr=" SEQ Figure \* ARABIC ">
        <w:r w:rsidR="00BC07F1">
          <w:rPr>
            <w:noProof/>
          </w:rPr>
          <w:t>42</w:t>
        </w:r>
      </w:fldSimple>
      <w:bookmarkEnd w:id="332"/>
      <w:r>
        <w:t xml:space="preserve">. Add </w:t>
      </w:r>
      <w:r w:rsidR="00E91842">
        <w:t>Facility Information</w:t>
      </w:r>
      <w:r>
        <w:t xml:space="preserve"> Screen</w:t>
      </w:r>
      <w:bookmarkEnd w:id="333"/>
    </w:p>
    <w:p w:rsidR="003F495E" w:rsidRDefault="00AB7D25" w:rsidP="003F495E">
      <w:pPr>
        <w:jc w:val="center"/>
        <w:rPr>
          <w:rStyle w:val="Emphasis"/>
        </w:rPr>
      </w:pPr>
      <w:r>
        <w:rPr>
          <w:noProof/>
        </w:rPr>
        <w:drawing>
          <wp:inline distT="0" distB="0" distL="0" distR="0" wp14:anchorId="3ECD3284" wp14:editId="6117BB75">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29200" cy="2069709"/>
                    </a:xfrm>
                    <a:prstGeom prst="rect">
                      <a:avLst/>
                    </a:prstGeom>
                    <a:ln>
                      <a:solidFill>
                        <a:schemeClr val="bg1">
                          <a:lumMod val="65000"/>
                        </a:schemeClr>
                      </a:solidFill>
                    </a:ln>
                  </pic:spPr>
                </pic:pic>
              </a:graphicData>
            </a:graphic>
          </wp:inline>
        </w:drawing>
      </w:r>
    </w:p>
    <w:p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rsidTr="00B5071C">
        <w:trPr>
          <w:jc w:val="center"/>
        </w:trPr>
        <w:tc>
          <w:tcPr>
            <w:tcW w:w="9576" w:type="dxa"/>
          </w:tcPr>
          <w:p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667F589C" wp14:editId="3E774219">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rsidR="003F495E" w:rsidRDefault="003F495E" w:rsidP="00B5071C">
            <w:pPr>
              <w:pStyle w:val="ListNumber"/>
            </w:pPr>
            <w:r>
              <w:t>Click [</w:t>
            </w:r>
            <w:r>
              <w:rPr>
                <w:b/>
              </w:rPr>
              <w:t>Save</w:t>
            </w:r>
            <w:r>
              <w:t xml:space="preserve">]. </w:t>
            </w:r>
          </w:p>
        </w:tc>
      </w:tr>
    </w:tbl>
    <w:p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rsidTr="00B5071C">
        <w:trPr>
          <w:jc w:val="center"/>
        </w:trPr>
        <w:tc>
          <w:tcPr>
            <w:tcW w:w="9360" w:type="dxa"/>
          </w:tcPr>
          <w:p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 xml:space="preserve">screen, click [ </w:t>
            </w:r>
            <w:r>
              <w:rPr>
                <w:i/>
                <w:noProof/>
              </w:rPr>
              <w:drawing>
                <wp:inline distT="0" distB="0" distL="0" distR="0" wp14:anchorId="002F825E" wp14:editId="39A8F5FD">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463EB3" w:rsidRDefault="00463EB3" w:rsidP="00D32399">
      <w:pPr>
        <w:pStyle w:val="Caption"/>
      </w:pPr>
    </w:p>
    <w:p w:rsidR="00D8063F" w:rsidRDefault="00D8063F" w:rsidP="00697AA4">
      <w:pPr>
        <w:pStyle w:val="Heading3"/>
        <w:pageBreakBefore/>
      </w:pPr>
      <w:bookmarkStart w:id="334" w:name="_Ref398725001"/>
      <w:bookmarkStart w:id="335" w:name="_Toc398805160"/>
      <w:r>
        <w:lastRenderedPageBreak/>
        <w:t xml:space="preserve">Adding </w:t>
      </w:r>
      <w:r w:rsidR="00A84577">
        <w:t>Facility Time Periods</w:t>
      </w:r>
      <w:r>
        <w:t>.</w:t>
      </w:r>
      <w:bookmarkEnd w:id="334"/>
      <w:bookmarkEnd w:id="335"/>
    </w:p>
    <w:p w:rsidR="00D8063F" w:rsidRDefault="00D8063F" w:rsidP="00D32399">
      <w:r>
        <w:t xml:space="preserve">After adding </w:t>
      </w:r>
      <w:r w:rsidR="00D7718F">
        <w:t>test facilities</w:t>
      </w:r>
      <w:r>
        <w:t xml:space="preserve"> to ART, you must specify the </w:t>
      </w:r>
      <w:r w:rsidR="00D7718F">
        <w:t>days and times that each facility is available</w:t>
      </w:r>
      <w:r>
        <w:t xml:space="preserve">. </w:t>
      </w:r>
      <w:r w:rsidR="00A84577">
        <w:t xml:space="preserve">When you add a new facility availability record you can also specify assessment, subject, and grade affinities for each testing slot. </w:t>
      </w:r>
    </w:p>
    <w:tbl>
      <w:tblPr>
        <w:tblStyle w:val="TableNote"/>
        <w:tblW w:w="0" w:type="auto"/>
        <w:tblLayout w:type="fixed"/>
        <w:tblLook w:val="04A0" w:firstRow="1" w:lastRow="0" w:firstColumn="1" w:lastColumn="0" w:noHBand="0" w:noVBand="1"/>
      </w:tblPr>
      <w:tblGrid>
        <w:gridCol w:w="720"/>
        <w:gridCol w:w="8640"/>
      </w:tblGrid>
      <w:tr w:rsidR="00697AA4" w:rsidTr="004B5A57">
        <w:tc>
          <w:tcPr>
            <w:tcW w:w="720" w:type="dxa"/>
          </w:tcPr>
          <w:p w:rsidR="00697AA4" w:rsidRDefault="00697AA4" w:rsidP="004B5A57">
            <w:pPr>
              <w:pStyle w:val="NoteIcon"/>
            </w:pPr>
            <w:r>
              <w:rPr>
                <w:sz w:val="20"/>
                <w:szCs w:val="20"/>
              </w:rPr>
              <w:drawing>
                <wp:inline distT="0" distB="0" distL="0" distR="0" wp14:anchorId="21F1BA56" wp14:editId="51864BC9">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697AA4">
              <w:rPr>
                <w:vertAlign w:val="superscript"/>
              </w:rPr>
              <w:t>th</w:t>
            </w:r>
            <w:r>
              <w:t xml:space="preserve"> grade students in the selected testing slot.</w:t>
            </w:r>
          </w:p>
        </w:tc>
      </w:tr>
    </w:tbl>
    <w:p w:rsidR="00697AA4" w:rsidRDefault="00697AA4" w:rsidP="00D32399"/>
    <w:p w:rsidR="00D8063F" w:rsidRDefault="00D8063F" w:rsidP="00D8063F">
      <w:pPr>
        <w:pStyle w:val="Caption"/>
        <w:keepNext/>
      </w:pPr>
      <w:bookmarkStart w:id="336" w:name="_Ref397009329"/>
      <w:bookmarkStart w:id="337" w:name="_Toc398805217"/>
      <w:r>
        <w:t xml:space="preserve">Figure </w:t>
      </w:r>
      <w:fldSimple w:instr=" SEQ Figure \* ARABIC ">
        <w:r w:rsidR="00BC07F1">
          <w:rPr>
            <w:noProof/>
          </w:rPr>
          <w:t>43</w:t>
        </w:r>
      </w:fldSimple>
      <w:bookmarkEnd w:id="336"/>
      <w:r>
        <w:t xml:space="preserve">. Facility </w:t>
      </w:r>
      <w:r w:rsidR="00A84577">
        <w:t>Availability</w:t>
      </w:r>
      <w:r>
        <w:t xml:space="preserve"> Screen</w:t>
      </w:r>
      <w:bookmarkEnd w:id="337"/>
    </w:p>
    <w:p w:rsidR="00D8063F" w:rsidRDefault="00AB7D25" w:rsidP="00D32399">
      <w:pPr>
        <w:jc w:val="center"/>
      </w:pPr>
      <w:r>
        <w:rPr>
          <w:noProof/>
        </w:rPr>
        <w:drawing>
          <wp:inline distT="0" distB="0" distL="0" distR="0" wp14:anchorId="28162FFE" wp14:editId="763BF22C">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978660"/>
                    </a:xfrm>
                    <a:prstGeom prst="rect">
                      <a:avLst/>
                    </a:prstGeom>
                    <a:ln>
                      <a:solidFill>
                        <a:schemeClr val="bg1">
                          <a:lumMod val="65000"/>
                        </a:schemeClr>
                      </a:solidFill>
                    </a:ln>
                  </pic:spPr>
                </pic:pic>
              </a:graphicData>
            </a:graphic>
          </wp:inline>
        </w:drawing>
      </w:r>
    </w:p>
    <w:p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7D6CC8">
        <w:rPr>
          <w:i/>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rsidTr="004B5A57">
        <w:tc>
          <w:tcPr>
            <w:tcW w:w="720" w:type="dxa"/>
          </w:tcPr>
          <w:p w:rsidR="00037127" w:rsidRDefault="00037127" w:rsidP="004B5A57">
            <w:pPr>
              <w:pStyle w:val="NoteIcon"/>
            </w:pPr>
            <w:r>
              <w:rPr>
                <w:sz w:val="20"/>
                <w:szCs w:val="20"/>
              </w:rPr>
              <w:drawing>
                <wp:inline distT="0" distB="0" distL="0" distR="0" wp14:anchorId="74C66616" wp14:editId="7A474D9A">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rsidR="00037127" w:rsidRDefault="00037127" w:rsidP="00D8063F"/>
    <w:p w:rsidR="00D8063F" w:rsidRDefault="00D8063F" w:rsidP="00D8063F"/>
    <w:p w:rsidR="00D8063F" w:rsidRPr="00FC30B7" w:rsidRDefault="00D8063F" w:rsidP="00D8063F">
      <w:pPr>
        <w:keepNext/>
        <w:rPr>
          <w:szCs w:val="22"/>
        </w:rPr>
      </w:pPr>
      <w:r w:rsidRPr="00FC30B7">
        <w:rPr>
          <w:rStyle w:val="Emphasis"/>
          <w:szCs w:val="22"/>
        </w:rPr>
        <w:lastRenderedPageBreak/>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rsidTr="00D8063F">
        <w:trPr>
          <w:jc w:val="center"/>
        </w:trPr>
        <w:tc>
          <w:tcPr>
            <w:tcW w:w="9576" w:type="dxa"/>
          </w:tcPr>
          <w:p w:rsidR="00D8063F" w:rsidRPr="00D8063F" w:rsidRDefault="009A2379" w:rsidP="00853036">
            <w:pPr>
              <w:pStyle w:val="TableTextNumber"/>
              <w:numPr>
                <w:ilvl w:val="0"/>
                <w:numId w:val="96"/>
              </w:numPr>
              <w:ind w:hanging="331"/>
              <w:rPr>
                <w:sz w:val="22"/>
              </w:rPr>
            </w:pPr>
            <w:r>
              <w:rPr>
                <w:sz w:val="22"/>
              </w:rPr>
              <w:t>On</w:t>
            </w:r>
            <w:r w:rsidR="00D8063F" w:rsidRPr="00D8063F">
              <w:rPr>
                <w:sz w:val="22"/>
              </w:rPr>
              <w:t xml:space="preserve"> the </w:t>
            </w:r>
            <w:r w:rsidR="00D8063F" w:rsidRPr="00D8063F">
              <w:rPr>
                <w:rStyle w:val="IntenseEmphasis"/>
                <w:sz w:val="22"/>
              </w:rPr>
              <w:t>Test Administration</w:t>
            </w:r>
            <w:r w:rsidR="00D8063F" w:rsidRPr="00D8063F">
              <w:rPr>
                <w:sz w:val="22"/>
              </w:rPr>
              <w:t xml:space="preserve"> screen, click [</w:t>
            </w:r>
            <w:r w:rsidR="00D8063F" w:rsidRPr="00D8063F">
              <w:rPr>
                <w:rStyle w:val="Strong"/>
                <w:sz w:val="22"/>
              </w:rPr>
              <w:t xml:space="preserve">Add/Modify Test </w:t>
            </w:r>
            <w:r w:rsidR="00745B10">
              <w:rPr>
                <w:rStyle w:val="Strong"/>
                <w:sz w:val="22"/>
              </w:rPr>
              <w:t>Time</w:t>
            </w:r>
            <w:r w:rsidR="00D8063F" w:rsidRPr="00D8063F">
              <w:rPr>
                <w:sz w:val="22"/>
              </w:rPr>
              <w:t xml:space="preserve">]. The </w:t>
            </w:r>
            <w:r w:rsidR="00D8063F" w:rsidRPr="00D8063F">
              <w:rPr>
                <w:rStyle w:val="IntenseEmphasis"/>
                <w:sz w:val="22"/>
              </w:rPr>
              <w:t xml:space="preserve">Facility </w:t>
            </w:r>
            <w:r w:rsidR="00745B10">
              <w:rPr>
                <w:rStyle w:val="IntenseEmphasis"/>
                <w:sz w:val="22"/>
              </w:rPr>
              <w:t xml:space="preserve">Availability </w:t>
            </w:r>
            <w:r w:rsidR="00D8063F" w:rsidRPr="00D8063F">
              <w:rPr>
                <w:rStyle w:val="IntenseEmphasis"/>
                <w:sz w:val="22"/>
              </w:rPr>
              <w:t>Search</w:t>
            </w:r>
            <w:r w:rsidR="00D8063F" w:rsidRPr="00D8063F">
              <w:rPr>
                <w:sz w:val="22"/>
              </w:rPr>
              <w:t xml:space="preserve"> screen opens.</w:t>
            </w:r>
          </w:p>
          <w:p w:rsidR="00D8063F" w:rsidRPr="00FC30B7" w:rsidRDefault="00D8063F" w:rsidP="00D8063F">
            <w:pPr>
              <w:pStyle w:val="TableTextNumber"/>
              <w:ind w:hanging="356"/>
              <w:rPr>
                <w:sz w:val="22"/>
              </w:rPr>
            </w:pPr>
            <w:r w:rsidRPr="00FC30B7">
              <w:rPr>
                <w:sz w:val="22"/>
              </w:rPr>
              <w:t>Click [</w:t>
            </w:r>
            <w:r w:rsidRPr="00FC30B7">
              <w:rPr>
                <w:rStyle w:val="Strong"/>
                <w:sz w:val="22"/>
              </w:rPr>
              <w:t>New</w:t>
            </w:r>
            <w:r w:rsidRPr="00FC30B7">
              <w:rPr>
                <w:sz w:val="22"/>
              </w:rPr>
              <w:t xml:space="preserve">]. The </w:t>
            </w:r>
            <w:r w:rsidRPr="00FC30B7">
              <w:rPr>
                <w:rStyle w:val="IntenseEmphasis"/>
                <w:sz w:val="22"/>
              </w:rPr>
              <w:t xml:space="preserve">Add </w:t>
            </w:r>
            <w:r>
              <w:rPr>
                <w:rStyle w:val="IntenseEmphasis"/>
                <w:sz w:val="22"/>
              </w:rPr>
              <w:t xml:space="preserve">Facility </w:t>
            </w:r>
            <w:r w:rsidR="00745B10">
              <w:rPr>
                <w:rStyle w:val="IntenseEmphasis"/>
                <w:sz w:val="22"/>
              </w:rPr>
              <w:t xml:space="preserve">Availability </w:t>
            </w:r>
            <w:r>
              <w:rPr>
                <w:rStyle w:val="IntenseEmphasis"/>
                <w:sz w:val="22"/>
              </w:rPr>
              <w:t>Information</w:t>
            </w:r>
            <w:r w:rsidRPr="00FC30B7">
              <w:rPr>
                <w:sz w:val="22"/>
              </w:rPr>
              <w:t xml:space="preserve"> screen opens</w:t>
            </w:r>
            <w:r w:rsidR="009107EA">
              <w:rPr>
                <w:sz w:val="22"/>
              </w:rPr>
              <w:t xml:space="preserve"> (see</w:t>
            </w:r>
            <w:r w:rsidR="00FC73AC">
              <w:rPr>
                <w:sz w:val="22"/>
              </w:rPr>
              <w:t xml:space="preserve"> </w:t>
            </w:r>
            <w:r w:rsidR="00FC73AC" w:rsidRPr="006A609D">
              <w:rPr>
                <w:rStyle w:val="CrossReference"/>
              </w:rPr>
              <w:fldChar w:fldCharType="begin"/>
            </w:r>
            <w:r w:rsidR="006A609D" w:rsidRPr="006A609D">
              <w:rPr>
                <w:rStyle w:val="CrossReference"/>
              </w:rPr>
              <w:instrText xml:space="preserve"> REF _Ref397009329 \* MERGEFORMAT \h</w:instrText>
            </w:r>
            <w:r w:rsidR="00FC73AC" w:rsidRPr="006A609D">
              <w:rPr>
                <w:rStyle w:val="CrossReference"/>
              </w:rPr>
            </w:r>
            <w:r w:rsidR="00FC73AC" w:rsidRPr="006A609D">
              <w:rPr>
                <w:rStyle w:val="CrossReference"/>
              </w:rPr>
              <w:fldChar w:fldCharType="separate"/>
            </w:r>
            <w:r w:rsidR="00BC07F1" w:rsidRPr="00BC07F1">
              <w:rPr>
                <w:rStyle w:val="CrossReference"/>
              </w:rPr>
              <w:t>Figure 43</w:t>
            </w:r>
            <w:r w:rsidR="00FC73AC" w:rsidRPr="006A609D">
              <w:rPr>
                <w:rStyle w:val="CrossReference"/>
              </w:rPr>
              <w:fldChar w:fldCharType="end"/>
            </w:r>
            <w:r w:rsidR="009107EA">
              <w:rPr>
                <w:sz w:val="22"/>
              </w:rPr>
              <w:t>)</w:t>
            </w:r>
            <w:r w:rsidRPr="00FC30B7">
              <w:rPr>
                <w:sz w:val="22"/>
              </w:rPr>
              <w:t>.</w:t>
            </w:r>
          </w:p>
          <w:p w:rsidR="00D8063F" w:rsidRPr="00E91842" w:rsidRDefault="00D8063F" w:rsidP="00D8063F">
            <w:pPr>
              <w:pStyle w:val="TableTextNumber"/>
              <w:spacing w:after="0"/>
              <w:ind w:hanging="356"/>
              <w:rPr>
                <w:sz w:val="24"/>
              </w:rPr>
            </w:pPr>
            <w:r>
              <w:rPr>
                <w:sz w:val="22"/>
              </w:rPr>
              <w:t xml:space="preserve"> E</w:t>
            </w:r>
            <w:r w:rsidRPr="00FC30B7">
              <w:rPr>
                <w:sz w:val="22"/>
              </w:rPr>
              <w:t xml:space="preserve">nter a </w:t>
            </w:r>
            <w:r w:rsidR="00745B10">
              <w:rPr>
                <w:sz w:val="22"/>
              </w:rPr>
              <w:t xml:space="preserve">school identifier, facility, </w:t>
            </w:r>
            <w:r w:rsidR="00057178">
              <w:rPr>
                <w:sz w:val="22"/>
              </w:rPr>
              <w:t>date range</w:t>
            </w:r>
            <w:r w:rsidR="00745B10">
              <w:rPr>
                <w:sz w:val="22"/>
              </w:rPr>
              <w:t>, and availability status</w:t>
            </w:r>
            <w:r w:rsidRPr="00FC30B7">
              <w:rPr>
                <w:sz w:val="22"/>
              </w:rPr>
              <w:t xml:space="preserve"> in the appropriate fields.</w:t>
            </w:r>
            <w:r>
              <w:rPr>
                <w:sz w:val="22"/>
              </w:rPr>
              <w:t xml:space="preserve"> </w:t>
            </w:r>
            <w:r w:rsidR="00745B10">
              <w:rPr>
                <w:rStyle w:val="Emphasis"/>
                <w:i w:val="0"/>
                <w:sz w:val="22"/>
              </w:rPr>
              <w:t xml:space="preserve">The </w:t>
            </w:r>
            <w:r w:rsidR="00745B10" w:rsidRPr="00745B10">
              <w:rPr>
                <w:rStyle w:val="Emphasis"/>
                <w:sz w:val="22"/>
              </w:rPr>
              <w:t>Testing Slots</w:t>
            </w:r>
            <w:r w:rsidR="00745B10">
              <w:rPr>
                <w:rStyle w:val="Emphasis"/>
                <w:i w:val="0"/>
                <w:sz w:val="22"/>
              </w:rPr>
              <w:t xml:space="preserve"> table appears. </w:t>
            </w:r>
          </w:p>
          <w:p w:rsidR="00D8063F" w:rsidRPr="00FC30B7" w:rsidRDefault="00D8063F" w:rsidP="00D8063F">
            <w:pPr>
              <w:pStyle w:val="TableTextNumber"/>
              <w:spacing w:before="0"/>
              <w:ind w:hanging="356"/>
              <w:rPr>
                <w:sz w:val="22"/>
              </w:rPr>
            </w:pPr>
            <w:r>
              <w:rPr>
                <w:sz w:val="22"/>
              </w:rPr>
              <w:t xml:space="preserve">To enter the </w:t>
            </w:r>
            <w:r w:rsidR="00745B10">
              <w:rPr>
                <w:sz w:val="22"/>
              </w:rPr>
              <w:t>testing slot</w:t>
            </w:r>
            <w:r>
              <w:rPr>
                <w:sz w:val="22"/>
              </w:rPr>
              <w:t xml:space="preserve"> information</w:t>
            </w:r>
            <w:r w:rsidRPr="00FC30B7">
              <w:rPr>
                <w:sz w:val="22"/>
              </w:rPr>
              <w:t xml:space="preserve">, click [ </w:t>
            </w:r>
            <w:r w:rsidRPr="00FC30B7">
              <w:rPr>
                <w:noProof/>
                <w:sz w:val="22"/>
              </w:rPr>
              <w:drawing>
                <wp:inline distT="0" distB="0" distL="0" distR="0" wp14:anchorId="1C7917A4" wp14:editId="6C8CAA72">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 xml:space="preserve">] in the </w:t>
            </w:r>
            <w:r w:rsidR="00745B10">
              <w:rPr>
                <w:rStyle w:val="Emphasis"/>
                <w:sz w:val="22"/>
              </w:rPr>
              <w:t>Testing Slots</w:t>
            </w:r>
            <w:r w:rsidRPr="00FC30B7">
              <w:rPr>
                <w:sz w:val="22"/>
              </w:rPr>
              <w:t xml:space="preserve"> section. A new row displays on the table in this section.</w:t>
            </w:r>
            <w:r>
              <w:rPr>
                <w:sz w:val="22"/>
              </w:rPr>
              <w:t xml:space="preserve"> </w:t>
            </w:r>
            <w:r w:rsidR="00745B10">
              <w:rPr>
                <w:rStyle w:val="Emphasis"/>
                <w:i w:val="0"/>
                <w:sz w:val="22"/>
              </w:rPr>
              <w:t>If you selected “Available” as the status, this table includes an Affinity column and a Seat Configurations column.</w:t>
            </w:r>
          </w:p>
          <w:p w:rsidR="00D8063F" w:rsidRDefault="00745B10" w:rsidP="00D8063F">
            <w:pPr>
              <w:pStyle w:val="TableTextNumber2"/>
              <w:rPr>
                <w:sz w:val="22"/>
              </w:rPr>
            </w:pPr>
            <w:r>
              <w:rPr>
                <w:sz w:val="22"/>
              </w:rPr>
              <w:t xml:space="preserve">Enter </w:t>
            </w:r>
            <w:r w:rsidR="00A367AA">
              <w:rPr>
                <w:sz w:val="22"/>
              </w:rPr>
              <w:t>a time range</w:t>
            </w:r>
            <w:r>
              <w:rPr>
                <w:sz w:val="22"/>
              </w:rPr>
              <w:t xml:space="preserve"> for the selected availability status in the appropriate columns.</w:t>
            </w:r>
          </w:p>
          <w:p w:rsidR="00745B10" w:rsidRDefault="00745B10" w:rsidP="00D8063F">
            <w:pPr>
              <w:pStyle w:val="TableTextNumber2"/>
              <w:rPr>
                <w:sz w:val="22"/>
              </w:rPr>
            </w:pPr>
            <w:r>
              <w:rPr>
                <w:sz w:val="22"/>
              </w:rPr>
              <w:t xml:space="preserve">To specify an affinity for the </w:t>
            </w:r>
            <w:r w:rsidR="00D32399">
              <w:rPr>
                <w:sz w:val="22"/>
              </w:rPr>
              <w:t>testing slot</w:t>
            </w:r>
            <w:r>
              <w:rPr>
                <w:sz w:val="22"/>
              </w:rPr>
              <w:t>, click [</w:t>
            </w:r>
            <w:r w:rsidRPr="00745B10">
              <w:rPr>
                <w:rStyle w:val="Strong"/>
              </w:rPr>
              <w:t>Add</w:t>
            </w:r>
            <w:r>
              <w:rPr>
                <w:sz w:val="22"/>
              </w:rPr>
              <w:t>] in the Affinity column.</w:t>
            </w:r>
          </w:p>
          <w:p w:rsidR="00745B10" w:rsidRPr="00745B10" w:rsidRDefault="00745B10" w:rsidP="00067048">
            <w:pPr>
              <w:pStyle w:val="TableTextNumber3"/>
              <w:tabs>
                <w:tab w:val="clear" w:pos="763"/>
                <w:tab w:val="num" w:pos="875"/>
              </w:tabs>
              <w:ind w:left="875" w:hanging="328"/>
            </w:pPr>
            <w:r>
              <w:rPr>
                <w:sz w:val="22"/>
              </w:rPr>
              <w:t>C</w:t>
            </w:r>
            <w:r w:rsidRPr="00FC30B7">
              <w:rPr>
                <w:sz w:val="22"/>
              </w:rPr>
              <w:t xml:space="preserve">lick [ </w:t>
            </w:r>
            <w:r w:rsidRPr="00FC30B7">
              <w:rPr>
                <w:noProof/>
                <w:sz w:val="22"/>
              </w:rPr>
              <w:drawing>
                <wp:inline distT="0" distB="0" distL="0" distR="0" wp14:anchorId="6B73B645" wp14:editId="5124739F">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r w:rsidRPr="00745B10">
              <w:rPr>
                <w:rStyle w:val="Emphasis"/>
                <w:sz w:val="22"/>
              </w:rPr>
              <w:t>Strict</w:t>
            </w:r>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rsidR="00697AA4" w:rsidRDefault="00697AA4" w:rsidP="00697AA4">
            <w:pPr>
              <w:pStyle w:val="TableTextNumber2"/>
              <w:rPr>
                <w:sz w:val="22"/>
              </w:rPr>
            </w:pPr>
            <w:r>
              <w:rPr>
                <w:sz w:val="22"/>
              </w:rPr>
              <w:t xml:space="preserve">To </w:t>
            </w:r>
            <w:r w:rsidR="00037127">
              <w:rPr>
                <w:sz w:val="22"/>
              </w:rPr>
              <w:t>specify</w:t>
            </w:r>
            <w:r>
              <w:rPr>
                <w:sz w:val="22"/>
              </w:rPr>
              <w:t xml:space="preserve"> seating</w:t>
            </w:r>
            <w:r w:rsidR="00037127">
              <w:rPr>
                <w:sz w:val="22"/>
              </w:rPr>
              <w:t xml:space="preserve"> options</w:t>
            </w:r>
            <w:r>
              <w:rPr>
                <w:sz w:val="22"/>
              </w:rPr>
              <w:t xml:space="preserve"> for the </w:t>
            </w:r>
            <w:r w:rsidR="00037127">
              <w:rPr>
                <w:sz w:val="22"/>
              </w:rPr>
              <w:t>test</w:t>
            </w:r>
            <w:r>
              <w:rPr>
                <w:sz w:val="22"/>
              </w:rPr>
              <w:t xml:space="preserve"> slot, click [</w:t>
            </w:r>
            <w:r w:rsidRPr="00745B10">
              <w:rPr>
                <w:rStyle w:val="Strong"/>
              </w:rPr>
              <w:t>Add</w:t>
            </w:r>
            <w:r>
              <w:rPr>
                <w:sz w:val="22"/>
              </w:rPr>
              <w:t>] in the Seating Configurations column.</w:t>
            </w:r>
            <w:r w:rsidR="00332B97">
              <w:rPr>
                <w:sz w:val="22"/>
              </w:rPr>
              <w:t xml:space="preserve"> The Add Seat Configuration window opens, displaying the configurations available for that facility, as specified on the </w:t>
            </w:r>
            <w:r w:rsidR="007F51C3" w:rsidRPr="007F51C3">
              <w:rPr>
                <w:rStyle w:val="Strong"/>
                <w:i/>
                <w:sz w:val="22"/>
              </w:rPr>
              <w:t>Add Facility Information</w:t>
            </w:r>
            <w:r w:rsidR="007F51C3" w:rsidRPr="007F51C3">
              <w:rPr>
                <w:sz w:val="24"/>
              </w:rPr>
              <w:t xml:space="preserve"> </w:t>
            </w:r>
            <w:r w:rsidR="007F51C3">
              <w:rPr>
                <w:sz w:val="22"/>
              </w:rPr>
              <w:t>screen.</w:t>
            </w:r>
          </w:p>
          <w:p w:rsidR="00697AA4" w:rsidRPr="00697AA4" w:rsidRDefault="00697AA4" w:rsidP="00697AA4">
            <w:pPr>
              <w:pStyle w:val="TableTextNumber3"/>
              <w:rPr>
                <w:sz w:val="22"/>
              </w:rPr>
            </w:pPr>
            <w:r w:rsidRPr="00697AA4">
              <w:rPr>
                <w:sz w:val="22"/>
              </w:rPr>
              <w:t xml:space="preserve">Enter the required </w:t>
            </w:r>
            <w:r>
              <w:rPr>
                <w:sz w:val="22"/>
              </w:rPr>
              <w:t xml:space="preserve">number of seats for each seating configuration </w:t>
            </w:r>
            <w:r w:rsidR="00AB23AD">
              <w:rPr>
                <w:sz w:val="22"/>
              </w:rPr>
              <w:t>listed</w:t>
            </w:r>
            <w:r>
              <w:rPr>
                <w:sz w:val="22"/>
              </w:rPr>
              <w:t xml:space="preserve"> in the Add Seat Configuration window and click [</w:t>
            </w:r>
            <w:r w:rsidRPr="00697AA4">
              <w:rPr>
                <w:b/>
                <w:sz w:val="22"/>
              </w:rPr>
              <w:t>OK</w:t>
            </w:r>
            <w:r>
              <w:rPr>
                <w:sz w:val="22"/>
              </w:rPr>
              <w:t>].</w:t>
            </w:r>
          </w:p>
          <w:p w:rsidR="00D8063F" w:rsidRPr="00FC30B7" w:rsidRDefault="00D8063F" w:rsidP="00D8063F">
            <w:pPr>
              <w:pStyle w:val="TableTextNumber"/>
              <w:ind w:hanging="356"/>
              <w:rPr>
                <w:sz w:val="22"/>
              </w:rPr>
            </w:pPr>
            <w:r w:rsidRPr="00FC30B7">
              <w:rPr>
                <w:sz w:val="22"/>
              </w:rPr>
              <w:t>Click [</w:t>
            </w:r>
            <w:r w:rsidRPr="00FC30B7">
              <w:rPr>
                <w:b/>
                <w:sz w:val="22"/>
              </w:rPr>
              <w:t>Save</w:t>
            </w:r>
            <w:r w:rsidRPr="00FC30B7">
              <w:rPr>
                <w:sz w:val="22"/>
              </w:rPr>
              <w:t>].</w:t>
            </w:r>
          </w:p>
        </w:tc>
      </w:tr>
    </w:tbl>
    <w:p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rsidTr="0067085D">
        <w:tc>
          <w:tcPr>
            <w:tcW w:w="720" w:type="dxa"/>
          </w:tcPr>
          <w:p w:rsidR="00671309" w:rsidRDefault="00671309" w:rsidP="0067085D">
            <w:pPr>
              <w:pStyle w:val="NoteIcon"/>
            </w:pPr>
            <w:r>
              <w:rPr>
                <w:sz w:val="20"/>
                <w:szCs w:val="20"/>
              </w:rPr>
              <w:drawing>
                <wp:inline distT="0" distB="0" distL="0" distR="0" wp14:anchorId="7E746CA8" wp14:editId="53795753">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rsidR="00671309" w:rsidRDefault="00671309" w:rsidP="00D8063F">
      <w:pPr>
        <w:pStyle w:val="Caption"/>
        <w:keepNext/>
      </w:pPr>
    </w:p>
    <w:p w:rsidR="00D8063F" w:rsidRDefault="00D8063F" w:rsidP="00D8063F">
      <w:pPr>
        <w:pStyle w:val="Caption"/>
        <w:keepNext/>
      </w:pPr>
      <w:bookmarkStart w:id="338" w:name="_Ref397007051"/>
      <w:bookmarkStart w:id="339" w:name="_Toc398805218"/>
      <w:r>
        <w:t xml:space="preserve">Figure </w:t>
      </w:r>
      <w:fldSimple w:instr=" SEQ Figure \* ARABIC ">
        <w:r w:rsidR="00BC07F1">
          <w:rPr>
            <w:noProof/>
          </w:rPr>
          <w:t>44</w:t>
        </w:r>
      </w:fldSimple>
      <w:bookmarkEnd w:id="338"/>
      <w:r>
        <w:t xml:space="preserve">. Add Facility </w:t>
      </w:r>
      <w:r w:rsidR="00037127">
        <w:t>Availability</w:t>
      </w:r>
      <w:r>
        <w:t xml:space="preserve"> Screen</w:t>
      </w:r>
      <w:bookmarkEnd w:id="339"/>
    </w:p>
    <w:p w:rsidR="00D8063F" w:rsidRDefault="00AB7D25" w:rsidP="00D8063F">
      <w:pPr>
        <w:jc w:val="center"/>
        <w:rPr>
          <w:rStyle w:val="Emphasis"/>
        </w:rPr>
      </w:pPr>
      <w:r>
        <w:rPr>
          <w:noProof/>
        </w:rPr>
        <w:drawing>
          <wp:inline distT="0" distB="0" distL="0" distR="0" wp14:anchorId="7117F360" wp14:editId="3EE09D1D">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789555"/>
                    </a:xfrm>
                    <a:prstGeom prst="rect">
                      <a:avLst/>
                    </a:prstGeom>
                    <a:ln>
                      <a:solidFill>
                        <a:schemeClr val="bg1">
                          <a:lumMod val="65000"/>
                        </a:schemeClr>
                      </a:solidFill>
                    </a:ln>
                  </pic:spPr>
                </pic:pic>
              </a:graphicData>
            </a:graphic>
          </wp:inline>
        </w:drawing>
      </w:r>
    </w:p>
    <w:p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rsidTr="00D8063F">
        <w:trPr>
          <w:jc w:val="center"/>
        </w:trPr>
        <w:tc>
          <w:tcPr>
            <w:tcW w:w="9576" w:type="dxa"/>
          </w:tcPr>
          <w:p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 xml:space="preserve">screen, click [ </w:t>
            </w:r>
            <w:r>
              <w:rPr>
                <w:i/>
                <w:noProof/>
              </w:rPr>
              <w:drawing>
                <wp:inline distT="0" distB="0" distL="0" distR="0" wp14:anchorId="49F84950" wp14:editId="55214B7E">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rsidR="00D8063F" w:rsidRDefault="00D8063F" w:rsidP="00D8063F">
            <w:pPr>
              <w:pStyle w:val="ListNumber"/>
            </w:pPr>
            <w:r>
              <w:t>Click [</w:t>
            </w:r>
            <w:r>
              <w:rPr>
                <w:b/>
              </w:rPr>
              <w:t>Save</w:t>
            </w:r>
            <w:r>
              <w:t xml:space="preserve">]. </w:t>
            </w:r>
          </w:p>
        </w:tc>
      </w:tr>
    </w:tbl>
    <w:p w:rsidR="00D8063F" w:rsidRDefault="00D8063F" w:rsidP="00D8063F"/>
    <w:p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rsidTr="00D8063F">
        <w:trPr>
          <w:jc w:val="center"/>
        </w:trPr>
        <w:tc>
          <w:tcPr>
            <w:tcW w:w="9360" w:type="dxa"/>
          </w:tcPr>
          <w:p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 xml:space="preserve">screen, click [ </w:t>
            </w:r>
            <w:r>
              <w:rPr>
                <w:i/>
                <w:noProof/>
              </w:rPr>
              <w:drawing>
                <wp:inline distT="0" distB="0" distL="0" distR="0" wp14:anchorId="7959FAE9" wp14:editId="0BFBAA31">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D8063F" w:rsidRDefault="00D8063F" w:rsidP="00D8063F"/>
    <w:p w:rsidR="00D8063F" w:rsidRDefault="00D8063F" w:rsidP="00D8063F"/>
    <w:p w:rsidR="00A367AA" w:rsidRDefault="00A367AA" w:rsidP="00A367AA">
      <w:pPr>
        <w:pStyle w:val="Heading3"/>
        <w:pageBreakBefore/>
      </w:pPr>
      <w:bookmarkStart w:id="340" w:name="_Ref398725023"/>
      <w:bookmarkStart w:id="341" w:name="_Toc398805161"/>
      <w:r>
        <w:lastRenderedPageBreak/>
        <w:t>Creating Schedules.</w:t>
      </w:r>
      <w:bookmarkEnd w:id="340"/>
      <w:bookmarkEnd w:id="341"/>
    </w:p>
    <w:p w:rsidR="00A367AA" w:rsidRDefault="00A367AA" w:rsidP="00A367AA">
      <w:r>
        <w:t xml:space="preserve">After establishing facility availability, you can create the assessment administration schedules using the schedule tool </w:t>
      </w:r>
      <w:r w:rsidR="00177A7B">
        <w:t>in ART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rsidTr="00067048">
        <w:trPr>
          <w:jc w:val="left"/>
        </w:trPr>
        <w:tc>
          <w:tcPr>
            <w:tcW w:w="720" w:type="dxa"/>
          </w:tcPr>
          <w:p w:rsidR="00067048" w:rsidRDefault="00067048" w:rsidP="00067048">
            <w:pPr>
              <w:pStyle w:val="NoteIcon"/>
            </w:pPr>
            <w:r>
              <w:rPr>
                <w:sz w:val="20"/>
                <w:szCs w:val="20"/>
              </w:rPr>
              <w:drawing>
                <wp:inline distT="0" distB="0" distL="0" distR="0" wp14:anchorId="50BCE2B5" wp14:editId="79520979">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rsidR="00067048" w:rsidRDefault="00067048" w:rsidP="00A367AA">
      <w:pPr>
        <w:pStyle w:val="Caption"/>
        <w:keepNext/>
      </w:pPr>
    </w:p>
    <w:p w:rsidR="006A609D" w:rsidRDefault="006A609D" w:rsidP="006A609D">
      <w:pPr>
        <w:pStyle w:val="Caption"/>
        <w:keepNext/>
      </w:pPr>
      <w:bookmarkStart w:id="342" w:name="_Toc398805219"/>
      <w:bookmarkStart w:id="343" w:name="_Ref397009330"/>
      <w:r>
        <w:t xml:space="preserve">Figure </w:t>
      </w:r>
      <w:fldSimple w:instr=" SEQ Figure \* ARABIC ">
        <w:r w:rsidR="00BC07F1">
          <w:rPr>
            <w:noProof/>
          </w:rPr>
          <w:t>45</w:t>
        </w:r>
      </w:fldSimple>
      <w:r>
        <w:t>. Schedule Search Screen</w:t>
      </w:r>
      <w:bookmarkEnd w:id="342"/>
    </w:p>
    <w:p w:rsidR="006A609D" w:rsidRDefault="006A609D" w:rsidP="00A367AA">
      <w:pPr>
        <w:pStyle w:val="Caption"/>
        <w:keepNext/>
      </w:pPr>
      <w:r>
        <w:rPr>
          <w:noProof/>
        </w:rPr>
        <w:drawing>
          <wp:inline distT="0" distB="0" distL="0" distR="0" wp14:anchorId="6C20F638" wp14:editId="4792C5FE">
            <wp:extent cx="5486400" cy="2347546"/>
            <wp:effectExtent l="19050" t="19050" r="19050"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2347546"/>
                    </a:xfrm>
                    <a:prstGeom prst="rect">
                      <a:avLst/>
                    </a:prstGeom>
                    <a:ln>
                      <a:solidFill>
                        <a:schemeClr val="bg1">
                          <a:lumMod val="65000"/>
                        </a:schemeClr>
                      </a:solidFill>
                    </a:ln>
                  </pic:spPr>
                </pic:pic>
              </a:graphicData>
            </a:graphic>
          </wp:inline>
        </w:drawing>
      </w:r>
    </w:p>
    <w:p w:rsidR="006A609D" w:rsidRDefault="006A609D" w:rsidP="006A609D">
      <w:r>
        <w:t xml:space="preserve">The </w:t>
      </w:r>
      <w:r w:rsidRPr="007D6CC8">
        <w:rPr>
          <w:i/>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rsidR="006A609D" w:rsidRPr="006A609D" w:rsidRDefault="006A609D" w:rsidP="006A609D">
      <w:r>
        <w:t>The [</w:t>
      </w:r>
      <w:r>
        <w:rPr>
          <w:noProof/>
        </w:rPr>
        <w:drawing>
          <wp:inline distT="0" distB="0" distL="0" distR="0" wp14:anchorId="64C280A8" wp14:editId="14CE8FA4">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rsidR="00A367AA" w:rsidRDefault="00A367AA" w:rsidP="006A609D">
      <w:pPr>
        <w:pStyle w:val="Caption"/>
        <w:keepNext/>
      </w:pPr>
      <w:bookmarkStart w:id="344" w:name="_Ref398803661"/>
      <w:bookmarkStart w:id="345" w:name="_Toc398805220"/>
      <w:r>
        <w:lastRenderedPageBreak/>
        <w:t xml:space="preserve">Figure </w:t>
      </w:r>
      <w:fldSimple w:instr=" SEQ Figure \* ARABIC ">
        <w:r w:rsidR="00BC07F1">
          <w:rPr>
            <w:noProof/>
          </w:rPr>
          <w:t>46</w:t>
        </w:r>
      </w:fldSimple>
      <w:bookmarkEnd w:id="343"/>
      <w:bookmarkEnd w:id="344"/>
      <w:r>
        <w:t xml:space="preserve">. </w:t>
      </w:r>
      <w:r w:rsidR="00FC73AC">
        <w:t xml:space="preserve">Add Schedule Information </w:t>
      </w:r>
      <w:r>
        <w:t>Screen</w:t>
      </w:r>
      <w:bookmarkEnd w:id="345"/>
    </w:p>
    <w:p w:rsidR="00A367AA" w:rsidRDefault="00A367AA" w:rsidP="006A609D">
      <w:pPr>
        <w:keepNext/>
        <w:jc w:val="center"/>
      </w:pPr>
      <w:r>
        <w:rPr>
          <w:noProof/>
        </w:rPr>
        <w:drawing>
          <wp:inline distT="0" distB="0" distL="0" distR="0" wp14:anchorId="53693B8D" wp14:editId="071E7A2D">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6">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rsidTr="0067085D">
        <w:trPr>
          <w:jc w:val="left"/>
        </w:trPr>
        <w:tc>
          <w:tcPr>
            <w:tcW w:w="720" w:type="dxa"/>
          </w:tcPr>
          <w:p w:rsidR="00C46F4D" w:rsidRDefault="00C46F4D" w:rsidP="0067085D">
            <w:pPr>
              <w:pStyle w:val="NoteIcon"/>
            </w:pPr>
            <w:r>
              <w:rPr>
                <w:sz w:val="20"/>
                <w:szCs w:val="20"/>
              </w:rPr>
              <w:drawing>
                <wp:inline distT="0" distB="0" distL="0" distR="0" wp14:anchorId="3741BDAE" wp14:editId="701691ED">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264F34" w:rsidRPr="00264F34" w:rsidRDefault="00264F34" w:rsidP="00C46F4D">
            <w:pPr>
              <w:pStyle w:val="NoteText"/>
              <w:rPr>
                <w:rStyle w:val="Strong"/>
              </w:rPr>
            </w:pPr>
            <w:r>
              <w:rPr>
                <w:rStyle w:val="Strong"/>
              </w:rPr>
              <w:t>Notes:</w:t>
            </w:r>
          </w:p>
          <w:p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rsidR="00C46F4D" w:rsidRPr="00F2659D" w:rsidRDefault="00C46F4D" w:rsidP="00A367AA">
      <w:pPr>
        <w:rPr>
          <w:rStyle w:val="Emphasis"/>
          <w:i w:val="0"/>
        </w:rPr>
      </w:pPr>
    </w:p>
    <w:p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rsidTr="00FC73AC">
        <w:trPr>
          <w:jc w:val="center"/>
        </w:trPr>
        <w:tc>
          <w:tcPr>
            <w:tcW w:w="9576" w:type="dxa"/>
          </w:tcPr>
          <w:p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A609D">
              <w:rPr>
                <w:rStyle w:val="CrossReference"/>
              </w:rPr>
              <w:fldChar w:fldCharType="begin"/>
            </w:r>
            <w:r w:rsidRPr="006A609D">
              <w:rPr>
                <w:rStyle w:val="CrossReference"/>
              </w:rPr>
              <w:instrText xml:space="preserve"> REF _Ref398803661 \* MERGEFORMAT \h</w:instrText>
            </w:r>
            <w:r w:rsidRPr="006A609D">
              <w:rPr>
                <w:rStyle w:val="CrossReference"/>
              </w:rPr>
            </w:r>
            <w:r w:rsidRPr="006A609D">
              <w:rPr>
                <w:rStyle w:val="CrossReference"/>
              </w:rPr>
              <w:fldChar w:fldCharType="separate"/>
            </w:r>
            <w:r w:rsidR="00BC07F1" w:rsidRPr="00BC07F1">
              <w:rPr>
                <w:rStyle w:val="CrossReference"/>
              </w:rPr>
              <w:t>Figure 46</w:t>
            </w:r>
            <w:r w:rsidRPr="006A609D">
              <w:rPr>
                <w:rStyle w:val="CrossReference"/>
              </w:rPr>
              <w:fldChar w:fldCharType="end"/>
            </w:r>
            <w:r w:rsidR="00FC73AC">
              <w:t>)</w:t>
            </w:r>
            <w:r w:rsidR="00FC73AC" w:rsidRPr="00FC73AC">
              <w:t>.</w:t>
            </w:r>
          </w:p>
          <w:p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rsidR="00FC73AC" w:rsidRPr="00FC73AC" w:rsidRDefault="00FC73AC" w:rsidP="00853036">
            <w:pPr>
              <w:pStyle w:val="ListNumber"/>
              <w:numPr>
                <w:ilvl w:val="0"/>
                <w:numId w:val="102"/>
              </w:numPr>
              <w:spacing w:before="0"/>
            </w:pPr>
            <w:r w:rsidRPr="00FC73AC">
              <w:t xml:space="preserve">To enter </w:t>
            </w:r>
            <w:r w:rsidR="002639A4">
              <w:t>schedule rules</w:t>
            </w:r>
            <w:r w:rsidRPr="00FC73AC">
              <w:t xml:space="preserve">, click [ </w:t>
            </w:r>
            <w:r w:rsidRPr="00FC30B7">
              <w:rPr>
                <w:noProof/>
              </w:rPr>
              <w:drawing>
                <wp:inline distT="0" distB="0" distL="0" distR="0" wp14:anchorId="78D9C329" wp14:editId="5520E877">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73AC">
              <w:t xml:space="preserve">] in the </w:t>
            </w:r>
            <w:r w:rsidR="002639A4">
              <w:rPr>
                <w:rStyle w:val="Emphasis"/>
              </w:rPr>
              <w:t>Schedule Rules</w:t>
            </w:r>
            <w:r w:rsidRPr="00FC73AC">
              <w:t xml:space="preserve"> section. A new row displays on the table in this section. </w:t>
            </w:r>
            <w:r w:rsidR="002639A4">
              <w:rPr>
                <w:rStyle w:val="Emphasis"/>
                <w:i w:val="0"/>
              </w:rPr>
              <w:t>When creating multiple rules, you should add rules in the order of priority.</w:t>
            </w:r>
          </w:p>
          <w:p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rsidR="00FD5745" w:rsidRPr="00FC73AC" w:rsidRDefault="00FD5745" w:rsidP="00853036">
            <w:pPr>
              <w:pStyle w:val="ListNumber2"/>
              <w:numPr>
                <w:ilvl w:val="1"/>
                <w:numId w:val="102"/>
              </w:numPr>
            </w:pPr>
            <w:r>
              <w:t xml:space="preserve">If you want to set the rule as mandatory, mark the </w:t>
            </w:r>
            <w:r w:rsidRPr="00FD5745">
              <w:rPr>
                <w:i/>
              </w:rPr>
              <w:t>Strict</w:t>
            </w:r>
            <w:r>
              <w:t xml:space="preserve"> checkbox.</w:t>
            </w:r>
          </w:p>
          <w:p w:rsidR="00FC73AC" w:rsidRPr="00FC73AC" w:rsidRDefault="00FD5745" w:rsidP="00853036">
            <w:pPr>
              <w:pStyle w:val="ListNumber"/>
              <w:numPr>
                <w:ilvl w:val="0"/>
                <w:numId w:val="102"/>
              </w:numPr>
              <w:rPr>
                <w:rStyle w:val="Emphasis"/>
                <w:i w:val="0"/>
              </w:rPr>
            </w:pPr>
            <w:r>
              <w:rPr>
                <w:rStyle w:val="Emphasis"/>
                <w:i w:val="0"/>
              </w:rPr>
              <w:t>To create the schedule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rsidR="00FC73AC" w:rsidRDefault="00FC73AC">
      <w:pPr>
        <w:rPr>
          <w:rStyle w:val="Emphasis"/>
          <w:i w:val="0"/>
        </w:rPr>
      </w:pPr>
    </w:p>
    <w:p w:rsidR="006A609D" w:rsidRDefault="006A609D" w:rsidP="006A609D">
      <w:pPr>
        <w:pStyle w:val="ProcedureIntroduction"/>
      </w:pPr>
      <w:r>
        <w:lastRenderedPageBreak/>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rsidTr="006A609D">
        <w:trPr>
          <w:jc w:val="center"/>
        </w:trPr>
        <w:tc>
          <w:tcPr>
            <w:tcW w:w="9576" w:type="dxa"/>
          </w:tcPr>
          <w:p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3B7FA86A" wp14:editId="2B6CCD31">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rsidR="006A609D" w:rsidRDefault="006A609D" w:rsidP="006A609D">
            <w:pPr>
              <w:pStyle w:val="ListNumber"/>
            </w:pPr>
            <w:r>
              <w:t>Click [</w:t>
            </w:r>
            <w:r>
              <w:rPr>
                <w:b/>
              </w:rPr>
              <w:t>Save</w:t>
            </w:r>
            <w:r>
              <w:t xml:space="preserve">]. </w:t>
            </w:r>
          </w:p>
        </w:tc>
      </w:tr>
    </w:tbl>
    <w:p w:rsidR="006A609D" w:rsidRDefault="006A609D" w:rsidP="006A609D"/>
    <w:p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rsidTr="006A609D">
        <w:trPr>
          <w:jc w:val="center"/>
        </w:trPr>
        <w:tc>
          <w:tcPr>
            <w:tcW w:w="9360" w:type="dxa"/>
          </w:tcPr>
          <w:p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 xml:space="preserve">screen, click [ </w:t>
            </w:r>
            <w:r>
              <w:rPr>
                <w:i/>
                <w:noProof/>
              </w:rPr>
              <w:drawing>
                <wp:inline distT="0" distB="0" distL="0" distR="0" wp14:anchorId="380CF3AA" wp14:editId="63EC8EE8">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rsidR="006A609D" w:rsidRDefault="006A609D">
      <w:pPr>
        <w:rPr>
          <w:rStyle w:val="Emphasis"/>
          <w:i w:val="0"/>
        </w:rPr>
      </w:pPr>
    </w:p>
    <w:p w:rsidR="00C93375" w:rsidRDefault="00C93375" w:rsidP="00471A7B">
      <w:pPr>
        <w:pStyle w:val="Heading3"/>
        <w:pageBreakBefore/>
        <w:rPr>
          <w:rStyle w:val="Emphasis"/>
          <w:i w:val="0"/>
        </w:rPr>
      </w:pPr>
      <w:bookmarkStart w:id="346" w:name="_Ref398725075"/>
      <w:bookmarkStart w:id="347" w:name="_Toc398805162"/>
      <w:r>
        <w:rPr>
          <w:rStyle w:val="Emphasis"/>
          <w:i w:val="0"/>
        </w:rPr>
        <w:lastRenderedPageBreak/>
        <w:t>Viewing and Modifying Schedule Results.</w:t>
      </w:r>
      <w:bookmarkEnd w:id="346"/>
      <w:bookmarkEnd w:id="347"/>
    </w:p>
    <w:p w:rsidR="00C93375" w:rsidRDefault="00C93375" w:rsidP="00C93375">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7233EB">
        <w:rPr>
          <w:rStyle w:val="Emphasis"/>
          <w:i w:val="0"/>
        </w:rPr>
        <w:t>.</w:t>
      </w:r>
    </w:p>
    <w:p w:rsidR="00FE0B95" w:rsidRDefault="00FE0B95" w:rsidP="00FE0B95">
      <w:pPr>
        <w:pStyle w:val="Caption"/>
        <w:keepNext/>
      </w:pPr>
      <w:bookmarkStart w:id="348" w:name="_Ref397679576"/>
      <w:bookmarkStart w:id="349" w:name="_Ref397437280"/>
      <w:bookmarkStart w:id="350" w:name="_Toc398805221"/>
      <w:r>
        <w:t xml:space="preserve">Figure </w:t>
      </w:r>
      <w:fldSimple w:instr=" SEQ Figure \* ARABIC ">
        <w:r w:rsidR="00BC07F1">
          <w:rPr>
            <w:noProof/>
          </w:rPr>
          <w:t>47</w:t>
        </w:r>
      </w:fldSimple>
      <w:bookmarkEnd w:id="348"/>
      <w:bookmarkEnd w:id="349"/>
      <w:r>
        <w:t xml:space="preserve">. </w:t>
      </w:r>
      <w:r w:rsidRPr="007366EB">
        <w:t xml:space="preserve">Schedule Summary Search Filter </w:t>
      </w:r>
      <w:r>
        <w:t>Screen</w:t>
      </w:r>
      <w:bookmarkEnd w:id="350"/>
    </w:p>
    <w:p w:rsidR="00F75F99" w:rsidRDefault="00F75F99" w:rsidP="00C93375">
      <w:r>
        <w:rPr>
          <w:noProof/>
        </w:rPr>
        <w:drawing>
          <wp:inline distT="0" distB="0" distL="0" distR="0" wp14:anchorId="6A82FEB6" wp14:editId="3E727205">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87">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rsidTr="00FE0B95">
        <w:trPr>
          <w:jc w:val="center"/>
        </w:trPr>
        <w:tc>
          <w:tcPr>
            <w:tcW w:w="9576" w:type="dxa"/>
          </w:tcPr>
          <w:p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A609D">
              <w:rPr>
                <w:rStyle w:val="CrossReference"/>
              </w:rPr>
              <w:fldChar w:fldCharType="begin"/>
            </w:r>
            <w:r w:rsidR="006A609D" w:rsidRPr="006A609D">
              <w:rPr>
                <w:rStyle w:val="CrossReference"/>
              </w:rPr>
              <w:instrText xml:space="preserve"> REF _Ref397437280 \* MERGEFORMAT \h</w:instrText>
            </w:r>
            <w:r w:rsidR="00FE0B95" w:rsidRPr="006A609D">
              <w:rPr>
                <w:rStyle w:val="CrossReference"/>
              </w:rPr>
            </w:r>
            <w:r w:rsidR="00FE0B95" w:rsidRPr="006A609D">
              <w:rPr>
                <w:rStyle w:val="CrossReference"/>
              </w:rPr>
              <w:fldChar w:fldCharType="separate"/>
            </w:r>
            <w:r w:rsidR="00BC07F1" w:rsidRPr="00BC07F1">
              <w:rPr>
                <w:rStyle w:val="CrossReference"/>
              </w:rPr>
              <w:t>Figure 47</w:t>
            </w:r>
            <w:r w:rsidR="00FE0B95" w:rsidRPr="006A609D">
              <w:rPr>
                <w:rStyle w:val="CrossReference"/>
              </w:rPr>
              <w:fldChar w:fldCharType="end"/>
            </w:r>
            <w:r w:rsidR="00FE0B95">
              <w:t>)</w:t>
            </w:r>
            <w:r w:rsidR="00FE0B95" w:rsidRPr="00FC73AC">
              <w:t>.</w:t>
            </w:r>
          </w:p>
          <w:p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rsidR="00FE0B95" w:rsidRDefault="00FE0B95" w:rsidP="00C93375"/>
    <w:p w:rsidR="00C26AA5" w:rsidRDefault="00C26AA5" w:rsidP="002F6A2C">
      <w:pPr>
        <w:pStyle w:val="ImageCaption"/>
      </w:pPr>
      <w:bookmarkStart w:id="351" w:name="_Ref397679637"/>
      <w:bookmarkStart w:id="352" w:name="_Toc398805222"/>
      <w:r>
        <w:lastRenderedPageBreak/>
        <w:t xml:space="preserve">Figure </w:t>
      </w:r>
      <w:fldSimple w:instr=" SEQ Figure \* ARABIC ">
        <w:r w:rsidR="00BC07F1">
          <w:rPr>
            <w:noProof/>
          </w:rPr>
          <w:t>48</w:t>
        </w:r>
      </w:fldSimple>
      <w:bookmarkEnd w:id="351"/>
      <w:r>
        <w:t>. Edit Schedule Screen</w:t>
      </w:r>
      <w:bookmarkEnd w:id="352"/>
    </w:p>
    <w:p w:rsidR="00C26AA5" w:rsidRDefault="00C26AA5" w:rsidP="002F6A2C">
      <w:pPr>
        <w:pStyle w:val="Image"/>
      </w:pPr>
      <w:r w:rsidRPr="00D9422A">
        <w:drawing>
          <wp:inline distT="0" distB="0" distL="0" distR="0" wp14:anchorId="478D04DB" wp14:editId="080013A3">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88">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rsidR="00C26AA5" w:rsidRDefault="00C26AA5">
      <w:pPr>
        <w:spacing w:after="0"/>
        <w:rPr>
          <w:rStyle w:val="Emphasis"/>
        </w:rPr>
      </w:pPr>
    </w:p>
    <w:p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rsidTr="00E70F6D">
        <w:trPr>
          <w:jc w:val="center"/>
        </w:trPr>
        <w:tc>
          <w:tcPr>
            <w:tcW w:w="9576" w:type="dxa"/>
          </w:tcPr>
          <w:p w:rsidR="00FE0B95" w:rsidRPr="00E04CBD" w:rsidRDefault="00FE0B95" w:rsidP="00C26AA5">
            <w:pPr>
              <w:pStyle w:val="ListNumber"/>
              <w:numPr>
                <w:ilvl w:val="0"/>
                <w:numId w:val="106"/>
              </w:numPr>
            </w:pPr>
            <w:r w:rsidRPr="00E04CBD">
              <w:t>On the schedule table</w:t>
            </w:r>
            <w:r w:rsidR="00C26AA5">
              <w:t xml:space="preserve"> (see </w:t>
            </w:r>
            <w:r w:rsidR="00C26AA5" w:rsidRPr="006A609D">
              <w:rPr>
                <w:rStyle w:val="CrossReference"/>
              </w:rPr>
              <w:fldChar w:fldCharType="begin"/>
            </w:r>
            <w:r w:rsidR="006A609D" w:rsidRPr="006A609D">
              <w:rPr>
                <w:rStyle w:val="CrossReference"/>
              </w:rPr>
              <w:instrText xml:space="preserve"> REF _Ref397679576 \* MERGEFORMAT \h</w:instrText>
            </w:r>
            <w:r w:rsidR="00C26AA5" w:rsidRPr="006A609D">
              <w:rPr>
                <w:rStyle w:val="CrossReference"/>
              </w:rPr>
            </w:r>
            <w:r w:rsidR="00C26AA5" w:rsidRPr="006A609D">
              <w:rPr>
                <w:rStyle w:val="CrossReference"/>
              </w:rPr>
              <w:fldChar w:fldCharType="separate"/>
            </w:r>
            <w:r w:rsidR="00BC07F1" w:rsidRPr="00BC07F1">
              <w:rPr>
                <w:rStyle w:val="CrossReference"/>
              </w:rPr>
              <w:t>Figure 47</w:t>
            </w:r>
            <w:r w:rsidR="00C26AA5" w:rsidRPr="006A609D">
              <w:rPr>
                <w:rStyle w:val="CrossReference"/>
              </w:rPr>
              <w:fldChar w:fldCharType="end"/>
            </w:r>
            <w:r w:rsidR="00C26AA5">
              <w:t>)</w:t>
            </w:r>
            <w:r w:rsidRPr="00E04CBD">
              <w:t>, click</w:t>
            </w:r>
            <w:r w:rsidR="007073C0" w:rsidRPr="00E04CBD">
              <w:t xml:space="preserve"> [ </w:t>
            </w:r>
            <w:r w:rsidR="007073C0" w:rsidRPr="00E04CBD">
              <w:rPr>
                <w:i/>
                <w:noProof/>
              </w:rPr>
              <w:drawing>
                <wp:inline distT="0" distB="0" distL="0" distR="0" wp14:anchorId="05FE1209" wp14:editId="7F06911F">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7073C0" w:rsidRPr="00E04CBD">
              <w:t>].</w:t>
            </w:r>
            <w:r w:rsidR="00C26AA5">
              <w:t xml:space="preserve">for the time slot that you wish to modify. The </w:t>
            </w:r>
            <w:r w:rsidR="00C26AA5" w:rsidRPr="002F6A2C">
              <w:rPr>
                <w:b/>
                <w:i/>
              </w:rPr>
              <w:t>Edit Schedule</w:t>
            </w:r>
            <w:r w:rsidR="00C26AA5">
              <w:t xml:space="preserve"> screen opens (see </w:t>
            </w:r>
            <w:r w:rsidR="00C26AA5" w:rsidRPr="006A609D">
              <w:rPr>
                <w:rStyle w:val="CrossReference"/>
              </w:rPr>
              <w:fldChar w:fldCharType="begin"/>
            </w:r>
            <w:r w:rsidR="006A609D" w:rsidRPr="006A609D">
              <w:rPr>
                <w:rStyle w:val="CrossReference"/>
              </w:rPr>
              <w:instrText xml:space="preserve"> REF _Ref397679637 \* MERGEFORMAT \h</w:instrText>
            </w:r>
            <w:r w:rsidR="00C26AA5" w:rsidRPr="006A609D">
              <w:rPr>
                <w:rStyle w:val="CrossReference"/>
              </w:rPr>
            </w:r>
            <w:r w:rsidR="00C26AA5" w:rsidRPr="006A609D">
              <w:rPr>
                <w:rStyle w:val="CrossReference"/>
              </w:rPr>
              <w:fldChar w:fldCharType="separate"/>
            </w:r>
            <w:r w:rsidR="00BC07F1" w:rsidRPr="00BC07F1">
              <w:rPr>
                <w:rStyle w:val="CrossReference"/>
              </w:rPr>
              <w:t>Figure 48</w:t>
            </w:r>
            <w:r w:rsidR="00C26AA5" w:rsidRPr="006A609D">
              <w:rPr>
                <w:rStyle w:val="CrossReference"/>
              </w:rPr>
              <w:fldChar w:fldCharType="end"/>
            </w:r>
            <w:r w:rsidR="00C26AA5">
              <w:t>)</w:t>
            </w:r>
            <w:r w:rsidR="00B41020">
              <w:t>.</w:t>
            </w:r>
          </w:p>
          <w:p w:rsidR="00C26AA5" w:rsidRDefault="00C26AA5" w:rsidP="00C26AA5">
            <w:pPr>
              <w:pStyle w:val="ListNumber"/>
              <w:numPr>
                <w:ilvl w:val="0"/>
                <w:numId w:val="106"/>
              </w:numPr>
            </w:pPr>
            <w:r>
              <w:t>Make the necessary modifications.</w:t>
            </w:r>
          </w:p>
          <w:p w:rsidR="00C26AA5" w:rsidRDefault="00C26AA5" w:rsidP="002F6A2C">
            <w:pPr>
              <w:pStyle w:val="ListBullet2"/>
            </w:pPr>
            <w:r>
              <w:t>To change the test that a student is scheduled to take, select the required test from the drop-down list in the Test Name column.</w:t>
            </w:r>
          </w:p>
          <w:p w:rsidR="00C26AA5" w:rsidRDefault="00C26AA5" w:rsidP="002F6A2C">
            <w:pPr>
              <w:pStyle w:val="ListBullet2"/>
            </w:pPr>
            <w:r>
              <w:t>To remove a student from the schedule, click [</w:t>
            </w:r>
            <w:r w:rsidRPr="002F6A2C">
              <w:rPr>
                <w:i/>
                <w:noProof/>
              </w:rPr>
              <w:drawing>
                <wp:inline distT="0" distB="0" distL="0" distR="0" wp14:anchorId="39FA58C2" wp14:editId="542BE61D">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rsidR="00C26AA5" w:rsidRDefault="00C26AA5" w:rsidP="002F6A2C">
            <w:pPr>
              <w:pStyle w:val="ListBullet2"/>
            </w:pPr>
            <w:r>
              <w:t xml:space="preserve">To change the seat allocated to a student, </w:t>
            </w:r>
          </w:p>
          <w:p w:rsidR="00C26AA5" w:rsidRDefault="00C26AA5" w:rsidP="00471A7B">
            <w:pPr>
              <w:pStyle w:val="ListNumber2"/>
              <w:numPr>
                <w:ilvl w:val="1"/>
                <w:numId w:val="112"/>
              </w:numPr>
            </w:pPr>
            <w:r>
              <w:t>Click [</w:t>
            </w:r>
            <w:r w:rsidRPr="002F6A2C">
              <w:rPr>
                <w:i/>
                <w:noProof/>
              </w:rPr>
              <w:drawing>
                <wp:inline distT="0" distB="0" distL="0" distR="0" wp14:anchorId="3327C5FF" wp14:editId="17E38ADA">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in the Choose Seats column. A pop-up window appears listing the seats available for the time slot along with the test platform and available accessibility equipment information. </w:t>
            </w:r>
          </w:p>
          <w:p w:rsidR="00C26AA5" w:rsidRDefault="00471A7B" w:rsidP="00471A7B">
            <w:pPr>
              <w:pStyle w:val="ListNumber2"/>
              <w:numPr>
                <w:ilvl w:val="1"/>
                <w:numId w:val="112"/>
              </w:numPr>
            </w:pPr>
            <w:r>
              <w:t xml:space="preserve">Click the radio </w:t>
            </w:r>
            <w:r w:rsidR="00C26AA5">
              <w:t>button for the seat that you wish to assign to the student.</w:t>
            </w:r>
          </w:p>
          <w:p w:rsidR="00C26AA5" w:rsidRDefault="00C26AA5" w:rsidP="00471A7B">
            <w:pPr>
              <w:pStyle w:val="ListNumber2"/>
              <w:numPr>
                <w:ilvl w:val="1"/>
                <w:numId w:val="112"/>
              </w:numPr>
            </w:pPr>
            <w:r>
              <w:t>Click [</w:t>
            </w:r>
            <w:r w:rsidRPr="002F6A2C">
              <w:rPr>
                <w:b/>
              </w:rPr>
              <w:t>OK</w:t>
            </w:r>
            <w:r>
              <w:t>].</w:t>
            </w:r>
          </w:p>
          <w:p w:rsidR="00C26AA5" w:rsidRPr="00E04CBD" w:rsidRDefault="00C26AA5" w:rsidP="00C26AA5">
            <w:pPr>
              <w:pStyle w:val="ListNumber"/>
              <w:numPr>
                <w:ilvl w:val="0"/>
                <w:numId w:val="106"/>
              </w:numPr>
            </w:pPr>
            <w:r>
              <w:t>Click [</w:t>
            </w:r>
            <w:r w:rsidRPr="002F6A2C">
              <w:rPr>
                <w:b/>
              </w:rPr>
              <w:t>Save</w:t>
            </w:r>
            <w:r>
              <w:t>] to save your changes.</w:t>
            </w:r>
          </w:p>
        </w:tc>
      </w:tr>
    </w:tbl>
    <w:p w:rsidR="00FE0B95" w:rsidRPr="00161284" w:rsidRDefault="00FE0B95" w:rsidP="00FE0B95">
      <w:pPr>
        <w:rPr>
          <w:highlight w:val="yellow"/>
        </w:rPr>
      </w:pPr>
    </w:p>
    <w:p w:rsidR="00FE0B95" w:rsidRDefault="00C66B62" w:rsidP="00853036">
      <w:pPr>
        <w:pStyle w:val="Heading2"/>
        <w:pageBreakBefore/>
      </w:pPr>
      <w:bookmarkStart w:id="353" w:name="_Toc398805163"/>
      <w:r>
        <w:lastRenderedPageBreak/>
        <w:t>Viewing Test Administration Reports</w:t>
      </w:r>
      <w:bookmarkEnd w:id="353"/>
    </w:p>
    <w:p w:rsidR="00C66B62" w:rsidRDefault="00C66B62" w:rsidP="00C66B62">
      <w:r>
        <w:t>You can view reports about the assessments, eligible students, and schedules created in ART. There are three types of test administration reports available in ART:</w:t>
      </w:r>
    </w:p>
    <w:p w:rsidR="00C66B62" w:rsidRDefault="00042974"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rsidR="00C66B62" w:rsidRDefault="00042974"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rsidR="00853036" w:rsidRDefault="00042974"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rsidTr="00E70F6D">
        <w:trPr>
          <w:jc w:val="left"/>
        </w:trPr>
        <w:tc>
          <w:tcPr>
            <w:tcW w:w="720" w:type="dxa"/>
          </w:tcPr>
          <w:p w:rsidR="00853036" w:rsidRDefault="00853036" w:rsidP="00E70F6D">
            <w:pPr>
              <w:pStyle w:val="NoteIcon"/>
            </w:pPr>
            <w:r>
              <w:rPr>
                <w:sz w:val="20"/>
                <w:szCs w:val="20"/>
              </w:rPr>
              <w:drawing>
                <wp:inline distT="0" distB="0" distL="0" distR="0" wp14:anchorId="0F527E0D" wp14:editId="6ABA7CAE">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853036" w:rsidRDefault="00853036" w:rsidP="00853036">
            <w:pPr>
              <w:pStyle w:val="NoteText"/>
              <w:rPr>
                <w:rStyle w:val="Strong"/>
              </w:rPr>
            </w:pPr>
            <w:r>
              <w:rPr>
                <w:rStyle w:val="Strong"/>
              </w:rPr>
              <w:t xml:space="preserve">Notes: </w:t>
            </w:r>
          </w:p>
          <w:p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rsidR="00C66B62" w:rsidRDefault="00C66B62" w:rsidP="00853036"/>
    <w:p w:rsidR="003B1307" w:rsidRDefault="003B1307" w:rsidP="003B1307">
      <w:pPr>
        <w:pStyle w:val="Heading3"/>
      </w:pPr>
      <w:bookmarkStart w:id="354" w:name="_Participation_Reports."/>
      <w:bookmarkStart w:id="355" w:name="_Toc398805164"/>
      <w:bookmarkEnd w:id="354"/>
      <w:r>
        <w:t>Participation Reports.</w:t>
      </w:r>
      <w:bookmarkEnd w:id="355"/>
    </w:p>
    <w:p w:rsidR="003B1307" w:rsidRDefault="00B616B0" w:rsidP="003B1307">
      <w:r>
        <w:t>Participation Reports provide information about students’ testing statuses for their eligible assessments. There are two types of Participation Reports: Summary and Details.</w:t>
      </w:r>
    </w:p>
    <w:p w:rsidR="00B616B0" w:rsidRDefault="00B616B0" w:rsidP="00B616B0">
      <w:pPr>
        <w:pStyle w:val="Heading4"/>
      </w:pPr>
      <w:bookmarkStart w:id="356" w:name="_Toc398805165"/>
      <w:r>
        <w:t>Participation</w:t>
      </w:r>
      <w:r w:rsidR="00781F04">
        <w:t xml:space="preserve"> Summary</w:t>
      </w:r>
      <w:r>
        <w:t xml:space="preserve"> Reports.</w:t>
      </w:r>
      <w:bookmarkEnd w:id="356"/>
    </w:p>
    <w:p w:rsidR="00B616B0" w:rsidRDefault="00781F04" w:rsidP="00B616B0">
      <w:r>
        <w:t>Participation Summary Report</w:t>
      </w:r>
      <w:r w:rsidR="00B616B0">
        <w:t xml:space="preserve">s provide aggregate test status </w:t>
      </w:r>
      <w:r w:rsidR="001274A2">
        <w:t>data</w:t>
      </w:r>
      <w:r w:rsidR="00B616B0">
        <w:t xml:space="preserve"> for the students in a selected entity level.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rsidTr="007233EB">
        <w:trPr>
          <w:jc w:val="left"/>
        </w:trPr>
        <w:tc>
          <w:tcPr>
            <w:tcW w:w="720" w:type="dxa"/>
          </w:tcPr>
          <w:p w:rsidR="00B616B0" w:rsidRDefault="00B616B0" w:rsidP="007233EB">
            <w:pPr>
              <w:pStyle w:val="NoteIcon"/>
            </w:pPr>
            <w:r>
              <w:rPr>
                <w:sz w:val="20"/>
                <w:szCs w:val="20"/>
              </w:rPr>
              <w:drawing>
                <wp:inline distT="0" distB="0" distL="0" distR="0" wp14:anchorId="0F4E15C0" wp14:editId="41A527DD">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rsidR="002E0BDA" w:rsidRDefault="002E0BDA" w:rsidP="00A95C25">
      <w:pPr>
        <w:pStyle w:val="ImageCaption"/>
      </w:pPr>
    </w:p>
    <w:p w:rsidR="00184EDA" w:rsidRDefault="00184EDA" w:rsidP="00A95C25">
      <w:pPr>
        <w:pStyle w:val="ImageCaption"/>
      </w:pPr>
      <w:bookmarkStart w:id="357" w:name="_Toc398805223"/>
      <w:r>
        <w:t xml:space="preserve">Figure </w:t>
      </w:r>
      <w:fldSimple w:instr=" SEQ Figure \* ARABIC ">
        <w:r w:rsidR="00BC07F1">
          <w:rPr>
            <w:noProof/>
          </w:rPr>
          <w:t>49</w:t>
        </w:r>
      </w:fldSimple>
      <w:r>
        <w:t xml:space="preserve">. </w:t>
      </w:r>
      <w:r w:rsidR="00A95C25">
        <w:t>Institution-level Participation Summary Report</w:t>
      </w:r>
      <w:bookmarkEnd w:id="357"/>
    </w:p>
    <w:p w:rsidR="00B616B0" w:rsidRDefault="00184EDA" w:rsidP="00A95C25">
      <w:pPr>
        <w:pStyle w:val="Image"/>
      </w:pPr>
      <w:r>
        <w:drawing>
          <wp:inline distT="0" distB="0" distL="0" distR="0" wp14:anchorId="77F71D34" wp14:editId="5E283E83">
            <wp:extent cx="5462546" cy="1987826"/>
            <wp:effectExtent l="19050" t="19050" r="24130" b="1270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rotWithShape="1">
                    <a:blip r:embed="rId89">
                      <a:extLst>
                        <a:ext uri="{28A0092B-C50C-407E-A947-70E740481C1C}">
                          <a14:useLocalDpi xmlns:a14="http://schemas.microsoft.com/office/drawing/2010/main" val="0"/>
                        </a:ext>
                      </a:extLst>
                    </a:blip>
                    <a:srcRect b="22831"/>
                    <a:stretch/>
                  </pic:blipFill>
                  <pic:spPr bwMode="auto">
                    <a:xfrm>
                      <a:off x="0" y="0"/>
                      <a:ext cx="5468112" cy="1989851"/>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586F" w:rsidRDefault="00F0586F" w:rsidP="00B616B0">
      <w:pPr>
        <w:jc w:val="center"/>
      </w:pPr>
    </w:p>
    <w:p w:rsidR="00B616B0" w:rsidRDefault="00B616B0" w:rsidP="00B616B0">
      <w:r w:rsidRPr="006A609D">
        <w:rPr>
          <w:rStyle w:val="CrossReference"/>
        </w:rPr>
        <w:fldChar w:fldCharType="begin"/>
      </w:r>
      <w:r w:rsidR="006A609D" w:rsidRPr="006A609D">
        <w:rPr>
          <w:rStyle w:val="CrossReference"/>
        </w:rPr>
        <w:instrText xml:space="preserve"> REF _Ref397503518 \* MERGEFORMAT \h</w:instrText>
      </w:r>
      <w:r w:rsidRPr="006A609D">
        <w:rPr>
          <w:rStyle w:val="CrossReference"/>
        </w:rPr>
      </w:r>
      <w:r w:rsidRPr="006A609D">
        <w:rPr>
          <w:rStyle w:val="CrossReference"/>
        </w:rPr>
        <w:fldChar w:fldCharType="separate"/>
      </w:r>
      <w:r w:rsidR="00BC07F1" w:rsidRPr="00BC07F1">
        <w:rPr>
          <w:rStyle w:val="CrossReference"/>
        </w:rPr>
        <w:t>Table 20</w:t>
      </w:r>
      <w:r w:rsidRPr="006A609D">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9D773A">
        <w:rPr>
          <w:i/>
        </w:rPr>
        <w:t>Report Type</w:t>
      </w:r>
      <w:r w:rsidR="009D773A">
        <w:t>). Columns that appear in every report type are displayed in bold font.</w:t>
      </w:r>
    </w:p>
    <w:p w:rsidR="00B616B0" w:rsidRDefault="00B616B0" w:rsidP="00B616B0">
      <w:pPr>
        <w:pStyle w:val="Caption"/>
        <w:keepNext/>
        <w:jc w:val="left"/>
      </w:pPr>
      <w:bookmarkStart w:id="358" w:name="_Ref397503518"/>
      <w:r>
        <w:t xml:space="preserve">Table </w:t>
      </w:r>
      <w:fldSimple w:instr=" SEQ Table \* ARABIC ">
        <w:r w:rsidR="00BC07F1">
          <w:rPr>
            <w:noProof/>
          </w:rPr>
          <w:t>20</w:t>
        </w:r>
      </w:fldSimple>
      <w:bookmarkEnd w:id="358"/>
      <w:r>
        <w:t xml:space="preserve">. </w:t>
      </w:r>
      <w:r w:rsidR="00005742">
        <w:t>Participation Summary R</w:t>
      </w:r>
      <w:r w:rsidR="00781F04">
        <w:t>eport</w:t>
      </w:r>
      <w:r>
        <w:t xml:space="preserve"> Columns</w:t>
      </w:r>
    </w:p>
    <w:tbl>
      <w:tblPr>
        <w:tblStyle w:val="TableGrid"/>
        <w:tblW w:w="0" w:type="auto"/>
        <w:tblLook w:val="04A0" w:firstRow="1" w:lastRow="0" w:firstColumn="1" w:lastColumn="0" w:noHBand="0" w:noVBand="1"/>
      </w:tblPr>
      <w:tblGrid>
        <w:gridCol w:w="2980"/>
        <w:gridCol w:w="6400"/>
      </w:tblGrid>
      <w:tr w:rsidR="00B616B0"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rsidR="00B616B0" w:rsidRDefault="009D773A" w:rsidP="009D773A">
            <w:pPr>
              <w:pStyle w:val="TableHeader"/>
            </w:pPr>
            <w:r>
              <w:t>Column Header</w:t>
            </w:r>
          </w:p>
        </w:tc>
        <w:tc>
          <w:tcPr>
            <w:tcW w:w="6400" w:type="dxa"/>
          </w:tcPr>
          <w:p w:rsidR="00B616B0" w:rsidRDefault="009D773A" w:rsidP="009D773A">
            <w:pPr>
              <w:pStyle w:val="TableHeader"/>
            </w:pPr>
            <w:r>
              <w:t>Column Description</w:t>
            </w:r>
          </w:p>
        </w:tc>
      </w:tr>
      <w:tr w:rsidR="00B616B0" w:rsidTr="00BC72A9">
        <w:tc>
          <w:tcPr>
            <w:tcW w:w="2980" w:type="dxa"/>
          </w:tcPr>
          <w:p w:rsidR="00B616B0" w:rsidRPr="00066CE1" w:rsidRDefault="009D773A" w:rsidP="009D773A">
            <w:pPr>
              <w:pStyle w:val="TableText"/>
              <w:rPr>
                <w:rStyle w:val="Strong"/>
              </w:rPr>
            </w:pPr>
            <w:r w:rsidRPr="00066CE1">
              <w:rPr>
                <w:rStyle w:val="Strong"/>
              </w:rPr>
              <w:t>No</w:t>
            </w:r>
          </w:p>
        </w:tc>
        <w:tc>
          <w:tcPr>
            <w:tcW w:w="6400" w:type="dxa"/>
          </w:tcPr>
          <w:p w:rsidR="00B616B0" w:rsidRDefault="00BC72A9" w:rsidP="009D773A">
            <w:pPr>
              <w:pStyle w:val="TableText"/>
            </w:pPr>
            <w:r>
              <w:t>Automatically generated number indicating the row number in the report</w:t>
            </w:r>
          </w:p>
        </w:tc>
      </w:tr>
      <w:tr w:rsidR="00B616B0" w:rsidTr="00BC72A9">
        <w:tc>
          <w:tcPr>
            <w:tcW w:w="2980" w:type="dxa"/>
          </w:tcPr>
          <w:p w:rsidR="00B616B0" w:rsidRPr="00066CE1" w:rsidRDefault="009D773A" w:rsidP="009D773A">
            <w:pPr>
              <w:pStyle w:val="TableText"/>
              <w:rPr>
                <w:rStyle w:val="Strong"/>
              </w:rPr>
            </w:pPr>
            <w:r w:rsidRPr="00066CE1">
              <w:rPr>
                <w:rStyle w:val="Strong"/>
              </w:rPr>
              <w:t>Date</w:t>
            </w:r>
          </w:p>
        </w:tc>
        <w:tc>
          <w:tcPr>
            <w:tcW w:w="6400" w:type="dxa"/>
          </w:tcPr>
          <w:p w:rsidR="00B616B0" w:rsidRDefault="00BC72A9" w:rsidP="009D773A">
            <w:pPr>
              <w:pStyle w:val="TableText"/>
            </w:pPr>
            <w:r>
              <w:t>Date on which the report is generated.</w:t>
            </w:r>
          </w:p>
        </w:tc>
      </w:tr>
      <w:tr w:rsidR="00B616B0" w:rsidTr="00BC72A9">
        <w:tc>
          <w:tcPr>
            <w:tcW w:w="2980" w:type="dxa"/>
          </w:tcPr>
          <w:p w:rsidR="00B616B0" w:rsidRPr="00066CE1" w:rsidRDefault="009D773A" w:rsidP="009D773A">
            <w:pPr>
              <w:pStyle w:val="TableText"/>
              <w:rPr>
                <w:rStyle w:val="Strong"/>
              </w:rPr>
            </w:pPr>
            <w:r w:rsidRPr="00066CE1">
              <w:rPr>
                <w:rStyle w:val="Strong"/>
              </w:rPr>
              <w:t>Test Name</w:t>
            </w:r>
          </w:p>
        </w:tc>
        <w:tc>
          <w:tcPr>
            <w:tcW w:w="6400" w:type="dxa"/>
          </w:tcPr>
          <w:p w:rsidR="00B616B0" w:rsidRDefault="00BC72A9" w:rsidP="009D773A">
            <w:pPr>
              <w:pStyle w:val="TableText"/>
            </w:pPr>
            <w:r>
              <w:t>Name of the assessment in ART.</w:t>
            </w:r>
          </w:p>
        </w:tc>
      </w:tr>
      <w:tr w:rsidR="00066CE1" w:rsidTr="00BC72A9">
        <w:tc>
          <w:tcPr>
            <w:tcW w:w="2980" w:type="dxa"/>
          </w:tcPr>
          <w:p w:rsidR="00066CE1" w:rsidRPr="00066CE1" w:rsidRDefault="00066CE1" w:rsidP="009D773A">
            <w:pPr>
              <w:pStyle w:val="TableText"/>
              <w:rPr>
                <w:rStyle w:val="Strong"/>
              </w:rPr>
            </w:pPr>
            <w:r w:rsidRPr="00066CE1">
              <w:rPr>
                <w:rStyle w:val="Strong"/>
              </w:rPr>
              <w:t>Test Label</w:t>
            </w:r>
          </w:p>
        </w:tc>
        <w:tc>
          <w:tcPr>
            <w:tcW w:w="6400" w:type="dxa"/>
          </w:tcPr>
          <w:p w:rsidR="00066CE1" w:rsidRDefault="00066CE1" w:rsidP="009D773A">
            <w:pPr>
              <w:pStyle w:val="TableText"/>
            </w:pPr>
            <w:r>
              <w:t>Label for the test in ART.</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Entity ID</w:t>
            </w:r>
          </w:p>
        </w:tc>
        <w:tc>
          <w:tcPr>
            <w:tcW w:w="6400" w:type="dxa"/>
          </w:tcPr>
          <w:p w:rsidR="00B616B0" w:rsidRDefault="00BC72A9" w:rsidP="00BC72A9">
            <w:pPr>
              <w:pStyle w:val="TableText"/>
            </w:pPr>
            <w:r>
              <w:t>Identifier of the selected e</w:t>
            </w:r>
            <w:r w:rsidR="00D74C80">
              <w:t>ntity’s parent entity.</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Entity Name</w:t>
            </w:r>
          </w:p>
        </w:tc>
        <w:tc>
          <w:tcPr>
            <w:tcW w:w="6400" w:type="dxa"/>
          </w:tcPr>
          <w:p w:rsidR="00B616B0" w:rsidRDefault="00BC72A9" w:rsidP="00BC72A9">
            <w:pPr>
              <w:pStyle w:val="TableText"/>
            </w:pPr>
            <w:r>
              <w:t>Name of the selected entity’s parent entity</w:t>
            </w:r>
            <w:r w:rsidR="00D74C80">
              <w:t>.</w:t>
            </w:r>
          </w:p>
        </w:tc>
      </w:tr>
      <w:tr w:rsidR="00B616B0" w:rsidTr="00BC72A9">
        <w:tc>
          <w:tcPr>
            <w:tcW w:w="2980" w:type="dxa"/>
          </w:tcPr>
          <w:p w:rsidR="00B616B0" w:rsidRPr="00066CE1" w:rsidRDefault="009D773A" w:rsidP="009D773A">
            <w:pPr>
              <w:pStyle w:val="TableText"/>
              <w:rPr>
                <w:rStyle w:val="Strong"/>
              </w:rPr>
            </w:pPr>
            <w:r w:rsidRPr="00066CE1">
              <w:rPr>
                <w:rStyle w:val="Strong"/>
              </w:rPr>
              <w:t>Parent Type</w:t>
            </w:r>
          </w:p>
        </w:tc>
        <w:tc>
          <w:tcPr>
            <w:tcW w:w="6400" w:type="dxa"/>
          </w:tcPr>
          <w:p w:rsidR="00B616B0" w:rsidRDefault="00BC72A9" w:rsidP="009D773A">
            <w:pPr>
              <w:pStyle w:val="TableText"/>
            </w:pPr>
            <w:r>
              <w:t>Selected entity’s parent in the Consortium’s hierarchy.</w:t>
            </w:r>
          </w:p>
        </w:tc>
      </w:tr>
      <w:tr w:rsidR="009D773A" w:rsidTr="00BC72A9">
        <w:tc>
          <w:tcPr>
            <w:tcW w:w="2980" w:type="dxa"/>
          </w:tcPr>
          <w:p w:rsidR="009D773A" w:rsidRDefault="009D773A" w:rsidP="009D773A">
            <w:pPr>
              <w:pStyle w:val="TableText"/>
            </w:pPr>
            <w:r>
              <w:t>Group of States Identifier</w:t>
            </w:r>
          </w:p>
        </w:tc>
        <w:tc>
          <w:tcPr>
            <w:tcW w:w="6400" w:type="dxa"/>
          </w:tcPr>
          <w:p w:rsidR="009D773A" w:rsidRDefault="00BC72A9" w:rsidP="009D773A">
            <w:pPr>
              <w:pStyle w:val="TableText"/>
            </w:pPr>
            <w:r>
              <w:t xml:space="preserve">Identifier for the state group. </w:t>
            </w:r>
          </w:p>
          <w:p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rsidTr="00BC72A9">
        <w:tc>
          <w:tcPr>
            <w:tcW w:w="2980" w:type="dxa"/>
          </w:tcPr>
          <w:p w:rsidR="009D773A" w:rsidRDefault="009D773A" w:rsidP="009D773A">
            <w:pPr>
              <w:pStyle w:val="TableText"/>
            </w:pPr>
            <w:r>
              <w:t>Group of States Name</w:t>
            </w:r>
          </w:p>
        </w:tc>
        <w:tc>
          <w:tcPr>
            <w:tcW w:w="6400" w:type="dxa"/>
          </w:tcPr>
          <w:p w:rsidR="00F26A6A" w:rsidRDefault="00F26A6A" w:rsidP="00F26A6A">
            <w:pPr>
              <w:pStyle w:val="TableText"/>
            </w:pPr>
            <w:r>
              <w:t xml:space="preserve">Name of the state group. </w:t>
            </w:r>
          </w:p>
          <w:p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State Abbreviation</w:t>
            </w:r>
          </w:p>
        </w:tc>
        <w:tc>
          <w:tcPr>
            <w:tcW w:w="6400" w:type="dxa"/>
          </w:tcPr>
          <w:p w:rsidR="00F26A6A" w:rsidRDefault="00F26A6A" w:rsidP="00F26A6A">
            <w:pPr>
              <w:pStyle w:val="TableText"/>
            </w:pPr>
            <w:r>
              <w:t xml:space="preserve">Abbreviation for the state. </w:t>
            </w:r>
          </w:p>
          <w:p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State Name</w:t>
            </w:r>
          </w:p>
        </w:tc>
        <w:tc>
          <w:tcPr>
            <w:tcW w:w="6400" w:type="dxa"/>
          </w:tcPr>
          <w:p w:rsidR="00F26A6A" w:rsidRDefault="00F26A6A" w:rsidP="00F26A6A">
            <w:pPr>
              <w:pStyle w:val="TableText"/>
            </w:pPr>
            <w:r>
              <w:t xml:space="preserve">Name of the state. </w:t>
            </w:r>
          </w:p>
          <w:p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Group of Districts Identifier</w:t>
            </w:r>
          </w:p>
        </w:tc>
        <w:tc>
          <w:tcPr>
            <w:tcW w:w="6400" w:type="dxa"/>
          </w:tcPr>
          <w:p w:rsidR="00F26A6A" w:rsidRDefault="00F26A6A" w:rsidP="00F26A6A">
            <w:pPr>
              <w:pStyle w:val="TableText"/>
            </w:pPr>
            <w:r>
              <w:t xml:space="preserve">Identifier for the district group. </w:t>
            </w:r>
          </w:p>
          <w:p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rsidTr="00BC72A9">
        <w:tc>
          <w:tcPr>
            <w:tcW w:w="2980" w:type="dxa"/>
          </w:tcPr>
          <w:p w:rsidR="009D773A" w:rsidRDefault="009D773A" w:rsidP="009D773A">
            <w:pPr>
              <w:pStyle w:val="TableText"/>
            </w:pPr>
            <w:r>
              <w:t>Group of Districts Name</w:t>
            </w:r>
          </w:p>
        </w:tc>
        <w:tc>
          <w:tcPr>
            <w:tcW w:w="6400" w:type="dxa"/>
          </w:tcPr>
          <w:p w:rsidR="00F26A6A" w:rsidRDefault="00F26A6A" w:rsidP="00F26A6A">
            <w:pPr>
              <w:pStyle w:val="TableText"/>
            </w:pPr>
            <w:r>
              <w:t xml:space="preserve">Name of the district group. </w:t>
            </w:r>
          </w:p>
          <w:p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Local Education Agency Identifier</w:t>
            </w:r>
          </w:p>
        </w:tc>
        <w:tc>
          <w:tcPr>
            <w:tcW w:w="6400" w:type="dxa"/>
          </w:tcPr>
          <w:p w:rsidR="00F26A6A" w:rsidRDefault="00F26A6A" w:rsidP="00F26A6A">
            <w:pPr>
              <w:pStyle w:val="TableText"/>
            </w:pPr>
            <w:r>
              <w:t xml:space="preserve">Identifier for the district. </w:t>
            </w:r>
          </w:p>
          <w:p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Organization Name</w:t>
            </w:r>
          </w:p>
        </w:tc>
        <w:tc>
          <w:tcPr>
            <w:tcW w:w="6400" w:type="dxa"/>
          </w:tcPr>
          <w:p w:rsidR="00F26A6A" w:rsidRDefault="00F26A6A" w:rsidP="00F26A6A">
            <w:pPr>
              <w:pStyle w:val="TableText"/>
            </w:pPr>
            <w:r>
              <w:t xml:space="preserve">Name of the district. </w:t>
            </w:r>
          </w:p>
          <w:p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lastRenderedPageBreak/>
              <w:t>Group of Institutions Identifier</w:t>
            </w:r>
          </w:p>
        </w:tc>
        <w:tc>
          <w:tcPr>
            <w:tcW w:w="6400" w:type="dxa"/>
          </w:tcPr>
          <w:p w:rsidR="00F26A6A" w:rsidRDefault="00F26A6A" w:rsidP="00F26A6A">
            <w:pPr>
              <w:pStyle w:val="TableText"/>
            </w:pPr>
            <w:r>
              <w:t xml:space="preserve">Identifier for the institution group. </w:t>
            </w:r>
          </w:p>
          <w:p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rsidTr="00BC72A9">
        <w:tc>
          <w:tcPr>
            <w:tcW w:w="2980" w:type="dxa"/>
          </w:tcPr>
          <w:p w:rsidR="009D773A" w:rsidRDefault="009D773A" w:rsidP="007233EB">
            <w:pPr>
              <w:pStyle w:val="TableText"/>
            </w:pPr>
            <w:r>
              <w:t>Group of Institutions Name</w:t>
            </w:r>
          </w:p>
        </w:tc>
        <w:tc>
          <w:tcPr>
            <w:tcW w:w="6400" w:type="dxa"/>
          </w:tcPr>
          <w:p w:rsidR="00F26A6A" w:rsidRDefault="00F26A6A" w:rsidP="00F26A6A">
            <w:pPr>
              <w:pStyle w:val="TableText"/>
            </w:pPr>
            <w:r>
              <w:t xml:space="preserve">Name of the institution group. </w:t>
            </w:r>
          </w:p>
          <w:p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rsidTr="00BC72A9">
        <w:tc>
          <w:tcPr>
            <w:tcW w:w="2980" w:type="dxa"/>
          </w:tcPr>
          <w:p w:rsidR="00F26A6A" w:rsidRDefault="00F26A6A" w:rsidP="007233EB">
            <w:pPr>
              <w:pStyle w:val="TableText"/>
            </w:pPr>
            <w:r>
              <w:t>Institution Identifier</w:t>
            </w:r>
          </w:p>
        </w:tc>
        <w:tc>
          <w:tcPr>
            <w:tcW w:w="6400" w:type="dxa"/>
          </w:tcPr>
          <w:p w:rsidR="00F26A6A" w:rsidRDefault="00F26A6A" w:rsidP="007233EB">
            <w:pPr>
              <w:pStyle w:val="TableText"/>
            </w:pPr>
            <w:r>
              <w:t xml:space="preserve">Identifier for the institution. </w:t>
            </w:r>
          </w:p>
          <w:p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rsidTr="00BC72A9">
        <w:tc>
          <w:tcPr>
            <w:tcW w:w="2980" w:type="dxa"/>
          </w:tcPr>
          <w:p w:rsidR="00F26A6A" w:rsidRDefault="00F26A6A" w:rsidP="007233EB">
            <w:pPr>
              <w:pStyle w:val="TableText"/>
            </w:pPr>
            <w:r>
              <w:t>Name of Institution</w:t>
            </w:r>
          </w:p>
        </w:tc>
        <w:tc>
          <w:tcPr>
            <w:tcW w:w="6400" w:type="dxa"/>
          </w:tcPr>
          <w:p w:rsidR="00F26A6A" w:rsidRDefault="00F26A6A" w:rsidP="007233EB">
            <w:pPr>
              <w:pStyle w:val="TableText"/>
            </w:pPr>
            <w:r>
              <w:t xml:space="preserve">Name of the institution. </w:t>
            </w:r>
          </w:p>
          <w:p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rsidTr="00BC72A9">
        <w:tc>
          <w:tcPr>
            <w:tcW w:w="2980" w:type="dxa"/>
          </w:tcPr>
          <w:p w:rsidR="00F26A6A" w:rsidRPr="00066CE1" w:rsidRDefault="00F26A6A" w:rsidP="007233EB">
            <w:pPr>
              <w:pStyle w:val="TableText"/>
              <w:rPr>
                <w:rStyle w:val="Strong"/>
              </w:rPr>
            </w:pPr>
            <w:r w:rsidRPr="00066CE1">
              <w:rPr>
                <w:rStyle w:val="Strong"/>
              </w:rPr>
              <w:t>Total Students</w:t>
            </w:r>
          </w:p>
        </w:tc>
        <w:tc>
          <w:tcPr>
            <w:tcW w:w="6400" w:type="dxa"/>
          </w:tcPr>
          <w:p w:rsidR="00F26A6A" w:rsidRDefault="00F26A6A" w:rsidP="007233EB">
            <w:pPr>
              <w:pStyle w:val="TableText"/>
            </w:pPr>
            <w:r>
              <w:t>Total number of students in the selected entity who are eligible for the assessment.</w:t>
            </w:r>
          </w:p>
        </w:tc>
      </w:tr>
      <w:tr w:rsidR="00F26A6A" w:rsidTr="00BC72A9">
        <w:tc>
          <w:tcPr>
            <w:tcW w:w="2980" w:type="dxa"/>
          </w:tcPr>
          <w:p w:rsidR="00F26A6A" w:rsidRPr="00066CE1" w:rsidRDefault="00F26A6A" w:rsidP="00BC72A9">
            <w:pPr>
              <w:pStyle w:val="TableText"/>
              <w:rPr>
                <w:rStyle w:val="Strong"/>
              </w:rPr>
            </w:pPr>
            <w:r w:rsidRPr="00066CE1">
              <w:rPr>
                <w:rStyle w:val="Strong"/>
              </w:rPr>
              <w:t>Students Not Started</w:t>
            </w:r>
          </w:p>
        </w:tc>
        <w:tc>
          <w:tcPr>
            <w:tcW w:w="6400" w:type="dxa"/>
          </w:tcPr>
          <w:p w:rsidR="00F26A6A" w:rsidRDefault="00F26A6A" w:rsidP="007233EB">
            <w:pPr>
              <w:pStyle w:val="TableText"/>
            </w:pPr>
            <w:r>
              <w:t>Number of eligible students in the selected entity who have not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Not Started</w:t>
            </w:r>
          </w:p>
        </w:tc>
        <w:tc>
          <w:tcPr>
            <w:tcW w:w="6400" w:type="dxa"/>
          </w:tcPr>
          <w:p w:rsidR="00F26A6A" w:rsidRDefault="00F26A6A" w:rsidP="007233EB">
            <w:pPr>
              <w:pStyle w:val="TableText"/>
            </w:pPr>
            <w:r>
              <w:t>Percent of eligible students in the selected entity who have not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Started</w:t>
            </w:r>
          </w:p>
        </w:tc>
        <w:tc>
          <w:tcPr>
            <w:tcW w:w="6400" w:type="dxa"/>
          </w:tcPr>
          <w:p w:rsidR="00F26A6A" w:rsidRDefault="00F26A6A" w:rsidP="00F26A6A">
            <w:pPr>
              <w:pStyle w:val="TableText"/>
            </w:pPr>
            <w:r>
              <w:t>Number of eligible students in the selected entity who have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Started</w:t>
            </w:r>
          </w:p>
        </w:tc>
        <w:tc>
          <w:tcPr>
            <w:tcW w:w="6400" w:type="dxa"/>
          </w:tcPr>
          <w:p w:rsidR="00F26A6A" w:rsidRDefault="00F26A6A" w:rsidP="00F26A6A">
            <w:pPr>
              <w:pStyle w:val="TableText"/>
            </w:pPr>
            <w:r>
              <w:t>Percent of eligible students in the selected entity who have started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Completed</w:t>
            </w:r>
          </w:p>
        </w:tc>
        <w:tc>
          <w:tcPr>
            <w:tcW w:w="6400" w:type="dxa"/>
          </w:tcPr>
          <w:p w:rsidR="00F26A6A" w:rsidRDefault="00F26A6A" w:rsidP="00F26A6A">
            <w:pPr>
              <w:pStyle w:val="TableText"/>
            </w:pPr>
            <w:r>
              <w:t>Number of eligible students in the selected entity who have completed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Completed</w:t>
            </w:r>
          </w:p>
        </w:tc>
        <w:tc>
          <w:tcPr>
            <w:tcW w:w="6400" w:type="dxa"/>
          </w:tcPr>
          <w:p w:rsidR="00F26A6A" w:rsidRDefault="00F26A6A" w:rsidP="00F26A6A">
            <w:pPr>
              <w:pStyle w:val="TableText"/>
            </w:pPr>
            <w:r>
              <w:t>Percent of eligible students in the selected entity who have completed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Students Opted Out</w:t>
            </w:r>
          </w:p>
        </w:tc>
        <w:tc>
          <w:tcPr>
            <w:tcW w:w="6400" w:type="dxa"/>
          </w:tcPr>
          <w:p w:rsidR="00F26A6A" w:rsidRDefault="00F26A6A" w:rsidP="00F26A6A">
            <w:pPr>
              <w:pStyle w:val="TableText"/>
            </w:pPr>
            <w:r>
              <w:t>Number of eligible students in the selected entity who have opted out from the assessment.</w:t>
            </w:r>
          </w:p>
        </w:tc>
      </w:tr>
      <w:tr w:rsidR="00F26A6A" w:rsidTr="00BC72A9">
        <w:tc>
          <w:tcPr>
            <w:tcW w:w="2980" w:type="dxa"/>
          </w:tcPr>
          <w:p w:rsidR="00F26A6A" w:rsidRPr="00066CE1" w:rsidRDefault="00F26A6A" w:rsidP="007233EB">
            <w:pPr>
              <w:pStyle w:val="TableText"/>
              <w:rPr>
                <w:rStyle w:val="Strong"/>
              </w:rPr>
            </w:pPr>
            <w:r w:rsidRPr="00066CE1">
              <w:rPr>
                <w:rStyle w:val="Strong"/>
              </w:rPr>
              <w:t>% Opted Out</w:t>
            </w:r>
          </w:p>
        </w:tc>
        <w:tc>
          <w:tcPr>
            <w:tcW w:w="6400" w:type="dxa"/>
          </w:tcPr>
          <w:p w:rsidR="00F26A6A" w:rsidRDefault="00F26A6A" w:rsidP="00F26A6A">
            <w:pPr>
              <w:pStyle w:val="TableText"/>
            </w:pPr>
            <w:r>
              <w:t>Percent of eligible students in the selected entity who have opted out from the assessment.</w:t>
            </w:r>
          </w:p>
        </w:tc>
      </w:tr>
    </w:tbl>
    <w:p w:rsidR="00B616B0" w:rsidRDefault="00B616B0" w:rsidP="00B616B0"/>
    <w:p w:rsidR="00FD55CA" w:rsidRDefault="00FD55CA" w:rsidP="00FD55CA">
      <w:pPr>
        <w:pStyle w:val="Caption"/>
        <w:keepNext/>
      </w:pPr>
      <w:bookmarkStart w:id="359" w:name="_Ref397505794"/>
      <w:bookmarkStart w:id="360" w:name="_Toc398805224"/>
      <w:r>
        <w:lastRenderedPageBreak/>
        <w:t xml:space="preserve">Figure </w:t>
      </w:r>
      <w:fldSimple w:instr=" SEQ Figure \* ARABIC ">
        <w:r w:rsidR="00BC07F1">
          <w:rPr>
            <w:noProof/>
          </w:rPr>
          <w:t>50</w:t>
        </w:r>
      </w:fldSimple>
      <w:bookmarkEnd w:id="359"/>
      <w:r>
        <w:t xml:space="preserve">. Generating a </w:t>
      </w:r>
      <w:r w:rsidR="00005742">
        <w:t>Participation Summary R</w:t>
      </w:r>
      <w:r w:rsidR="00781F04">
        <w:t>eport</w:t>
      </w:r>
      <w:bookmarkEnd w:id="360"/>
    </w:p>
    <w:p w:rsidR="00FD55CA" w:rsidRDefault="00FD55CA" w:rsidP="00FD55CA">
      <w:pPr>
        <w:jc w:val="center"/>
      </w:pPr>
      <w:r>
        <w:rPr>
          <w:noProof/>
        </w:rPr>
        <w:drawing>
          <wp:inline distT="0" distB="0" distL="0" distR="0" wp14:anchorId="48F313B6" wp14:editId="30480B14">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90">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rsidR="00557EBC" w:rsidRDefault="00557EBC">
      <w:pPr>
        <w:spacing w:after="0"/>
        <w:rPr>
          <w:rStyle w:val="Emphasis"/>
        </w:rPr>
      </w:pPr>
    </w:p>
    <w:p w:rsidR="00AF2CB6" w:rsidRPr="00AF2CB6" w:rsidRDefault="00AF2CB6" w:rsidP="00B616B0">
      <w:pPr>
        <w:rPr>
          <w:rStyle w:val="Emphasis"/>
        </w:rPr>
      </w:pPr>
      <w:r w:rsidRPr="00AF2CB6">
        <w:rPr>
          <w:rStyle w:val="Emphasis"/>
        </w:rPr>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rsidTr="00AF2CB6">
        <w:trPr>
          <w:jc w:val="center"/>
        </w:trPr>
        <w:tc>
          <w:tcPr>
            <w:tcW w:w="9576" w:type="dxa"/>
          </w:tcPr>
          <w:p w:rsidR="009B2B5E" w:rsidRDefault="009B2B5E" w:rsidP="00471A7B">
            <w:pPr>
              <w:pStyle w:val="ListNumber"/>
              <w:numPr>
                <w:ilvl w:val="0"/>
                <w:numId w:val="108"/>
              </w:numPr>
            </w:pPr>
            <w:r>
              <w:t>On the ART home screen, click [</w:t>
            </w:r>
            <w:r>
              <w:rPr>
                <w:rStyle w:val="Strong"/>
              </w:rPr>
              <w:t>View Participation Reports</w:t>
            </w:r>
            <w:r>
              <w:t>].</w:t>
            </w:r>
          </w:p>
          <w:p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A609D">
              <w:rPr>
                <w:rStyle w:val="CrossReference"/>
              </w:rPr>
              <w:fldChar w:fldCharType="begin"/>
            </w:r>
            <w:r w:rsidR="006A609D" w:rsidRPr="006A609D">
              <w:rPr>
                <w:rStyle w:val="CrossReference"/>
              </w:rPr>
              <w:instrText xml:space="preserve"> REF _Ref397505794 \* MERGEFORMAT \h</w:instrText>
            </w:r>
            <w:r w:rsidR="00FD55CA" w:rsidRPr="006A609D">
              <w:rPr>
                <w:rStyle w:val="CrossReference"/>
              </w:rPr>
            </w:r>
            <w:r w:rsidR="00FD55CA" w:rsidRPr="006A609D">
              <w:rPr>
                <w:rStyle w:val="CrossReference"/>
              </w:rPr>
              <w:fldChar w:fldCharType="separate"/>
            </w:r>
            <w:r w:rsidR="00BC07F1" w:rsidRPr="00BC07F1">
              <w:rPr>
                <w:rStyle w:val="CrossReference"/>
              </w:rPr>
              <w:t>Figure 50</w:t>
            </w:r>
            <w:r w:rsidR="00FD55CA" w:rsidRPr="006A609D">
              <w:rPr>
                <w:rStyle w:val="CrossReference"/>
              </w:rPr>
              <w:fldChar w:fldCharType="end"/>
            </w:r>
            <w:r w:rsidR="00FD55CA">
              <w:t>)</w:t>
            </w:r>
            <w:r>
              <w:t>, click [</w:t>
            </w:r>
            <w:r w:rsidRPr="009B2B5E">
              <w:rPr>
                <w:rStyle w:val="Strong"/>
              </w:rPr>
              <w:t>Summary</w:t>
            </w:r>
            <w:r>
              <w:t>].</w:t>
            </w:r>
          </w:p>
          <w:p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rsidTr="007233EB">
        <w:trPr>
          <w:jc w:val="left"/>
        </w:trPr>
        <w:tc>
          <w:tcPr>
            <w:tcW w:w="720" w:type="dxa"/>
          </w:tcPr>
          <w:p w:rsidR="00FD55CA" w:rsidRDefault="00FD55CA" w:rsidP="007233EB">
            <w:pPr>
              <w:pStyle w:val="NoteIcon"/>
            </w:pPr>
            <w:r>
              <w:rPr>
                <w:sz w:val="20"/>
                <w:szCs w:val="20"/>
              </w:rPr>
              <w:drawing>
                <wp:inline distT="0" distB="0" distL="0" distR="0" wp14:anchorId="56DDCF90" wp14:editId="1670A43A">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rsidR="00FD55CA" w:rsidRDefault="00FD55CA" w:rsidP="00B616B0"/>
    <w:p w:rsidR="00781F04" w:rsidRDefault="00781F04" w:rsidP="00781F04">
      <w:pPr>
        <w:pStyle w:val="Heading4"/>
      </w:pPr>
      <w:bookmarkStart w:id="361" w:name="_Toc398805166"/>
      <w:r>
        <w:lastRenderedPageBreak/>
        <w:t>Participation</w:t>
      </w:r>
      <w:r w:rsidR="005B6900">
        <w:t xml:space="preserve"> Details</w:t>
      </w:r>
      <w:r>
        <w:t xml:space="preserve"> Reports</w:t>
      </w:r>
      <w:r w:rsidR="005B6900">
        <w:t>.</w:t>
      </w:r>
      <w:bookmarkEnd w:id="361"/>
    </w:p>
    <w:p w:rsidR="005B6900" w:rsidRDefault="005B6900" w:rsidP="005B6900">
      <w:r>
        <w:t>Participation details reports provide the test status information for individual students within an institution. These reports are only available at the institution level.</w:t>
      </w:r>
      <w:r w:rsidR="00BA34C3">
        <w:t xml:space="preserve"> These reports display one row of information for each student for each eligible test.</w:t>
      </w:r>
    </w:p>
    <w:p w:rsidR="00C26AA5" w:rsidRDefault="00C26AA5" w:rsidP="00C26AA5">
      <w:pPr>
        <w:pStyle w:val="Caption"/>
        <w:keepNext/>
      </w:pPr>
      <w:bookmarkStart w:id="362" w:name="_Toc398805225"/>
      <w:r>
        <w:t xml:space="preserve">Figure </w:t>
      </w:r>
      <w:fldSimple w:instr=" SEQ Figure \* ARABIC ">
        <w:r w:rsidR="00BC07F1">
          <w:rPr>
            <w:noProof/>
          </w:rPr>
          <w:t>51</w:t>
        </w:r>
      </w:fldSimple>
      <w:r>
        <w:t>. Participatio</w:t>
      </w:r>
      <w:r w:rsidRPr="00C26AA5">
        <w:rPr>
          <w:rFonts w:ascii="Franklin Gothic Book" w:eastAsiaTheme="minorHAnsi" w:hAnsi="Franklin Gothic Book" w:cstheme="minorBidi"/>
        </w:rPr>
        <w:t>n</w:t>
      </w:r>
      <w:r>
        <w:t xml:space="preserve"> Details Report</w:t>
      </w:r>
      <w:bookmarkEnd w:id="362"/>
    </w:p>
    <w:p w:rsidR="001274A2" w:rsidRDefault="00C26AA5" w:rsidP="00C26AA5">
      <w:pPr>
        <w:pStyle w:val="Image"/>
      </w:pPr>
      <w:r>
        <w:drawing>
          <wp:inline distT="0" distB="0" distL="0" distR="0" wp14:anchorId="7A590189" wp14:editId="439CD503">
            <wp:extent cx="5943600" cy="1440872"/>
            <wp:effectExtent l="19050" t="19050" r="19050" b="260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1440872"/>
                    </a:xfrm>
                    <a:prstGeom prst="rect">
                      <a:avLst/>
                    </a:prstGeom>
                    <a:ln w="9522" cmpd="sng">
                      <a:solidFill>
                        <a:srgbClr val="A6A6A6"/>
                      </a:solidFill>
                      <a:prstDash val="solid"/>
                    </a:ln>
                  </pic:spPr>
                </pic:pic>
              </a:graphicData>
            </a:graphic>
          </wp:inline>
        </w:drawing>
      </w:r>
    </w:p>
    <w:p w:rsidR="001274A2" w:rsidRDefault="001274A2" w:rsidP="001274A2">
      <w:pPr>
        <w:jc w:val="center"/>
      </w:pPr>
    </w:p>
    <w:p w:rsidR="001274A2" w:rsidRDefault="001274A2" w:rsidP="001274A2">
      <w:r w:rsidRPr="006A609D">
        <w:rPr>
          <w:rStyle w:val="CrossReference"/>
        </w:rPr>
        <w:fldChar w:fldCharType="begin"/>
      </w:r>
      <w:r w:rsidR="006A609D" w:rsidRPr="006A609D">
        <w:rPr>
          <w:rStyle w:val="CrossReference"/>
        </w:rPr>
        <w:instrText xml:space="preserve"> REF _Ref397506594 \* MERGEFORMAT \h</w:instrText>
      </w:r>
      <w:r w:rsidRPr="006A609D">
        <w:rPr>
          <w:rStyle w:val="CrossReference"/>
        </w:rPr>
      </w:r>
      <w:r w:rsidRPr="006A609D">
        <w:rPr>
          <w:rStyle w:val="CrossReference"/>
        </w:rPr>
        <w:fldChar w:fldCharType="separate"/>
      </w:r>
      <w:r w:rsidR="00BC07F1" w:rsidRPr="00BC07F1">
        <w:rPr>
          <w:rStyle w:val="CrossReference"/>
        </w:rPr>
        <w:t>Table 21</w:t>
      </w:r>
      <w:r w:rsidRPr="006A609D">
        <w:rPr>
          <w:rStyle w:val="CrossReference"/>
        </w:rPr>
        <w:fldChar w:fldCharType="end"/>
      </w:r>
      <w:r>
        <w:t xml:space="preserve"> provides a description of the columns that appear in Participation Detail Reports. </w:t>
      </w:r>
    </w:p>
    <w:p w:rsidR="001274A2" w:rsidRDefault="001274A2" w:rsidP="001274A2">
      <w:pPr>
        <w:pStyle w:val="Caption"/>
        <w:keepNext/>
        <w:jc w:val="left"/>
      </w:pPr>
      <w:bookmarkStart w:id="363" w:name="_Ref397506594"/>
      <w:r>
        <w:t xml:space="preserve">Table </w:t>
      </w:r>
      <w:fldSimple w:instr=" SEQ Table \* ARABIC ">
        <w:r w:rsidR="00BC07F1">
          <w:rPr>
            <w:noProof/>
          </w:rPr>
          <w:t>21</w:t>
        </w:r>
      </w:fldSimple>
      <w:bookmarkEnd w:id="363"/>
      <w:r>
        <w:t>. Participation Details Report Columns</w:t>
      </w:r>
    </w:p>
    <w:tbl>
      <w:tblPr>
        <w:tblStyle w:val="TableGrid"/>
        <w:tblW w:w="0" w:type="auto"/>
        <w:tblLook w:val="04A0" w:firstRow="1" w:lastRow="0" w:firstColumn="1" w:lastColumn="0" w:noHBand="0" w:noVBand="1"/>
      </w:tblPr>
      <w:tblGrid>
        <w:gridCol w:w="1900"/>
        <w:gridCol w:w="7480"/>
      </w:tblGrid>
      <w:tr w:rsidR="001274A2"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rsidR="001274A2" w:rsidRDefault="001274A2" w:rsidP="001274A2">
            <w:pPr>
              <w:pStyle w:val="TableHeader"/>
            </w:pPr>
            <w:r>
              <w:t>Column Header</w:t>
            </w:r>
          </w:p>
        </w:tc>
        <w:tc>
          <w:tcPr>
            <w:tcW w:w="7480" w:type="dxa"/>
          </w:tcPr>
          <w:p w:rsidR="001274A2" w:rsidRDefault="001274A2" w:rsidP="001274A2">
            <w:pPr>
              <w:pStyle w:val="TableHeader"/>
            </w:pPr>
            <w:r>
              <w:t>Column Description</w:t>
            </w:r>
          </w:p>
        </w:tc>
      </w:tr>
      <w:tr w:rsidR="00D4223F" w:rsidTr="001F2EFB">
        <w:tc>
          <w:tcPr>
            <w:tcW w:w="1900" w:type="dxa"/>
          </w:tcPr>
          <w:p w:rsidR="00D4223F" w:rsidRDefault="00D4223F" w:rsidP="001274A2">
            <w:pPr>
              <w:pStyle w:val="TableText"/>
            </w:pPr>
            <w:r>
              <w:t>No</w:t>
            </w:r>
          </w:p>
        </w:tc>
        <w:tc>
          <w:tcPr>
            <w:tcW w:w="7480" w:type="dxa"/>
          </w:tcPr>
          <w:p w:rsidR="00D4223F" w:rsidRDefault="00D4223F" w:rsidP="007233EB">
            <w:pPr>
              <w:pStyle w:val="TableText"/>
            </w:pPr>
            <w:r>
              <w:t>Automatically generated number indicating the row number in the report</w:t>
            </w:r>
            <w:r w:rsidR="00D74C80">
              <w:t>.</w:t>
            </w:r>
          </w:p>
        </w:tc>
      </w:tr>
      <w:tr w:rsidR="00D4223F" w:rsidTr="001F2EFB">
        <w:tc>
          <w:tcPr>
            <w:tcW w:w="1900" w:type="dxa"/>
          </w:tcPr>
          <w:p w:rsidR="00D4223F" w:rsidRDefault="00D4223F" w:rsidP="001274A2">
            <w:pPr>
              <w:pStyle w:val="TableText"/>
            </w:pPr>
            <w:r>
              <w:t>Last Name</w:t>
            </w:r>
          </w:p>
        </w:tc>
        <w:tc>
          <w:tcPr>
            <w:tcW w:w="7480" w:type="dxa"/>
          </w:tcPr>
          <w:p w:rsidR="00D4223F" w:rsidRDefault="00D4223F" w:rsidP="001274A2">
            <w:pPr>
              <w:pStyle w:val="TableText"/>
            </w:pPr>
            <w:r>
              <w:t>Student’s last name</w:t>
            </w:r>
            <w:r w:rsidR="00D74C80">
              <w:t>.</w:t>
            </w:r>
          </w:p>
        </w:tc>
      </w:tr>
      <w:tr w:rsidR="00D4223F" w:rsidTr="001F2EFB">
        <w:tc>
          <w:tcPr>
            <w:tcW w:w="1900" w:type="dxa"/>
          </w:tcPr>
          <w:p w:rsidR="00D4223F" w:rsidRDefault="00D4223F" w:rsidP="001274A2">
            <w:pPr>
              <w:pStyle w:val="TableText"/>
            </w:pPr>
            <w:r>
              <w:t>First Name</w:t>
            </w:r>
          </w:p>
        </w:tc>
        <w:tc>
          <w:tcPr>
            <w:tcW w:w="7480" w:type="dxa"/>
          </w:tcPr>
          <w:p w:rsidR="00D4223F" w:rsidRDefault="00D4223F" w:rsidP="001274A2">
            <w:pPr>
              <w:pStyle w:val="TableText"/>
            </w:pPr>
            <w:r>
              <w:t>Student’s first name</w:t>
            </w:r>
            <w:r w:rsidR="00D74C80">
              <w:t>.</w:t>
            </w:r>
          </w:p>
        </w:tc>
      </w:tr>
      <w:tr w:rsidR="00D4223F" w:rsidTr="001F2EFB">
        <w:tc>
          <w:tcPr>
            <w:tcW w:w="1900" w:type="dxa"/>
          </w:tcPr>
          <w:p w:rsidR="00D4223F" w:rsidRDefault="00D4223F" w:rsidP="001274A2">
            <w:pPr>
              <w:pStyle w:val="TableText"/>
            </w:pPr>
            <w:r>
              <w:t>Middle Initial</w:t>
            </w:r>
          </w:p>
        </w:tc>
        <w:tc>
          <w:tcPr>
            <w:tcW w:w="7480" w:type="dxa"/>
          </w:tcPr>
          <w:p w:rsidR="00D4223F" w:rsidRDefault="00D4223F" w:rsidP="001274A2">
            <w:pPr>
              <w:pStyle w:val="TableText"/>
            </w:pPr>
            <w:r>
              <w:t>Student’s middle initial</w:t>
            </w:r>
            <w:r w:rsidR="00D74C80">
              <w:t>.</w:t>
            </w:r>
          </w:p>
        </w:tc>
      </w:tr>
      <w:tr w:rsidR="00D4223F" w:rsidTr="001F2EFB">
        <w:tc>
          <w:tcPr>
            <w:tcW w:w="1900" w:type="dxa"/>
          </w:tcPr>
          <w:p w:rsidR="00D4223F" w:rsidRDefault="00D4223F" w:rsidP="001274A2">
            <w:pPr>
              <w:pStyle w:val="TableText"/>
            </w:pPr>
            <w:r>
              <w:t>SSID</w:t>
            </w:r>
          </w:p>
        </w:tc>
        <w:tc>
          <w:tcPr>
            <w:tcW w:w="7480" w:type="dxa"/>
          </w:tcPr>
          <w:p w:rsidR="00D4223F" w:rsidRDefault="00D4223F" w:rsidP="001274A2">
            <w:pPr>
              <w:pStyle w:val="TableText"/>
            </w:pPr>
            <w:r>
              <w:t>Student’s state assigned student identifier</w:t>
            </w:r>
            <w:r w:rsidR="00D74C80">
              <w:t>.</w:t>
            </w:r>
          </w:p>
        </w:tc>
      </w:tr>
      <w:tr w:rsidR="00D4223F" w:rsidTr="001F2EFB">
        <w:tc>
          <w:tcPr>
            <w:tcW w:w="1900" w:type="dxa"/>
          </w:tcPr>
          <w:p w:rsidR="00D4223F" w:rsidRDefault="00D4223F" w:rsidP="001274A2">
            <w:pPr>
              <w:pStyle w:val="TableText"/>
            </w:pPr>
            <w:r>
              <w:t>Test Name</w:t>
            </w:r>
          </w:p>
        </w:tc>
        <w:tc>
          <w:tcPr>
            <w:tcW w:w="7480" w:type="dxa"/>
          </w:tcPr>
          <w:p w:rsidR="00D4223F" w:rsidRDefault="00D4223F" w:rsidP="001274A2">
            <w:pPr>
              <w:pStyle w:val="TableText"/>
            </w:pPr>
            <w:r>
              <w:t>Name of the assessment in ART.</w:t>
            </w:r>
          </w:p>
        </w:tc>
      </w:tr>
      <w:tr w:rsidR="004B4102" w:rsidTr="001F2EFB">
        <w:tc>
          <w:tcPr>
            <w:tcW w:w="1900" w:type="dxa"/>
          </w:tcPr>
          <w:p w:rsidR="004B4102" w:rsidRDefault="004B4102" w:rsidP="001274A2">
            <w:pPr>
              <w:pStyle w:val="TableText"/>
            </w:pPr>
            <w:r>
              <w:t>Test Label</w:t>
            </w:r>
          </w:p>
        </w:tc>
        <w:tc>
          <w:tcPr>
            <w:tcW w:w="7480" w:type="dxa"/>
          </w:tcPr>
          <w:p w:rsidR="004B4102" w:rsidRDefault="004B4102" w:rsidP="001274A2">
            <w:pPr>
              <w:pStyle w:val="TableText"/>
            </w:pPr>
            <w:r>
              <w:t>Label of the assessment in ART.</w:t>
            </w:r>
          </w:p>
        </w:tc>
      </w:tr>
      <w:tr w:rsidR="00D4223F" w:rsidTr="001F2EFB">
        <w:tc>
          <w:tcPr>
            <w:tcW w:w="1900" w:type="dxa"/>
          </w:tcPr>
          <w:p w:rsidR="00D4223F" w:rsidRDefault="00D4223F" w:rsidP="007233EB">
            <w:pPr>
              <w:pStyle w:val="TableText"/>
            </w:pPr>
            <w:r>
              <w:t>Opportunity</w:t>
            </w:r>
          </w:p>
        </w:tc>
        <w:tc>
          <w:tcPr>
            <w:tcW w:w="7480" w:type="dxa"/>
          </w:tcPr>
          <w:p w:rsidR="00D4223F" w:rsidRDefault="00D4223F" w:rsidP="007233EB">
            <w:pPr>
              <w:pStyle w:val="TableText"/>
            </w:pPr>
            <w:r>
              <w:t>Selected opportunity number for the assessment.</w:t>
            </w:r>
          </w:p>
        </w:tc>
      </w:tr>
      <w:tr w:rsidR="00D4223F" w:rsidTr="001F2EFB">
        <w:tc>
          <w:tcPr>
            <w:tcW w:w="1900" w:type="dxa"/>
          </w:tcPr>
          <w:p w:rsidR="00D4223F" w:rsidRDefault="00D4223F" w:rsidP="007233EB">
            <w:pPr>
              <w:pStyle w:val="TableText"/>
            </w:pPr>
            <w:r>
              <w:t>Status</w:t>
            </w:r>
          </w:p>
        </w:tc>
        <w:tc>
          <w:tcPr>
            <w:tcW w:w="7480" w:type="dxa"/>
          </w:tcPr>
          <w:p w:rsidR="00D4223F" w:rsidRDefault="00D4223F" w:rsidP="007233EB">
            <w:pPr>
              <w:pStyle w:val="TableText"/>
            </w:pPr>
            <w:r>
              <w:t>Student’s status for the assessment.</w:t>
            </w:r>
          </w:p>
        </w:tc>
      </w:tr>
      <w:tr w:rsidR="00D4223F" w:rsidTr="001F2EFB">
        <w:tc>
          <w:tcPr>
            <w:tcW w:w="1900" w:type="dxa"/>
          </w:tcPr>
          <w:p w:rsidR="00D4223F" w:rsidRDefault="00D4223F" w:rsidP="007233EB">
            <w:pPr>
              <w:pStyle w:val="TableText"/>
            </w:pPr>
            <w:r>
              <w:t>Date</w:t>
            </w:r>
          </w:p>
        </w:tc>
        <w:tc>
          <w:tcPr>
            <w:tcW w:w="7480" w:type="dxa"/>
          </w:tcPr>
          <w:p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rsidTr="001F2EFB">
        <w:tc>
          <w:tcPr>
            <w:tcW w:w="1900" w:type="dxa"/>
          </w:tcPr>
          <w:p w:rsidR="00D4223F" w:rsidRDefault="00D4223F" w:rsidP="007233EB">
            <w:pPr>
              <w:pStyle w:val="TableText"/>
            </w:pPr>
            <w:r>
              <w:t>Time</w:t>
            </w:r>
          </w:p>
        </w:tc>
        <w:tc>
          <w:tcPr>
            <w:tcW w:w="7480" w:type="dxa"/>
          </w:tcPr>
          <w:p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rsidR="001274A2" w:rsidRDefault="001274A2" w:rsidP="001274A2"/>
    <w:p w:rsidR="007C61F3" w:rsidRDefault="007C61F3" w:rsidP="007C61F3">
      <w:pPr>
        <w:pStyle w:val="Caption"/>
        <w:keepNext/>
      </w:pPr>
    </w:p>
    <w:p w:rsidR="00AE2CF4" w:rsidRDefault="00AE2CF4" w:rsidP="00AE2CF4">
      <w:pPr>
        <w:pStyle w:val="Caption"/>
        <w:keepNext/>
      </w:pPr>
      <w:bookmarkStart w:id="364" w:name="_Toc398805226"/>
      <w:r>
        <w:t xml:space="preserve">Figure </w:t>
      </w:r>
      <w:fldSimple w:instr=" SEQ Figure \* ARABIC ">
        <w:r w:rsidR="00BC07F1">
          <w:rPr>
            <w:noProof/>
          </w:rPr>
          <w:t>52</w:t>
        </w:r>
      </w:fldSimple>
      <w:r>
        <w:t xml:space="preserve">. </w:t>
      </w:r>
      <w:r w:rsidRPr="00153980">
        <w:t>Generating a Participation Details Report</w:t>
      </w:r>
      <w:bookmarkEnd w:id="364"/>
    </w:p>
    <w:p w:rsidR="007C61F3" w:rsidRDefault="007C61F3" w:rsidP="007C61F3">
      <w:pPr>
        <w:jc w:val="center"/>
      </w:pPr>
      <w:r>
        <w:rPr>
          <w:noProof/>
        </w:rPr>
        <w:drawing>
          <wp:inline distT="0" distB="0" distL="0" distR="0" wp14:anchorId="72A4B1AC" wp14:editId="33410EAB">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2">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rsidR="00D9422A" w:rsidRDefault="00D9422A">
      <w:pPr>
        <w:spacing w:after="0"/>
        <w:rPr>
          <w:rStyle w:val="Emphasis"/>
        </w:rPr>
      </w:pPr>
    </w:p>
    <w:p w:rsidR="00126D29" w:rsidRPr="00AF2CB6" w:rsidRDefault="00126D29" w:rsidP="00126D29">
      <w:pPr>
        <w:rPr>
          <w:rStyle w:val="Emphasis"/>
        </w:rPr>
      </w:pPr>
      <w:r w:rsidRPr="00AF2CB6">
        <w:rPr>
          <w:rStyle w:val="Emphasis"/>
        </w:rPr>
        <w:t xml:space="preserve">To create a </w:t>
      </w:r>
      <w:r>
        <w:rPr>
          <w:rStyle w:val="Emphasis"/>
        </w:rPr>
        <w:t xml:space="preserve">Participation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rsidTr="007233EB">
        <w:trPr>
          <w:jc w:val="center"/>
        </w:trPr>
        <w:tc>
          <w:tcPr>
            <w:tcW w:w="9576" w:type="dxa"/>
          </w:tcPr>
          <w:p w:rsidR="00126D29" w:rsidRDefault="00126D29" w:rsidP="00471A7B">
            <w:pPr>
              <w:pStyle w:val="ListNumber"/>
              <w:numPr>
                <w:ilvl w:val="0"/>
                <w:numId w:val="109"/>
              </w:numPr>
            </w:pPr>
            <w:r>
              <w:t>On the ART home screen, click [</w:t>
            </w:r>
            <w:r>
              <w:rPr>
                <w:rStyle w:val="Strong"/>
              </w:rPr>
              <w:t>View Participation Reports</w:t>
            </w:r>
            <w:r>
              <w:t>].</w:t>
            </w:r>
          </w:p>
          <w:p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A609D">
              <w:rPr>
                <w:rStyle w:val="CrossReference"/>
              </w:rPr>
              <w:fldChar w:fldCharType="begin"/>
            </w:r>
            <w:r w:rsidR="006A609D" w:rsidRPr="006A609D">
              <w:rPr>
                <w:rStyle w:val="CrossReference"/>
              </w:rPr>
              <w:instrText xml:space="preserve"> REF _Ref397505794 \* MERGEFORMAT \h</w:instrText>
            </w:r>
            <w:r w:rsidRPr="006A609D">
              <w:rPr>
                <w:rStyle w:val="CrossReference"/>
              </w:rPr>
            </w:r>
            <w:r w:rsidRPr="006A609D">
              <w:rPr>
                <w:rStyle w:val="CrossReference"/>
              </w:rPr>
              <w:fldChar w:fldCharType="separate"/>
            </w:r>
            <w:r w:rsidR="00BC07F1" w:rsidRPr="00BC07F1">
              <w:rPr>
                <w:rStyle w:val="CrossReference"/>
              </w:rPr>
              <w:t>Figure 50</w:t>
            </w:r>
            <w:r w:rsidRPr="006A609D">
              <w:rPr>
                <w:rStyle w:val="CrossReference"/>
              </w:rPr>
              <w:fldChar w:fldCharType="end"/>
            </w:r>
            <w:r>
              <w:t>), click [</w:t>
            </w:r>
            <w:r>
              <w:rPr>
                <w:rStyle w:val="Strong"/>
              </w:rPr>
              <w:t>Details</w:t>
            </w:r>
            <w:r>
              <w:t>].</w:t>
            </w:r>
          </w:p>
          <w:p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rsidTr="007233EB">
        <w:trPr>
          <w:jc w:val="left"/>
        </w:trPr>
        <w:tc>
          <w:tcPr>
            <w:tcW w:w="720" w:type="dxa"/>
          </w:tcPr>
          <w:p w:rsidR="00126D29" w:rsidRDefault="00126D29" w:rsidP="007233EB">
            <w:pPr>
              <w:pStyle w:val="NoteIcon"/>
            </w:pPr>
            <w:r>
              <w:rPr>
                <w:sz w:val="20"/>
                <w:szCs w:val="20"/>
              </w:rPr>
              <w:drawing>
                <wp:inline distT="0" distB="0" distL="0" distR="0" wp14:anchorId="61DC8146" wp14:editId="63583B63">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rsidR="00126D29" w:rsidRPr="005B6900" w:rsidRDefault="00126D29" w:rsidP="005B6900"/>
    <w:p w:rsidR="003B1307" w:rsidRDefault="003B1307" w:rsidP="003B1307">
      <w:pPr>
        <w:pStyle w:val="Heading3"/>
      </w:pPr>
      <w:bookmarkStart w:id="365" w:name="_Proctor_Schedule_Reports."/>
      <w:bookmarkStart w:id="366" w:name="_Toc398805167"/>
      <w:bookmarkEnd w:id="365"/>
      <w:r>
        <w:lastRenderedPageBreak/>
        <w:t>Proctor Schedule Reports.</w:t>
      </w:r>
      <w:bookmarkEnd w:id="366"/>
    </w:p>
    <w:p w:rsidR="003B1307" w:rsidRDefault="007233EB" w:rsidP="003B1307">
      <w:r>
        <w:t>Proctor Schedule Reports provide information about the schedules for a selected institution’s proctors during a specified time period. In order to generate a Proctor Schedule Report, you must first create a schedule in ART. These reports are only available at the institution level.</w:t>
      </w:r>
    </w:p>
    <w:p w:rsidR="007233EB" w:rsidRDefault="007233EB" w:rsidP="007233EB">
      <w:pPr>
        <w:jc w:val="center"/>
        <w:rPr>
          <w:highlight w:val="yellow"/>
        </w:rPr>
      </w:pPr>
    </w:p>
    <w:p w:rsidR="00C26AA5" w:rsidRDefault="00C26AA5" w:rsidP="00C26AA5">
      <w:pPr>
        <w:pStyle w:val="ImageCaption"/>
      </w:pPr>
      <w:bookmarkStart w:id="367" w:name="_Toc398805227"/>
      <w:r>
        <w:t xml:space="preserve">Figure </w:t>
      </w:r>
      <w:fldSimple w:instr=" SEQ Figure \* ARABIC ">
        <w:r w:rsidR="00BC07F1">
          <w:rPr>
            <w:noProof/>
          </w:rPr>
          <w:t>53</w:t>
        </w:r>
      </w:fldSimple>
      <w:r>
        <w:t>. Proctor Schedule Report</w:t>
      </w:r>
      <w:bookmarkEnd w:id="367"/>
    </w:p>
    <w:p w:rsidR="007233EB" w:rsidRDefault="00C26AA5" w:rsidP="00C26AA5">
      <w:pPr>
        <w:pStyle w:val="Image"/>
      </w:pPr>
      <w:r>
        <w:drawing>
          <wp:inline distT="0" distB="0" distL="0" distR="0" wp14:anchorId="4AEB2074" wp14:editId="3948D3AA">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rsidR="007233EB" w:rsidRDefault="007233EB" w:rsidP="007233EB">
      <w:pPr>
        <w:jc w:val="center"/>
      </w:pPr>
    </w:p>
    <w:p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 is scheduled.</w:t>
      </w:r>
    </w:p>
    <w:p w:rsidR="00D74C80" w:rsidRDefault="00D74C80" w:rsidP="003B1307">
      <w:r w:rsidRPr="006A609D">
        <w:rPr>
          <w:rStyle w:val="CrossReference"/>
        </w:rPr>
        <w:fldChar w:fldCharType="begin"/>
      </w:r>
      <w:r w:rsidR="006A609D" w:rsidRPr="006A609D">
        <w:rPr>
          <w:rStyle w:val="CrossReference"/>
        </w:rPr>
        <w:instrText xml:space="preserve"> REF _Ref397520501 \* MERGEFORMAT \h</w:instrText>
      </w:r>
      <w:r w:rsidRPr="006A609D">
        <w:rPr>
          <w:rStyle w:val="CrossReference"/>
        </w:rPr>
      </w:r>
      <w:r w:rsidRPr="006A609D">
        <w:rPr>
          <w:rStyle w:val="CrossReference"/>
        </w:rPr>
        <w:fldChar w:fldCharType="separate"/>
      </w:r>
      <w:r w:rsidR="00BC07F1" w:rsidRPr="00BC07F1">
        <w:rPr>
          <w:rStyle w:val="CrossReference"/>
        </w:rPr>
        <w:t>Table 22</w:t>
      </w:r>
      <w:r w:rsidRPr="006A609D">
        <w:rPr>
          <w:rStyle w:val="CrossReference"/>
        </w:rPr>
        <w:fldChar w:fldCharType="end"/>
      </w:r>
      <w:r>
        <w:t xml:space="preserve"> provides a description of the columns that appear in the Proctor Schedule Report.</w:t>
      </w:r>
    </w:p>
    <w:p w:rsidR="00D74C80" w:rsidRDefault="00D74C80" w:rsidP="003B1307"/>
    <w:p w:rsidR="00D74C80" w:rsidRDefault="00D74C80" w:rsidP="00D74C80">
      <w:pPr>
        <w:pStyle w:val="Caption"/>
        <w:keepNext/>
        <w:jc w:val="left"/>
      </w:pPr>
      <w:bookmarkStart w:id="368" w:name="_Ref397520501"/>
      <w:r>
        <w:t xml:space="preserve">Table </w:t>
      </w:r>
      <w:fldSimple w:instr=" SEQ Table \* ARABIC ">
        <w:r w:rsidR="00BC07F1">
          <w:rPr>
            <w:noProof/>
          </w:rPr>
          <w:t>22</w:t>
        </w:r>
      </w:fldSimple>
      <w:bookmarkEnd w:id="368"/>
      <w:r>
        <w:t>. Proctor Schedule Report Columns</w:t>
      </w:r>
    </w:p>
    <w:tbl>
      <w:tblPr>
        <w:tblStyle w:val="TableGrid"/>
        <w:tblW w:w="0" w:type="auto"/>
        <w:tblLook w:val="04A0" w:firstRow="1" w:lastRow="0" w:firstColumn="1" w:lastColumn="0" w:noHBand="0" w:noVBand="1"/>
      </w:tblPr>
      <w:tblGrid>
        <w:gridCol w:w="2170"/>
        <w:gridCol w:w="7210"/>
      </w:tblGrid>
      <w:tr w:rsidR="00D74C80" w:rsidTr="00D74C80">
        <w:trPr>
          <w:cnfStyle w:val="100000000000" w:firstRow="1" w:lastRow="0" w:firstColumn="0" w:lastColumn="0" w:oddVBand="0" w:evenVBand="0" w:oddHBand="0" w:evenHBand="0" w:firstRowFirstColumn="0" w:firstRowLastColumn="0" w:lastRowFirstColumn="0" w:lastRowLastColumn="0"/>
        </w:trPr>
        <w:tc>
          <w:tcPr>
            <w:tcW w:w="2170" w:type="dxa"/>
          </w:tcPr>
          <w:p w:rsidR="00D74C80" w:rsidRDefault="00D74C80" w:rsidP="00D74C80">
            <w:pPr>
              <w:pStyle w:val="TableHeader"/>
            </w:pPr>
            <w:r>
              <w:t>Column Header</w:t>
            </w:r>
          </w:p>
        </w:tc>
        <w:tc>
          <w:tcPr>
            <w:tcW w:w="7210" w:type="dxa"/>
          </w:tcPr>
          <w:p w:rsidR="00D74C80" w:rsidRDefault="00D74C80" w:rsidP="00D74C80">
            <w:pPr>
              <w:pStyle w:val="TableHeader"/>
            </w:pPr>
            <w:r>
              <w:t>Column Description</w:t>
            </w:r>
          </w:p>
        </w:tc>
      </w:tr>
      <w:tr w:rsidR="00D74C80" w:rsidTr="00D74C80">
        <w:tc>
          <w:tcPr>
            <w:tcW w:w="2170" w:type="dxa"/>
          </w:tcPr>
          <w:p w:rsidR="00D74C80" w:rsidRDefault="00D74C80" w:rsidP="00D74C80">
            <w:pPr>
              <w:pStyle w:val="TableText"/>
            </w:pPr>
            <w:r>
              <w:t>No</w:t>
            </w:r>
          </w:p>
        </w:tc>
        <w:tc>
          <w:tcPr>
            <w:tcW w:w="7210" w:type="dxa"/>
          </w:tcPr>
          <w:p w:rsidR="00D74C80" w:rsidRDefault="00D74C80" w:rsidP="00D74C80">
            <w:pPr>
              <w:pStyle w:val="TableText"/>
            </w:pPr>
            <w:r>
              <w:t>Automatically generated number indicating the row number in the report.</w:t>
            </w:r>
          </w:p>
        </w:tc>
      </w:tr>
      <w:tr w:rsidR="00D74C80" w:rsidTr="00D74C80">
        <w:tc>
          <w:tcPr>
            <w:tcW w:w="2170" w:type="dxa"/>
          </w:tcPr>
          <w:p w:rsidR="00D74C80" w:rsidRDefault="00D74C80" w:rsidP="00D74C80">
            <w:pPr>
              <w:pStyle w:val="TableText"/>
            </w:pPr>
            <w:r>
              <w:t>Last Name</w:t>
            </w:r>
          </w:p>
        </w:tc>
        <w:tc>
          <w:tcPr>
            <w:tcW w:w="7210" w:type="dxa"/>
          </w:tcPr>
          <w:p w:rsidR="00D74C80" w:rsidRDefault="00D74C80" w:rsidP="00D74C80">
            <w:pPr>
              <w:pStyle w:val="TableText"/>
            </w:pPr>
            <w:r>
              <w:t>Proctor’s last name.</w:t>
            </w:r>
          </w:p>
        </w:tc>
      </w:tr>
      <w:tr w:rsidR="00D74C80" w:rsidTr="00D74C80">
        <w:tc>
          <w:tcPr>
            <w:tcW w:w="2170" w:type="dxa"/>
          </w:tcPr>
          <w:p w:rsidR="00D74C80" w:rsidRDefault="00D74C80" w:rsidP="00D74C80">
            <w:pPr>
              <w:pStyle w:val="TableText"/>
            </w:pPr>
            <w:r>
              <w:t>First Name</w:t>
            </w:r>
          </w:p>
        </w:tc>
        <w:tc>
          <w:tcPr>
            <w:tcW w:w="7210" w:type="dxa"/>
          </w:tcPr>
          <w:p w:rsidR="00D74C80" w:rsidRDefault="00D74C80" w:rsidP="00D74C80">
            <w:pPr>
              <w:pStyle w:val="TableText"/>
            </w:pPr>
            <w:r>
              <w:t>Proctor’s first name.</w:t>
            </w:r>
          </w:p>
        </w:tc>
      </w:tr>
      <w:tr w:rsidR="00D74C80" w:rsidTr="00D74C80">
        <w:tc>
          <w:tcPr>
            <w:tcW w:w="2170" w:type="dxa"/>
          </w:tcPr>
          <w:p w:rsidR="00D74C80" w:rsidRDefault="00D74C80" w:rsidP="00D74C80">
            <w:pPr>
              <w:pStyle w:val="TableText"/>
            </w:pPr>
            <w:r>
              <w:t>Email Address</w:t>
            </w:r>
          </w:p>
        </w:tc>
        <w:tc>
          <w:tcPr>
            <w:tcW w:w="7210" w:type="dxa"/>
          </w:tcPr>
          <w:p w:rsidR="00D74C80" w:rsidRDefault="00D74C80" w:rsidP="00D74C80">
            <w:pPr>
              <w:pStyle w:val="TableText"/>
            </w:pPr>
            <w:r>
              <w:t>Proctor’s email address.</w:t>
            </w:r>
          </w:p>
        </w:tc>
      </w:tr>
      <w:tr w:rsidR="00D74C80" w:rsidTr="00D74C80">
        <w:tc>
          <w:tcPr>
            <w:tcW w:w="2170" w:type="dxa"/>
          </w:tcPr>
          <w:p w:rsidR="00D74C80" w:rsidRDefault="00D74C80" w:rsidP="00D74C80">
            <w:pPr>
              <w:pStyle w:val="TableText"/>
            </w:pPr>
            <w:r>
              <w:t>Date</w:t>
            </w:r>
          </w:p>
        </w:tc>
        <w:tc>
          <w:tcPr>
            <w:tcW w:w="7210" w:type="dxa"/>
          </w:tcPr>
          <w:p w:rsidR="00D74C80" w:rsidRDefault="00D74C80" w:rsidP="00D74C80">
            <w:pPr>
              <w:pStyle w:val="TableText"/>
            </w:pPr>
            <w:r>
              <w:t>Date on which the proctor is scheduled to administer a test session.</w:t>
            </w:r>
          </w:p>
        </w:tc>
      </w:tr>
      <w:tr w:rsidR="00D74C80" w:rsidTr="00D74C80">
        <w:tc>
          <w:tcPr>
            <w:tcW w:w="2170" w:type="dxa"/>
          </w:tcPr>
          <w:p w:rsidR="00D74C80" w:rsidRDefault="00D74C80" w:rsidP="00D74C80">
            <w:pPr>
              <w:pStyle w:val="TableText"/>
            </w:pPr>
            <w:r>
              <w:t>Time Range</w:t>
            </w:r>
          </w:p>
        </w:tc>
        <w:tc>
          <w:tcPr>
            <w:tcW w:w="7210" w:type="dxa"/>
          </w:tcPr>
          <w:p w:rsidR="00D74C80" w:rsidRDefault="00D74C80" w:rsidP="00D74C80">
            <w:pPr>
              <w:pStyle w:val="TableText"/>
            </w:pPr>
            <w:r>
              <w:t>Time slot during which the proctor is scheduled to administer a test session.</w:t>
            </w:r>
          </w:p>
        </w:tc>
      </w:tr>
      <w:tr w:rsidR="00D74C80" w:rsidTr="00D74C80">
        <w:tc>
          <w:tcPr>
            <w:tcW w:w="2170" w:type="dxa"/>
          </w:tcPr>
          <w:p w:rsidR="00D74C80" w:rsidRDefault="00D74C80" w:rsidP="00D74C80">
            <w:pPr>
              <w:pStyle w:val="TableText"/>
            </w:pPr>
            <w:r>
              <w:t>Location</w:t>
            </w:r>
          </w:p>
        </w:tc>
        <w:tc>
          <w:tcPr>
            <w:tcW w:w="7210" w:type="dxa"/>
          </w:tcPr>
          <w:p w:rsidR="00D74C80" w:rsidRDefault="00D74C80" w:rsidP="00D74C80">
            <w:pPr>
              <w:pStyle w:val="TableText"/>
            </w:pPr>
            <w:r>
              <w:t>Facility in which proctor is scheduled to administer a test session.</w:t>
            </w:r>
          </w:p>
        </w:tc>
      </w:tr>
    </w:tbl>
    <w:p w:rsidR="00D74C80" w:rsidRDefault="00D74C80" w:rsidP="003B1307"/>
    <w:p w:rsidR="00032C91" w:rsidRDefault="00032C91" w:rsidP="00032C91">
      <w:pPr>
        <w:pStyle w:val="Caption"/>
        <w:keepNext/>
      </w:pPr>
      <w:bookmarkStart w:id="369" w:name="_Toc398805228"/>
      <w:r>
        <w:lastRenderedPageBreak/>
        <w:t xml:space="preserve">Figure </w:t>
      </w:r>
      <w:fldSimple w:instr=" SEQ Figure \* ARABIC ">
        <w:r w:rsidR="00BC07F1">
          <w:rPr>
            <w:noProof/>
          </w:rPr>
          <w:t>54</w:t>
        </w:r>
      </w:fldSimple>
      <w:r>
        <w:t>. Proctor Schedule Report Screen</w:t>
      </w:r>
      <w:bookmarkEnd w:id="369"/>
    </w:p>
    <w:p w:rsidR="00032C91" w:rsidRDefault="00032C91" w:rsidP="00032C91">
      <w:pPr>
        <w:jc w:val="center"/>
      </w:pPr>
      <w:r>
        <w:rPr>
          <w:noProof/>
        </w:rPr>
        <w:drawing>
          <wp:inline distT="0" distB="0" distL="0" distR="0" wp14:anchorId="39ECEC36" wp14:editId="512EAA15">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4">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rsidTr="009A2379">
        <w:trPr>
          <w:jc w:val="center"/>
        </w:trPr>
        <w:tc>
          <w:tcPr>
            <w:tcW w:w="9576" w:type="dxa"/>
          </w:tcPr>
          <w:p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rsidR="009A2379" w:rsidRDefault="009A2379" w:rsidP="003B1307"/>
    <w:p w:rsidR="003B1307" w:rsidRDefault="003B1307" w:rsidP="003B1307">
      <w:pPr>
        <w:pStyle w:val="Heading3"/>
      </w:pPr>
      <w:bookmarkStart w:id="370" w:name="_Student_Schedule_Reports."/>
      <w:bookmarkStart w:id="371" w:name="_Toc398805168"/>
      <w:bookmarkEnd w:id="370"/>
      <w:r>
        <w:t>Student Schedule Reports.</w:t>
      </w:r>
      <w:bookmarkEnd w:id="371"/>
    </w:p>
    <w:p w:rsidR="00032C91" w:rsidRDefault="00032C91" w:rsidP="00032C91">
      <w:bookmarkStart w:id="372" w:name="_Ref396919239"/>
      <w:r>
        <w:t>Student Schedule Reports provide information about the testing schedules for a selected institution’s students during a specified time period. In order to generate a Student Schedule Report, you must first create a schedule in ART. These reports are only available at the institution level.</w:t>
      </w:r>
    </w:p>
    <w:p w:rsidR="00C26AA5" w:rsidRDefault="00C26AA5" w:rsidP="00C26AA5">
      <w:pPr>
        <w:pStyle w:val="ImageCaption"/>
      </w:pPr>
      <w:bookmarkStart w:id="373" w:name="_Toc398805229"/>
      <w:r>
        <w:t xml:space="preserve">Figure </w:t>
      </w:r>
      <w:fldSimple w:instr=" SEQ Figure \* ARABIC ">
        <w:r w:rsidR="00BC07F1">
          <w:rPr>
            <w:noProof/>
          </w:rPr>
          <w:t>55</w:t>
        </w:r>
      </w:fldSimple>
      <w:r>
        <w:t>. Student Schedule Report</w:t>
      </w:r>
      <w:bookmarkEnd w:id="373"/>
    </w:p>
    <w:p w:rsidR="00032C91" w:rsidRDefault="00C26AA5" w:rsidP="00C26AA5">
      <w:pPr>
        <w:pStyle w:val="Image"/>
      </w:pPr>
      <w:r>
        <w:drawing>
          <wp:inline distT="0" distB="0" distL="0" distR="0" wp14:anchorId="063FD900" wp14:editId="5A7481A8">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95">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rsidR="00032C91" w:rsidRDefault="00032C91" w:rsidP="00032C91">
      <w:pPr>
        <w:jc w:val="center"/>
      </w:pPr>
    </w:p>
    <w:p w:rsidR="00032C91" w:rsidRDefault="00032C91" w:rsidP="00032C91">
      <w:r>
        <w:t>The Student Schedule Report displays a row of information for each student who is scheduled for a test session on each date in the specified date range. The report displays the scheduled time slot and associated facility for each student and date.</w:t>
      </w:r>
    </w:p>
    <w:p w:rsidR="00032C91" w:rsidRDefault="00AE2CF4" w:rsidP="00032C91">
      <w:r w:rsidRPr="006A609D">
        <w:rPr>
          <w:rStyle w:val="CrossReference"/>
        </w:rPr>
        <w:fldChar w:fldCharType="begin"/>
      </w:r>
      <w:r w:rsidR="006A609D" w:rsidRPr="006A609D">
        <w:rPr>
          <w:rStyle w:val="CrossReference"/>
        </w:rPr>
        <w:instrText xml:space="preserve"> REF _Ref397525066 \* MERGEFORMAT \h</w:instrText>
      </w:r>
      <w:r w:rsidRPr="006A609D">
        <w:rPr>
          <w:rStyle w:val="CrossReference"/>
        </w:rPr>
      </w:r>
      <w:r w:rsidRPr="006A609D">
        <w:rPr>
          <w:rStyle w:val="CrossReference"/>
        </w:rPr>
        <w:fldChar w:fldCharType="separate"/>
      </w:r>
      <w:r w:rsidR="00BC07F1" w:rsidRPr="00BC07F1">
        <w:rPr>
          <w:rStyle w:val="CrossReference"/>
        </w:rPr>
        <w:t>Table 23</w:t>
      </w:r>
      <w:r w:rsidRPr="006A609D">
        <w:rPr>
          <w:rStyle w:val="CrossReference"/>
        </w:rPr>
        <w:fldChar w:fldCharType="end"/>
      </w:r>
      <w:r>
        <w:t xml:space="preserve"> </w:t>
      </w:r>
      <w:r w:rsidR="00032C91">
        <w:t>provides a description of the columns that appear in the Student Schedule Report.</w:t>
      </w:r>
    </w:p>
    <w:p w:rsidR="00032C91" w:rsidRDefault="00032C91" w:rsidP="00032C91"/>
    <w:p w:rsidR="00032C91" w:rsidRDefault="00032C91" w:rsidP="00032C91">
      <w:pPr>
        <w:pStyle w:val="Caption"/>
        <w:keepNext/>
        <w:jc w:val="left"/>
      </w:pPr>
      <w:bookmarkStart w:id="374" w:name="_Ref397525066"/>
      <w:r>
        <w:t xml:space="preserve">Table </w:t>
      </w:r>
      <w:fldSimple w:instr=" SEQ Table \* ARABIC ">
        <w:r w:rsidR="00BC07F1">
          <w:rPr>
            <w:noProof/>
          </w:rPr>
          <w:t>23</w:t>
        </w:r>
      </w:fldSimple>
      <w:bookmarkEnd w:id="374"/>
      <w:r>
        <w:t>. Student Schedule Report Columns</w:t>
      </w:r>
    </w:p>
    <w:tbl>
      <w:tblPr>
        <w:tblStyle w:val="TableGrid"/>
        <w:tblW w:w="0" w:type="auto"/>
        <w:tblLook w:val="04A0" w:firstRow="1" w:lastRow="0" w:firstColumn="1" w:lastColumn="0" w:noHBand="0" w:noVBand="1"/>
      </w:tblPr>
      <w:tblGrid>
        <w:gridCol w:w="2170"/>
        <w:gridCol w:w="7210"/>
      </w:tblGrid>
      <w:tr w:rsidR="00032C91" w:rsidTr="0040368B">
        <w:trPr>
          <w:cnfStyle w:val="100000000000" w:firstRow="1" w:lastRow="0" w:firstColumn="0" w:lastColumn="0" w:oddVBand="0" w:evenVBand="0" w:oddHBand="0" w:evenHBand="0" w:firstRowFirstColumn="0" w:firstRowLastColumn="0" w:lastRowFirstColumn="0" w:lastRowLastColumn="0"/>
        </w:trPr>
        <w:tc>
          <w:tcPr>
            <w:tcW w:w="2170" w:type="dxa"/>
          </w:tcPr>
          <w:p w:rsidR="00032C91" w:rsidRDefault="00032C91" w:rsidP="0040368B">
            <w:pPr>
              <w:pStyle w:val="TableHeader"/>
            </w:pPr>
            <w:r>
              <w:t>Column Header</w:t>
            </w:r>
          </w:p>
        </w:tc>
        <w:tc>
          <w:tcPr>
            <w:tcW w:w="7210" w:type="dxa"/>
          </w:tcPr>
          <w:p w:rsidR="00032C91" w:rsidRDefault="00032C91" w:rsidP="0040368B">
            <w:pPr>
              <w:pStyle w:val="TableHeader"/>
            </w:pPr>
            <w:r>
              <w:t>Column Description</w:t>
            </w:r>
          </w:p>
        </w:tc>
      </w:tr>
      <w:tr w:rsidR="00032C91" w:rsidTr="0040368B">
        <w:tc>
          <w:tcPr>
            <w:tcW w:w="2170" w:type="dxa"/>
          </w:tcPr>
          <w:p w:rsidR="00032C91" w:rsidRDefault="00032C91" w:rsidP="0040368B">
            <w:pPr>
              <w:pStyle w:val="TableText"/>
            </w:pPr>
            <w:r>
              <w:t>No</w:t>
            </w:r>
          </w:p>
        </w:tc>
        <w:tc>
          <w:tcPr>
            <w:tcW w:w="7210" w:type="dxa"/>
          </w:tcPr>
          <w:p w:rsidR="00032C91" w:rsidRDefault="00032C91" w:rsidP="0040368B">
            <w:pPr>
              <w:pStyle w:val="TableText"/>
            </w:pPr>
            <w:r>
              <w:t>Automatically generated number indicating the row number in the report.</w:t>
            </w:r>
          </w:p>
        </w:tc>
      </w:tr>
      <w:tr w:rsidR="00032C91" w:rsidTr="0040368B">
        <w:tc>
          <w:tcPr>
            <w:tcW w:w="2170" w:type="dxa"/>
          </w:tcPr>
          <w:p w:rsidR="00032C91" w:rsidRDefault="00032C91" w:rsidP="0040368B">
            <w:pPr>
              <w:pStyle w:val="TableText"/>
            </w:pPr>
            <w:r>
              <w:t>Last Name</w:t>
            </w:r>
          </w:p>
        </w:tc>
        <w:tc>
          <w:tcPr>
            <w:tcW w:w="7210" w:type="dxa"/>
          </w:tcPr>
          <w:p w:rsidR="00032C91" w:rsidRDefault="00032C91" w:rsidP="0040368B">
            <w:pPr>
              <w:pStyle w:val="TableText"/>
            </w:pPr>
            <w:r>
              <w:t>Student’s last name.</w:t>
            </w:r>
          </w:p>
        </w:tc>
      </w:tr>
      <w:tr w:rsidR="00032C91" w:rsidTr="0040368B">
        <w:tc>
          <w:tcPr>
            <w:tcW w:w="2170" w:type="dxa"/>
          </w:tcPr>
          <w:p w:rsidR="00032C91" w:rsidRDefault="00032C91" w:rsidP="0040368B">
            <w:pPr>
              <w:pStyle w:val="TableText"/>
            </w:pPr>
            <w:r>
              <w:t>First Name</w:t>
            </w:r>
          </w:p>
        </w:tc>
        <w:tc>
          <w:tcPr>
            <w:tcW w:w="7210" w:type="dxa"/>
          </w:tcPr>
          <w:p w:rsidR="00032C91" w:rsidRDefault="00AE2CF4" w:rsidP="0040368B">
            <w:pPr>
              <w:pStyle w:val="TableText"/>
            </w:pPr>
            <w:r>
              <w:t>Student’s</w:t>
            </w:r>
            <w:r w:rsidR="00032C91">
              <w:t xml:space="preserve"> first name.</w:t>
            </w:r>
          </w:p>
        </w:tc>
      </w:tr>
      <w:tr w:rsidR="00032C91" w:rsidTr="0040368B">
        <w:tc>
          <w:tcPr>
            <w:tcW w:w="2170" w:type="dxa"/>
          </w:tcPr>
          <w:p w:rsidR="00032C91" w:rsidRDefault="00AE2CF4" w:rsidP="0040368B">
            <w:pPr>
              <w:pStyle w:val="TableText"/>
            </w:pPr>
            <w:r>
              <w:t>Middle Initial</w:t>
            </w:r>
          </w:p>
        </w:tc>
        <w:tc>
          <w:tcPr>
            <w:tcW w:w="7210" w:type="dxa"/>
          </w:tcPr>
          <w:p w:rsidR="00032C91" w:rsidRDefault="00AE2CF4" w:rsidP="0040368B">
            <w:pPr>
              <w:pStyle w:val="TableText"/>
            </w:pPr>
            <w:r>
              <w:t>Student’s middle initial.</w:t>
            </w:r>
          </w:p>
        </w:tc>
      </w:tr>
      <w:tr w:rsidR="00032C91" w:rsidTr="0040368B">
        <w:tc>
          <w:tcPr>
            <w:tcW w:w="2170" w:type="dxa"/>
          </w:tcPr>
          <w:p w:rsidR="00032C91" w:rsidRDefault="00AE2CF4" w:rsidP="0040368B">
            <w:pPr>
              <w:pStyle w:val="TableText"/>
            </w:pPr>
            <w:r>
              <w:t>SSID</w:t>
            </w:r>
          </w:p>
        </w:tc>
        <w:tc>
          <w:tcPr>
            <w:tcW w:w="7210" w:type="dxa"/>
          </w:tcPr>
          <w:p w:rsidR="00032C91" w:rsidRDefault="00AE2CF4" w:rsidP="0040368B">
            <w:pPr>
              <w:pStyle w:val="TableText"/>
            </w:pPr>
            <w:r>
              <w:t>Student’s state assigned student identifier.</w:t>
            </w:r>
          </w:p>
        </w:tc>
      </w:tr>
      <w:tr w:rsidR="00AE2CF4" w:rsidTr="0040368B">
        <w:tc>
          <w:tcPr>
            <w:tcW w:w="2170" w:type="dxa"/>
          </w:tcPr>
          <w:p w:rsidR="00AE2CF4" w:rsidRDefault="00AE2CF4" w:rsidP="0040368B">
            <w:pPr>
              <w:pStyle w:val="TableText"/>
            </w:pPr>
            <w:r>
              <w:t>Test Name</w:t>
            </w:r>
          </w:p>
        </w:tc>
        <w:tc>
          <w:tcPr>
            <w:tcW w:w="7210" w:type="dxa"/>
          </w:tcPr>
          <w:p w:rsidR="00AE2CF4" w:rsidRDefault="00AE2CF4" w:rsidP="0040368B">
            <w:pPr>
              <w:pStyle w:val="TableText"/>
            </w:pPr>
            <w:r>
              <w:t>Name of the assessment the student is scheduled to take.</w:t>
            </w:r>
          </w:p>
        </w:tc>
      </w:tr>
      <w:tr w:rsidR="00AE2CF4" w:rsidTr="0040368B">
        <w:tc>
          <w:tcPr>
            <w:tcW w:w="2170" w:type="dxa"/>
          </w:tcPr>
          <w:p w:rsidR="00AE2CF4" w:rsidRDefault="00AE2CF4" w:rsidP="0040368B">
            <w:pPr>
              <w:pStyle w:val="TableText"/>
            </w:pPr>
            <w:r>
              <w:t>Test Label</w:t>
            </w:r>
          </w:p>
        </w:tc>
        <w:tc>
          <w:tcPr>
            <w:tcW w:w="7210" w:type="dxa"/>
          </w:tcPr>
          <w:p w:rsidR="00AE2CF4" w:rsidRDefault="00AE2CF4" w:rsidP="0040368B">
            <w:pPr>
              <w:pStyle w:val="TableText"/>
            </w:pPr>
            <w:r>
              <w:t>Label of the assessment the student is scheduled to take.</w:t>
            </w:r>
          </w:p>
        </w:tc>
      </w:tr>
      <w:tr w:rsidR="00AE2CF4" w:rsidTr="0040368B">
        <w:tc>
          <w:tcPr>
            <w:tcW w:w="2170" w:type="dxa"/>
          </w:tcPr>
          <w:p w:rsidR="00AE2CF4" w:rsidRDefault="00AE2CF4" w:rsidP="0040368B">
            <w:pPr>
              <w:pStyle w:val="TableText"/>
            </w:pPr>
            <w:r>
              <w:t>Date</w:t>
            </w:r>
          </w:p>
        </w:tc>
        <w:tc>
          <w:tcPr>
            <w:tcW w:w="7210" w:type="dxa"/>
          </w:tcPr>
          <w:p w:rsidR="00AE2CF4" w:rsidRDefault="00AE2CF4" w:rsidP="0040368B">
            <w:pPr>
              <w:pStyle w:val="TableText"/>
            </w:pPr>
            <w:r>
              <w:t>Date on which the student is scheduled to take the assessment.</w:t>
            </w:r>
          </w:p>
        </w:tc>
      </w:tr>
      <w:tr w:rsidR="00032C91" w:rsidTr="0040368B">
        <w:tc>
          <w:tcPr>
            <w:tcW w:w="2170" w:type="dxa"/>
          </w:tcPr>
          <w:p w:rsidR="00032C91" w:rsidRDefault="00032C91" w:rsidP="0040368B">
            <w:pPr>
              <w:pStyle w:val="TableText"/>
            </w:pPr>
            <w:r>
              <w:t>Time Range</w:t>
            </w:r>
          </w:p>
        </w:tc>
        <w:tc>
          <w:tcPr>
            <w:tcW w:w="7210" w:type="dxa"/>
          </w:tcPr>
          <w:p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rsidTr="0040368B">
        <w:tc>
          <w:tcPr>
            <w:tcW w:w="2170" w:type="dxa"/>
          </w:tcPr>
          <w:p w:rsidR="00032C91" w:rsidRDefault="00032C91" w:rsidP="0040368B">
            <w:pPr>
              <w:pStyle w:val="TableText"/>
            </w:pPr>
            <w:r>
              <w:t>Location</w:t>
            </w:r>
          </w:p>
        </w:tc>
        <w:tc>
          <w:tcPr>
            <w:tcW w:w="7210" w:type="dxa"/>
          </w:tcPr>
          <w:p w:rsidR="00032C91" w:rsidRDefault="00032C91" w:rsidP="002976A9">
            <w:pPr>
              <w:pStyle w:val="TableText"/>
            </w:pPr>
            <w:r>
              <w:t xml:space="preserve">Facility in which </w:t>
            </w:r>
            <w:r w:rsidR="002976A9">
              <w:t>student</w:t>
            </w:r>
            <w:r>
              <w:t xml:space="preserve"> is scheduled to </w:t>
            </w:r>
            <w:r w:rsidR="002976A9">
              <w:t>take the assessment.</w:t>
            </w:r>
          </w:p>
        </w:tc>
      </w:tr>
    </w:tbl>
    <w:p w:rsidR="00032C91" w:rsidRDefault="00032C91" w:rsidP="00032C91"/>
    <w:p w:rsidR="00032C91" w:rsidRDefault="00032C91" w:rsidP="00032C91">
      <w:pPr>
        <w:pStyle w:val="Caption"/>
        <w:keepNext/>
      </w:pPr>
      <w:bookmarkStart w:id="375" w:name="_Toc398805230"/>
      <w:r>
        <w:t xml:space="preserve">Figure </w:t>
      </w:r>
      <w:fldSimple w:instr=" SEQ Figure \* ARABIC ">
        <w:r w:rsidR="00BC07F1">
          <w:rPr>
            <w:noProof/>
          </w:rPr>
          <w:t>56</w:t>
        </w:r>
      </w:fldSimple>
      <w:r>
        <w:t xml:space="preserve">. </w:t>
      </w:r>
      <w:r w:rsidR="002976A9">
        <w:t>Student</w:t>
      </w:r>
      <w:r>
        <w:t xml:space="preserve"> Schedule Report Screen</w:t>
      </w:r>
      <w:bookmarkEnd w:id="375"/>
    </w:p>
    <w:p w:rsidR="00032C91" w:rsidRDefault="00032C91" w:rsidP="00032C91">
      <w:pPr>
        <w:jc w:val="center"/>
      </w:pPr>
      <w:r>
        <w:rPr>
          <w:noProof/>
        </w:rPr>
        <w:drawing>
          <wp:inline distT="0" distB="0" distL="0" distR="0" wp14:anchorId="429EEDC3" wp14:editId="6614229C">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6">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rsidR="00032C91" w:rsidRPr="009A2379" w:rsidRDefault="00032C91" w:rsidP="00F55EB4">
      <w:pPr>
        <w:keepNext/>
        <w:rPr>
          <w:rStyle w:val="Emphasis"/>
        </w:rPr>
      </w:pPr>
      <w:r w:rsidRPr="009A2379">
        <w:rPr>
          <w:rStyle w:val="Emphasis"/>
        </w:rPr>
        <w:lastRenderedPageBreak/>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rsidTr="0040368B">
        <w:trPr>
          <w:jc w:val="center"/>
        </w:trPr>
        <w:tc>
          <w:tcPr>
            <w:tcW w:w="9576" w:type="dxa"/>
          </w:tcPr>
          <w:p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rsidR="00E669DE" w:rsidRDefault="00360EEF" w:rsidP="00360EEF">
      <w:pPr>
        <w:pStyle w:val="Heading1"/>
      </w:pPr>
      <w:bookmarkStart w:id="376" w:name="_Ref397525562"/>
      <w:bookmarkStart w:id="377" w:name="_Ref397525617"/>
      <w:bookmarkStart w:id="378" w:name="_Ref397525670"/>
      <w:bookmarkStart w:id="379" w:name="_Toc398805169"/>
      <w:r>
        <w:lastRenderedPageBreak/>
        <w:t xml:space="preserve">Appendix A. </w:t>
      </w:r>
      <w:r w:rsidR="00E669DE">
        <w:t>Manage System Settings</w:t>
      </w:r>
      <w:bookmarkEnd w:id="322"/>
      <w:bookmarkEnd w:id="323"/>
      <w:bookmarkEnd w:id="372"/>
      <w:bookmarkEnd w:id="376"/>
      <w:bookmarkEnd w:id="377"/>
      <w:bookmarkEnd w:id="378"/>
      <w:bookmarkEnd w:id="379"/>
    </w:p>
    <w:p w:rsidR="009A73E5" w:rsidRDefault="009A73E5" w:rsidP="00DC3255">
      <w:r>
        <w:t>Depending on your user role, the Settings drop-down list in the ART banner allows you to configure client settings and manage subjects.</w:t>
      </w:r>
    </w:p>
    <w:p w:rsidR="009A73E5" w:rsidRDefault="009A73E5" w:rsidP="009A73E5">
      <w:pPr>
        <w:pStyle w:val="Heading2"/>
      </w:pPr>
      <w:bookmarkStart w:id="380" w:name="_Toc398805170"/>
      <w:r>
        <w:t>Client Configuration</w:t>
      </w:r>
      <w:bookmarkEnd w:id="380"/>
    </w:p>
    <w:p w:rsidR="00DC3255" w:rsidRDefault="009A73E5" w:rsidP="00DC3255">
      <w:r>
        <w:t xml:space="preserve"> 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A93079">
        <w:t xml:space="preserve"> For a description of the fields on this </w:t>
      </w:r>
      <w:r w:rsidR="00413AFB">
        <w:t>screen</w:t>
      </w:r>
      <w:r w:rsidR="00A93079">
        <w:t xml:space="preserve">, see </w:t>
      </w:r>
      <w:r w:rsidR="00A93079" w:rsidRPr="006A609D">
        <w:rPr>
          <w:rStyle w:val="CrossReference"/>
        </w:rPr>
        <w:fldChar w:fldCharType="begin"/>
      </w:r>
      <w:r w:rsidR="006A609D" w:rsidRPr="006A609D">
        <w:rPr>
          <w:rStyle w:val="CrossReference"/>
        </w:rPr>
        <w:instrText xml:space="preserve"> REF _Ref387933072 \* MERGEFORMAT \h</w:instrText>
      </w:r>
      <w:r w:rsidR="00A93079" w:rsidRPr="006A609D">
        <w:rPr>
          <w:rStyle w:val="CrossReference"/>
        </w:rPr>
      </w:r>
      <w:r w:rsidR="00A93079" w:rsidRPr="006A609D">
        <w:rPr>
          <w:rStyle w:val="CrossReference"/>
        </w:rPr>
        <w:fldChar w:fldCharType="separate"/>
      </w:r>
      <w:r w:rsidR="00BC07F1" w:rsidRPr="00BC07F1">
        <w:rPr>
          <w:rStyle w:val="CrossReference"/>
        </w:rPr>
        <w:t>Table 24</w:t>
      </w:r>
      <w:r w:rsidR="00A93079" w:rsidRPr="006A609D">
        <w:rPr>
          <w:rStyle w:val="CrossReference"/>
        </w:rPr>
        <w:fldChar w:fldCharType="end"/>
      </w:r>
      <w:r w:rsidR="00A93079">
        <w:rPr>
          <w:rStyle w:val="CrossReference"/>
        </w:rPr>
        <w:t>.</w:t>
      </w:r>
    </w:p>
    <w:p w:rsidR="00DC3255" w:rsidRPr="00D36AD2" w:rsidRDefault="000D5604" w:rsidP="00DC3255">
      <w:pPr>
        <w:pStyle w:val="ImageCaption"/>
      </w:pPr>
      <w:bookmarkStart w:id="381" w:name="_Toc391560269"/>
      <w:bookmarkStart w:id="382" w:name="_Toc398805231"/>
      <w:r>
        <w:t>Figure </w:t>
      </w:r>
      <w:fldSimple w:instr=" SEQ Figure \* ARABIC ">
        <w:r w:rsidR="00BC07F1">
          <w:rPr>
            <w:noProof/>
          </w:rPr>
          <w:t>57</w:t>
        </w:r>
      </w:fldSimple>
      <w:r w:rsidR="00DC3255" w:rsidRPr="00E17057">
        <w:t xml:space="preserve">. </w:t>
      </w:r>
      <w:r w:rsidR="00DC3255">
        <w:t xml:space="preserve">Client </w:t>
      </w:r>
      <w:bookmarkEnd w:id="381"/>
      <w:r w:rsidR="001B7234">
        <w:t>Configuration S</w:t>
      </w:r>
      <w:r w:rsidR="00DC3255">
        <w:t>creen</w:t>
      </w:r>
      <w:bookmarkEnd w:id="382"/>
    </w:p>
    <w:p w:rsidR="00DC3255" w:rsidRDefault="00A93079" w:rsidP="00DC3255">
      <w:pPr>
        <w:pStyle w:val="Image"/>
      </w:pPr>
      <w:r>
        <w:drawing>
          <wp:inline distT="0" distB="0" distL="0" distR="0" wp14:anchorId="2D80B388" wp14:editId="3D7441B9">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2523978"/>
                    </a:xfrm>
                    <a:prstGeom prst="rect">
                      <a:avLst/>
                    </a:prstGeom>
                    <a:ln>
                      <a:solidFill>
                        <a:schemeClr val="bg1">
                          <a:lumMod val="65000"/>
                        </a:schemeClr>
                      </a:solidFill>
                    </a:ln>
                  </pic:spPr>
                </pic:pic>
              </a:graphicData>
            </a:graphic>
          </wp:inline>
        </w:drawing>
      </w:r>
    </w:p>
    <w:p w:rsidR="005920C9" w:rsidRDefault="005920C9" w:rsidP="005920C9"/>
    <w:p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rsidTr="00BB797E">
        <w:trPr>
          <w:jc w:val="center"/>
        </w:trPr>
        <w:tc>
          <w:tcPr>
            <w:tcW w:w="9576" w:type="dxa"/>
          </w:tcPr>
          <w:p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rsidR="00F20791" w:rsidRDefault="00EF5C05" w:rsidP="005E05B4">
            <w:pPr>
              <w:pStyle w:val="ListBullet2"/>
            </w:pPr>
            <w:r>
              <w:t>To show or hide the grouping options for states, districts, or institutions, mark or clear the appropriate checkboxes.</w:t>
            </w:r>
          </w:p>
          <w:p w:rsidR="00EF5C05" w:rsidRDefault="00EF5C05" w:rsidP="00D1375C">
            <w:pPr>
              <w:pStyle w:val="ListNumber"/>
              <w:numPr>
                <w:ilvl w:val="0"/>
                <w:numId w:val="10"/>
              </w:numPr>
            </w:pPr>
            <w:r>
              <w:t>Click [</w:t>
            </w:r>
            <w:r w:rsidRPr="00D108A9">
              <w:rPr>
                <w:rStyle w:val="Strong"/>
              </w:rPr>
              <w:t>Save</w:t>
            </w:r>
            <w:r>
              <w:t>].</w:t>
            </w:r>
          </w:p>
        </w:tc>
      </w:tr>
    </w:tbl>
    <w:p w:rsidR="00BB797E" w:rsidRDefault="00BB797E" w:rsidP="00BB797E"/>
    <w:p w:rsidR="00EF5C05" w:rsidRPr="00BB797E" w:rsidRDefault="00EF5C05" w:rsidP="00EF5C05">
      <w:pPr>
        <w:keepNext/>
      </w:pPr>
      <w:r w:rsidRPr="006A609D">
        <w:rPr>
          <w:rStyle w:val="CrossReference"/>
        </w:rPr>
        <w:fldChar w:fldCharType="begin"/>
      </w:r>
      <w:r w:rsidR="006A609D" w:rsidRPr="006A609D">
        <w:rPr>
          <w:rStyle w:val="CrossReference"/>
        </w:rPr>
        <w:instrText xml:space="preserve"> REF _Ref387933072 \* MERGEFORMAT \h</w:instrText>
      </w:r>
      <w:r w:rsidRPr="006A609D">
        <w:rPr>
          <w:rStyle w:val="CrossReference"/>
        </w:rPr>
      </w:r>
      <w:r w:rsidRPr="006A609D">
        <w:rPr>
          <w:rStyle w:val="CrossReference"/>
        </w:rPr>
        <w:fldChar w:fldCharType="separate"/>
      </w:r>
      <w:r w:rsidR="00BC07F1" w:rsidRPr="00BC07F1">
        <w:rPr>
          <w:rStyle w:val="CrossReference"/>
        </w:rPr>
        <w:t>Table 24</w:t>
      </w:r>
      <w:r w:rsidRPr="006A609D">
        <w:rPr>
          <w:rStyle w:val="CrossReference"/>
        </w:rPr>
        <w:fldChar w:fldCharType="end"/>
      </w:r>
      <w:r w:rsidR="00FF01B4">
        <w:t xml:space="preserve"> describes the fields o</w:t>
      </w:r>
      <w:r>
        <w:t xml:space="preserve">n the </w:t>
      </w:r>
      <w:r w:rsidRPr="00FF01B4">
        <w:rPr>
          <w:b/>
          <w:i/>
        </w:rPr>
        <w:t>Client Information</w:t>
      </w:r>
      <w:r>
        <w:t xml:space="preserve"> screen.</w:t>
      </w:r>
      <w:r w:rsidR="00D14901">
        <w:t xml:space="preserve"> </w:t>
      </w:r>
    </w:p>
    <w:p w:rsidR="00714CCE" w:rsidRDefault="000D5604" w:rsidP="00800BB7">
      <w:pPr>
        <w:pStyle w:val="TableCaption"/>
      </w:pPr>
      <w:bookmarkStart w:id="383" w:name="_Ref387933072"/>
      <w:r>
        <w:t>Table </w:t>
      </w:r>
      <w:fldSimple w:instr=" SEQ Table \* ARABIC ">
        <w:r w:rsidR="00BC07F1">
          <w:rPr>
            <w:noProof/>
          </w:rPr>
          <w:t>24</w:t>
        </w:r>
      </w:fldSimple>
      <w:bookmarkEnd w:id="383"/>
      <w:r w:rsidR="0089692D">
        <w:t>. Key Icons and Elements</w:t>
      </w:r>
    </w:p>
    <w:tbl>
      <w:tblPr>
        <w:tblStyle w:val="TableGrid"/>
        <w:tblW w:w="0" w:type="auto"/>
        <w:tblLayout w:type="fixed"/>
        <w:tblLook w:val="04A0" w:firstRow="1" w:lastRow="0" w:firstColumn="1" w:lastColumn="0" w:noHBand="0" w:noVBand="1"/>
      </w:tblPr>
      <w:tblGrid>
        <w:gridCol w:w="2250"/>
        <w:gridCol w:w="7110"/>
      </w:tblGrid>
      <w:tr w:rsidR="002A2CE0" w:rsidRPr="00F91B28"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rsidR="002A2CE0" w:rsidRPr="00F91B28" w:rsidRDefault="0016557F" w:rsidP="00902647">
            <w:pPr>
              <w:pStyle w:val="TableHeader"/>
            </w:pPr>
            <w:r>
              <w:t>Field</w:t>
            </w:r>
          </w:p>
        </w:tc>
        <w:tc>
          <w:tcPr>
            <w:tcW w:w="7110" w:type="dxa"/>
          </w:tcPr>
          <w:p w:rsidR="002A2CE0" w:rsidRPr="00F91B28" w:rsidRDefault="0016557F" w:rsidP="00902647">
            <w:pPr>
              <w:pStyle w:val="TableHeader"/>
            </w:pPr>
            <w:r>
              <w:t>Description</w:t>
            </w:r>
          </w:p>
        </w:tc>
      </w:tr>
      <w:tr w:rsidR="00A93079" w:rsidRPr="00F91B28" w:rsidTr="002A2CE0">
        <w:tc>
          <w:tcPr>
            <w:tcW w:w="2250" w:type="dxa"/>
          </w:tcPr>
          <w:p w:rsidR="00A93079" w:rsidRPr="002A2CE0" w:rsidRDefault="00A93079" w:rsidP="002A2CE0">
            <w:pPr>
              <w:pStyle w:val="TableText"/>
              <w:rPr>
                <w:rStyle w:val="Strong"/>
              </w:rPr>
            </w:pPr>
            <w:r>
              <w:rPr>
                <w:rStyle w:val="Strong"/>
              </w:rPr>
              <w:t>Client ID</w:t>
            </w:r>
          </w:p>
        </w:tc>
        <w:tc>
          <w:tcPr>
            <w:tcW w:w="7110" w:type="dxa"/>
          </w:tcPr>
          <w:p w:rsidR="00A93079" w:rsidRDefault="00FF01B4" w:rsidP="00902647">
            <w:pPr>
              <w:pStyle w:val="TableText"/>
            </w:pPr>
            <w:r>
              <w:t>U</w:t>
            </w:r>
            <w:r w:rsidR="00A93079">
              <w:t>nique identifier for the client you belong to.</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lastRenderedPageBreak/>
              <w:t>Client Name</w:t>
            </w:r>
          </w:p>
        </w:tc>
        <w:tc>
          <w:tcPr>
            <w:tcW w:w="7110" w:type="dxa"/>
          </w:tcPr>
          <w:p w:rsidR="002A2CE0" w:rsidRPr="00DA4B19" w:rsidRDefault="00FF01B4" w:rsidP="00902647">
            <w:pPr>
              <w:pStyle w:val="TableText"/>
            </w:pPr>
            <w:r>
              <w:t>N</w:t>
            </w:r>
            <w:r w:rsidR="00A93079">
              <w:t>ame of the client that you belong to.</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t>Time Zone</w:t>
            </w:r>
          </w:p>
        </w:tc>
        <w:tc>
          <w:tcPr>
            <w:tcW w:w="7110" w:type="dxa"/>
          </w:tcPr>
          <w:p w:rsidR="002A2CE0" w:rsidRPr="00DA4B19" w:rsidRDefault="00415521" w:rsidP="00A93079">
            <w:pPr>
              <w:pStyle w:val="TableText"/>
            </w:pPr>
            <w:r>
              <w:t>T</w:t>
            </w:r>
            <w:r w:rsidR="000C665B">
              <w:t xml:space="preserve">ime zone used to consider the end of a day and the beginning of the </w:t>
            </w:r>
            <w:r w:rsidR="00A93079">
              <w:t>next</w:t>
            </w:r>
            <w:r w:rsidR="000C665B">
              <w:t xml:space="preserve"> day. For information about the impact of time zones on test windows, see the </w:t>
            </w:r>
            <w:r w:rsidR="009450D3">
              <w:t xml:space="preserve">section </w:t>
            </w:r>
            <w:r w:rsidR="00366F9C" w:rsidRPr="006A609D">
              <w:rPr>
                <w:rStyle w:val="CrossReference"/>
              </w:rPr>
              <w:fldChar w:fldCharType="begin"/>
            </w:r>
            <w:r w:rsidR="006A609D" w:rsidRPr="006A609D">
              <w:rPr>
                <w:rStyle w:val="CrossReference"/>
              </w:rPr>
              <w:instrText xml:space="preserve"> REF _Ref388431491 \* MERGEFORMAT \h</w:instrText>
            </w:r>
            <w:r w:rsidR="00366F9C" w:rsidRPr="006A609D">
              <w:rPr>
                <w:rStyle w:val="CrossReference"/>
              </w:rPr>
            </w:r>
            <w:r w:rsidR="00366F9C" w:rsidRPr="006A609D">
              <w:rPr>
                <w:rStyle w:val="CrossReference"/>
              </w:rPr>
              <w:fldChar w:fldCharType="separate"/>
            </w:r>
            <w:r w:rsidR="00BC07F1" w:rsidRPr="00BC07F1">
              <w:rPr>
                <w:rStyle w:val="CrossReference"/>
              </w:rPr>
              <w:t>Understanding test windows and time zones</w:t>
            </w:r>
            <w:r w:rsidR="00366F9C" w:rsidRPr="006A609D">
              <w:rPr>
                <w:rStyle w:val="CrossReference"/>
              </w:rPr>
              <w:fldChar w:fldCharType="end"/>
            </w:r>
            <w:r w:rsidR="00B514DF" w:rsidRPr="00B514DF">
              <w:t>.</w:t>
            </w:r>
            <w:r w:rsidR="00366F9C">
              <w:t xml:space="preserve"> </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t>Test Reg System ID</w:t>
            </w:r>
          </w:p>
        </w:tc>
        <w:tc>
          <w:tcPr>
            <w:tcW w:w="7110" w:type="dxa"/>
          </w:tcPr>
          <w:p w:rsidR="002A2CE0" w:rsidRPr="00DA4B19" w:rsidRDefault="00FF01B4" w:rsidP="0029180E">
            <w:pPr>
              <w:pStyle w:val="TableText"/>
            </w:pPr>
            <w:r>
              <w:t>U</w:t>
            </w:r>
            <w:r w:rsidR="00A125E4">
              <w:t xml:space="preserve">nique system ID among all </w:t>
            </w:r>
            <w:r w:rsidR="00DD7873">
              <w:t>ART</w:t>
            </w:r>
            <w:r w:rsidR="00A125E4">
              <w:t xml:space="preserve"> deployments.</w:t>
            </w:r>
          </w:p>
        </w:tc>
      </w:tr>
      <w:tr w:rsidR="008D482F" w:rsidRPr="00F91B28" w:rsidTr="002A2CE0">
        <w:tc>
          <w:tcPr>
            <w:tcW w:w="2250" w:type="dxa"/>
          </w:tcPr>
          <w:p w:rsidR="008D482F" w:rsidRPr="002A2CE0" w:rsidRDefault="008D482F" w:rsidP="003A04A5">
            <w:pPr>
              <w:pStyle w:val="TableText"/>
              <w:rPr>
                <w:rStyle w:val="Strong"/>
              </w:rPr>
            </w:pPr>
            <w:r w:rsidRPr="008D482F">
              <w:rPr>
                <w:rStyle w:val="Strong"/>
              </w:rPr>
              <w:t>Assessment Eligibility types for export</w:t>
            </w:r>
            <w:r w:rsidR="003A04A5">
              <w:rPr>
                <w:rStyle w:val="Strong"/>
              </w:rPr>
              <w:t xml:space="preserve"> </w:t>
            </w:r>
            <w:r w:rsidRPr="008D482F">
              <w:rPr>
                <w:rStyle w:val="Strong"/>
              </w:rPr>
              <w:t>to Data Warehouse</w:t>
            </w:r>
          </w:p>
        </w:tc>
        <w:tc>
          <w:tcPr>
            <w:tcW w:w="7110" w:type="dxa"/>
          </w:tcPr>
          <w:p w:rsidR="008D482F" w:rsidRDefault="003A04A5" w:rsidP="00A125E4">
            <w:pPr>
              <w:pStyle w:val="TableText"/>
            </w:pPr>
            <w:r>
              <w:t xml:space="preserve">Indicates which assessments TDS </w:t>
            </w:r>
            <w:r w:rsidR="00A125E4">
              <w:t xml:space="preserve">delivers </w:t>
            </w:r>
            <w:r>
              <w:t xml:space="preserve">during the test window. For example, if you select only “summative,” </w:t>
            </w:r>
            <w:r w:rsidR="00A125E4">
              <w:t>then TDS delivers only summative assessments during the test window. If you select “summative” and “formative,” TDS delivers both summative and formative assessments during the test window.</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t>Share Student Identity Data</w:t>
            </w:r>
          </w:p>
        </w:tc>
        <w:tc>
          <w:tcPr>
            <w:tcW w:w="7110" w:type="dxa"/>
          </w:tcPr>
          <w:p w:rsidR="002A2CE0" w:rsidRDefault="00695DDA" w:rsidP="00695DDA">
            <w:pPr>
              <w:pStyle w:val="TableText"/>
            </w:pPr>
            <w:r>
              <w:t xml:space="preserve">If </w:t>
            </w:r>
            <w:r w:rsidR="00957A1F">
              <w:t>set to “True,”</w:t>
            </w:r>
            <w:r>
              <w:t xml:space="preserve"> </w:t>
            </w:r>
            <w:r w:rsidR="00DD7873">
              <w:t>ART</w:t>
            </w:r>
            <w:r>
              <w:t xml:space="preserve"> stores each student’s first name, last name, birth date, and SSID </w:t>
            </w:r>
            <w:r w:rsidR="00E11CB4">
              <w:t xml:space="preserve">in </w:t>
            </w:r>
            <w:r>
              <w:t>the Smart Balanced data warehouse.</w:t>
            </w:r>
          </w:p>
          <w:p w:rsidR="00695DDA" w:rsidRPr="00DA4B19" w:rsidRDefault="00957A1F" w:rsidP="00E11CB4">
            <w:pPr>
              <w:pStyle w:val="TableText"/>
            </w:pPr>
            <w:r>
              <w:t>If set to “False</w:t>
            </w:r>
            <w:r w:rsidR="00695DDA">
              <w:t>,</w:t>
            </w:r>
            <w:r>
              <w:t>”</w:t>
            </w:r>
            <w:r w:rsidR="00695DDA">
              <w:t xml:space="preserve"> </w:t>
            </w:r>
            <w:r w:rsidR="00DD7873">
              <w:t>ART</w:t>
            </w:r>
            <w:r w:rsidR="00695DDA">
              <w:t xml:space="preserve"> </w:t>
            </w:r>
            <w:r w:rsidR="00E11CB4">
              <w:t xml:space="preserve">stores </w:t>
            </w:r>
            <w:r w:rsidR="00695DDA">
              <w:t xml:space="preserve">only each student’s External </w:t>
            </w:r>
            <w:r w:rsidR="004377FD">
              <w:t>SIS number</w:t>
            </w:r>
            <w:r w:rsidR="00E11CB4">
              <w:t xml:space="preserve"> in the Smart Balanced data warehouse.</w:t>
            </w:r>
          </w:p>
        </w:tc>
      </w:tr>
      <w:tr w:rsidR="002A2CE0" w:rsidRPr="00F91B28" w:rsidTr="002A2CE0">
        <w:tc>
          <w:tcPr>
            <w:tcW w:w="2250" w:type="dxa"/>
          </w:tcPr>
          <w:p w:rsidR="002A2CE0" w:rsidRPr="002A2CE0" w:rsidRDefault="002A2CE0" w:rsidP="002A2CE0">
            <w:pPr>
              <w:pStyle w:val="TableText"/>
              <w:rPr>
                <w:rStyle w:val="Strong"/>
              </w:rPr>
            </w:pPr>
            <w:r w:rsidRPr="002A2CE0">
              <w:rPr>
                <w:rStyle w:val="Strong"/>
              </w:rPr>
              <w:t>Hide Group Of Entity Levels</w:t>
            </w:r>
          </w:p>
        </w:tc>
        <w:tc>
          <w:tcPr>
            <w:tcW w:w="7110" w:type="dxa"/>
          </w:tcPr>
          <w:p w:rsidR="002A2CE0" w:rsidRPr="00DA4B19" w:rsidRDefault="00A41F94" w:rsidP="00C76530">
            <w:pPr>
              <w:pStyle w:val="TableText"/>
            </w:pPr>
            <w:r>
              <w:t xml:space="preserve">If checked, the corresponding grouping does not appear in </w:t>
            </w:r>
            <w:r w:rsidR="0075707D">
              <w:t xml:space="preserve">the user interface for the current tenant. For example, if you mark the </w:t>
            </w:r>
            <w:r w:rsidR="0075707D" w:rsidRPr="0075707D">
              <w:rPr>
                <w:rStyle w:val="Emphasis"/>
              </w:rPr>
              <w:t xml:space="preserve">Group Of </w:t>
            </w:r>
            <w:r w:rsidR="0075707D">
              <w:rPr>
                <w:rStyle w:val="Emphasis"/>
              </w:rPr>
              <w:t>Districts</w:t>
            </w:r>
            <w:r w:rsidR="0075707D">
              <w:t xml:space="preserve"> checkbox, and your tenancy is W</w:t>
            </w:r>
            <w:r w:rsidR="00FC48FD">
              <w:t>i</w:t>
            </w:r>
            <w:r w:rsidR="0075707D">
              <w:t>scons</w:t>
            </w:r>
            <w:r w:rsidR="00C76530">
              <w:t>i</w:t>
            </w:r>
            <w:r w:rsidR="0075707D">
              <w:t>n, then all users in the Wisconsin tenancy cannot view, add, modify, or delete district groups.</w:t>
            </w:r>
          </w:p>
        </w:tc>
      </w:tr>
    </w:tbl>
    <w:p w:rsidR="009A73E5" w:rsidRDefault="009A73E5" w:rsidP="009A73E5">
      <w:pPr>
        <w:pStyle w:val="Heading2"/>
      </w:pPr>
      <w:bookmarkStart w:id="384" w:name="_Toc398805171"/>
      <w:r>
        <w:t>Manage Subjects</w:t>
      </w:r>
      <w:bookmarkEnd w:id="384"/>
    </w:p>
    <w:p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xml:space="preserve">, delete, and merge subjects that may be associated with assessments. </w:t>
      </w:r>
      <w:r w:rsidR="008E31BC">
        <w:t>You cannot modify, delete, or merge any subjects that are already associated with an assessment in ART.</w:t>
      </w:r>
    </w:p>
    <w:p w:rsidR="00957A1F" w:rsidRDefault="00957A1F" w:rsidP="009A73E5">
      <w:r>
        <w:t>The</w:t>
      </w:r>
      <w:r w:rsidR="008E31BC">
        <w:t xml:space="preserve"> </w:t>
      </w:r>
      <w:r>
        <w:t xml:space="preserve">table on this screen 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rsidR="00957A1F" w:rsidRDefault="00957A1F" w:rsidP="00957A1F">
      <w:pPr>
        <w:pStyle w:val="Caption"/>
        <w:keepNext/>
      </w:pPr>
      <w:bookmarkStart w:id="385" w:name="_Toc398805232"/>
      <w:r>
        <w:t xml:space="preserve">Figure </w:t>
      </w:r>
      <w:fldSimple w:instr=" SEQ Figure \* ARABIC ">
        <w:r w:rsidR="00BC07F1">
          <w:rPr>
            <w:noProof/>
          </w:rPr>
          <w:t>58</w:t>
        </w:r>
      </w:fldSimple>
      <w:r>
        <w:t>. Subjects Table</w:t>
      </w:r>
      <w:bookmarkEnd w:id="385"/>
    </w:p>
    <w:p w:rsidR="00957A1F" w:rsidRDefault="00957A1F" w:rsidP="00957A1F">
      <w:pPr>
        <w:jc w:val="center"/>
      </w:pPr>
      <w:r>
        <w:rPr>
          <w:noProof/>
        </w:rPr>
        <w:drawing>
          <wp:inline distT="0" distB="0" distL="0" distR="0" wp14:anchorId="300A1D77" wp14:editId="0F192E1B">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rsidTr="001B7234">
        <w:trPr>
          <w:jc w:val="center"/>
        </w:trPr>
        <w:tc>
          <w:tcPr>
            <w:tcW w:w="9576" w:type="dxa"/>
          </w:tcPr>
          <w:p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 </w:t>
            </w:r>
          </w:p>
        </w:tc>
      </w:tr>
    </w:tbl>
    <w:p w:rsidR="001B7234" w:rsidRDefault="001B7234" w:rsidP="001B7234">
      <w:pPr>
        <w:rPr>
          <w:rStyle w:val="Emphasis"/>
          <w:i w:val="0"/>
        </w:rPr>
      </w:pPr>
    </w:p>
    <w:p w:rsidR="001B7234" w:rsidRDefault="001B7234" w:rsidP="001B7234">
      <w:pPr>
        <w:pStyle w:val="Caption"/>
        <w:keepNext/>
      </w:pPr>
      <w:bookmarkStart w:id="386" w:name="_Toc398805233"/>
      <w:r>
        <w:lastRenderedPageBreak/>
        <w:t xml:space="preserve">Figure </w:t>
      </w:r>
      <w:fldSimple w:instr=" SEQ Figure \* ARABIC ">
        <w:r w:rsidR="00BC07F1">
          <w:rPr>
            <w:noProof/>
          </w:rPr>
          <w:t>59</w:t>
        </w:r>
      </w:fldSimple>
      <w:r>
        <w:t>. Add Subject Information Screen</w:t>
      </w:r>
      <w:bookmarkEnd w:id="386"/>
    </w:p>
    <w:p w:rsidR="001B7234" w:rsidRDefault="001B7234" w:rsidP="001B7234">
      <w:pPr>
        <w:jc w:val="center"/>
        <w:rPr>
          <w:rStyle w:val="Emphasis"/>
          <w:i w:val="0"/>
        </w:rPr>
      </w:pPr>
      <w:r w:rsidRPr="004B16D1">
        <w:rPr>
          <w:iCs/>
          <w:noProof/>
        </w:rPr>
        <w:drawing>
          <wp:inline distT="0" distB="0" distL="0" distR="0" wp14:anchorId="540A8D69" wp14:editId="33DFD98D">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rsidTr="002677FA">
        <w:trPr>
          <w:jc w:val="center"/>
        </w:trPr>
        <w:tc>
          <w:tcPr>
            <w:tcW w:w="9576" w:type="dxa"/>
          </w:tcPr>
          <w:p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1B7234">
              <w:rPr>
                <w:b/>
              </w:rPr>
              <w:t>New</w:t>
            </w:r>
            <w:r>
              <w:t xml:space="preserve">]. The </w:t>
            </w:r>
            <w:r w:rsidRPr="001B7234">
              <w:rPr>
                <w:b/>
                <w:i/>
              </w:rPr>
              <w:t>Add Subject Information</w:t>
            </w:r>
            <w:r>
              <w:t xml:space="preserve"> screen loads.</w:t>
            </w:r>
          </w:p>
          <w:p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new subject code displays on the </w:t>
            </w:r>
            <w:r w:rsidR="008E31BC" w:rsidRPr="008E31BC">
              <w:rPr>
                <w:rStyle w:val="Emphasis"/>
              </w:rPr>
              <w:t>Subjects</w:t>
            </w:r>
            <w:r w:rsidR="008E31BC">
              <w:t xml:space="preserve"> </w:t>
            </w:r>
            <w:r>
              <w:t>table.</w:t>
            </w:r>
          </w:p>
        </w:tc>
      </w:tr>
    </w:tbl>
    <w:p w:rsidR="001B7234" w:rsidRDefault="001B7234" w:rsidP="001B7234">
      <w:pPr>
        <w:rPr>
          <w:rStyle w:val="Emphasis"/>
          <w:i w:val="0"/>
        </w:rPr>
      </w:pPr>
    </w:p>
    <w:p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rsidTr="002677FA">
        <w:trPr>
          <w:jc w:val="center"/>
        </w:trPr>
        <w:tc>
          <w:tcPr>
            <w:tcW w:w="9576" w:type="dxa"/>
          </w:tcPr>
          <w:p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4B16D1">
              <w:rPr>
                <w:i/>
                <w:iCs/>
                <w:noProof/>
              </w:rPr>
              <w:drawing>
                <wp:inline distT="0" distB="0" distL="0" distR="0" wp14:anchorId="2DA9B8FC" wp14:editId="632A6F51">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Pr>
                <w:b/>
                <w:i/>
              </w:rPr>
              <w:t>Edit</w:t>
            </w:r>
            <w:r w:rsidR="008E31BC" w:rsidRPr="001B7234">
              <w:rPr>
                <w:b/>
                <w:i/>
              </w:rPr>
              <w:t xml:space="preserve"> Subject Information</w:t>
            </w:r>
            <w:r w:rsidR="008E31BC">
              <w:t xml:space="preserve"> screen loads.</w:t>
            </w:r>
          </w:p>
          <w:p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rsidR="001B7234" w:rsidRPr="001B7234" w:rsidRDefault="001B7234" w:rsidP="00D1375C">
            <w:pPr>
              <w:pStyle w:val="ListNumber"/>
              <w:numPr>
                <w:ilvl w:val="0"/>
                <w:numId w:val="83"/>
              </w:numPr>
              <w:rPr>
                <w:rStyle w:val="Emphasis"/>
                <w:i w:val="0"/>
                <w:iCs w:val="0"/>
              </w:rPr>
            </w:pPr>
            <w:r>
              <w:t>Click [</w:t>
            </w:r>
            <w:r w:rsidRPr="001B7234">
              <w:rPr>
                <w:b/>
              </w:rPr>
              <w:t>Save</w:t>
            </w:r>
            <w:r>
              <w:t xml:space="preserve">]. The </w:t>
            </w:r>
            <w:r w:rsidR="008E31BC">
              <w:t>modified</w:t>
            </w:r>
            <w:r>
              <w:t xml:space="preserve"> subject code displays on the </w:t>
            </w:r>
            <w:r w:rsidR="008E31BC">
              <w:t>search results table.</w:t>
            </w:r>
          </w:p>
        </w:tc>
      </w:tr>
    </w:tbl>
    <w:p w:rsidR="001B7234" w:rsidRDefault="001B7234" w:rsidP="001B7234">
      <w:pPr>
        <w:rPr>
          <w:rStyle w:val="Emphasis"/>
          <w:i w:val="0"/>
        </w:rPr>
      </w:pPr>
    </w:p>
    <w:p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rsidTr="002677FA">
        <w:trPr>
          <w:jc w:val="center"/>
        </w:trPr>
        <w:tc>
          <w:tcPr>
            <w:tcW w:w="9576" w:type="dxa"/>
          </w:tcPr>
          <w:p w:rsidR="008E31BC" w:rsidRDefault="008E31BC" w:rsidP="00D1375C">
            <w:pPr>
              <w:pStyle w:val="ListNumber"/>
              <w:numPr>
                <w:ilvl w:val="0"/>
                <w:numId w:val="85"/>
              </w:numPr>
            </w:pPr>
            <w:r>
              <w:t xml:space="preserve">In the search results table, click [ </w:t>
            </w:r>
            <w:r w:rsidRPr="004B16D1">
              <w:rPr>
                <w:i/>
                <w:noProof/>
              </w:rPr>
              <w:drawing>
                <wp:inline distT="0" distB="0" distL="0" distR="0" wp14:anchorId="6DFD531C" wp14:editId="2A6A4D76">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rsidR="008E31BC" w:rsidRDefault="008E31BC" w:rsidP="001B7234">
      <w:pPr>
        <w:rPr>
          <w:rStyle w:val="Emphasis"/>
          <w:i w:val="0"/>
        </w:rPr>
      </w:pPr>
    </w:p>
    <w:p w:rsidR="00A47719" w:rsidRDefault="00A47719" w:rsidP="00A47719">
      <w:pPr>
        <w:pStyle w:val="Caption"/>
        <w:keepNext/>
      </w:pPr>
      <w:bookmarkStart w:id="387" w:name="_Toc398805234"/>
      <w:r>
        <w:t xml:space="preserve">Figure </w:t>
      </w:r>
      <w:fldSimple w:instr=" SEQ Figure \* ARABIC ">
        <w:r w:rsidR="00BC07F1">
          <w:rPr>
            <w:noProof/>
          </w:rPr>
          <w:t>60</w:t>
        </w:r>
      </w:fldSimple>
      <w:r>
        <w:t>. Merge Subject Screen</w:t>
      </w:r>
      <w:bookmarkEnd w:id="387"/>
    </w:p>
    <w:p w:rsidR="00A47719" w:rsidRDefault="00A47719" w:rsidP="00A47719">
      <w:pPr>
        <w:jc w:val="center"/>
        <w:rPr>
          <w:rStyle w:val="Emphasis"/>
        </w:rPr>
      </w:pPr>
      <w:r w:rsidRPr="004B16D1">
        <w:rPr>
          <w:i/>
          <w:iCs/>
          <w:noProof/>
        </w:rPr>
        <w:drawing>
          <wp:inline distT="0" distB="0" distL="0" distR="0" wp14:anchorId="4B2A7E1C" wp14:editId="3834D4A2">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rsidR="008E31BC" w:rsidRDefault="008E31BC" w:rsidP="001B7234">
      <w:pPr>
        <w:rPr>
          <w:rStyle w:val="Emphasis"/>
        </w:rPr>
      </w:pPr>
      <w:r w:rsidRPr="008E31BC">
        <w:rPr>
          <w:rStyle w:val="Emphasis"/>
        </w:rPr>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rsidTr="002677FA">
        <w:trPr>
          <w:jc w:val="center"/>
        </w:trPr>
        <w:tc>
          <w:tcPr>
            <w:tcW w:w="9576" w:type="dxa"/>
          </w:tcPr>
          <w:p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00A47719">
              <w:rPr>
                <w:rStyle w:val="Emphasis"/>
                <w:i w:val="0"/>
              </w:rPr>
              <w:t xml:space="preserve"> </w:t>
            </w:r>
            <w:r w:rsidRPr="004B16D1">
              <w:rPr>
                <w:i/>
                <w:iCs/>
                <w:noProof/>
              </w:rPr>
              <w:drawing>
                <wp:inline distT="0" distB="0" distL="0" distR="0" wp14:anchorId="5DCE2A3C" wp14:editId="49372267">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Pr>
                <w:b/>
                <w:i/>
              </w:rPr>
              <w:t>Merge</w:t>
            </w:r>
            <w:r w:rsidRPr="008E31BC">
              <w:rPr>
                <w:b/>
                <w:i/>
              </w:rPr>
              <w:t xml:space="preserve"> Subject </w:t>
            </w:r>
            <w:r>
              <w:t>screen loads.</w:t>
            </w:r>
          </w:p>
          <w:p w:rsidR="008E31BC" w:rsidRDefault="008E31BC" w:rsidP="00D1375C">
            <w:pPr>
              <w:pStyle w:val="ListNumber"/>
              <w:numPr>
                <w:ilvl w:val="0"/>
                <w:numId w:val="83"/>
              </w:numPr>
            </w:pPr>
            <w:r>
              <w:t xml:space="preserve">From the </w:t>
            </w:r>
            <w:r>
              <w:rPr>
                <w:i/>
              </w:rPr>
              <w:t>New S</w:t>
            </w:r>
            <w:r w:rsidRPr="001B7234">
              <w:rPr>
                <w:i/>
              </w:rPr>
              <w:t>ubject Code</w:t>
            </w:r>
            <w:r>
              <w:t xml:space="preserve"> drop-down list, select the new subject with which to merge.</w:t>
            </w:r>
          </w:p>
          <w:p w:rsidR="008E31BC" w:rsidRPr="001B7234" w:rsidRDefault="008E31BC" w:rsidP="00D1375C">
            <w:pPr>
              <w:pStyle w:val="ListNumber"/>
              <w:numPr>
                <w:ilvl w:val="0"/>
                <w:numId w:val="83"/>
              </w:numPr>
              <w:rPr>
                <w:rStyle w:val="Emphasis"/>
                <w:i w:val="0"/>
                <w:iCs w:val="0"/>
              </w:rPr>
            </w:pPr>
            <w:r>
              <w:t>Click [</w:t>
            </w:r>
            <w:r>
              <w:rPr>
                <w:b/>
              </w:rPr>
              <w:t>Merge</w:t>
            </w:r>
            <w:r>
              <w:t>]. The original subject merges with the new subject.</w:t>
            </w:r>
          </w:p>
        </w:tc>
      </w:tr>
    </w:tbl>
    <w:p w:rsidR="001A029C" w:rsidRPr="0095603E" w:rsidRDefault="00360EEF" w:rsidP="00360EEF">
      <w:pPr>
        <w:pStyle w:val="Heading1"/>
      </w:pPr>
      <w:bookmarkStart w:id="388" w:name="_Appendix_B._Resolving"/>
      <w:bookmarkStart w:id="389" w:name="_Appendix_B:_Opening"/>
      <w:bookmarkStart w:id="390" w:name="_Toc335300722"/>
      <w:bookmarkStart w:id="391" w:name="_Toc336261688"/>
      <w:bookmarkStart w:id="392" w:name="_Toc345239414"/>
      <w:bookmarkStart w:id="393" w:name="_Ref389477404"/>
      <w:bookmarkStart w:id="394" w:name="_Ref389477416"/>
      <w:bookmarkStart w:id="395" w:name="_Toc391560350"/>
      <w:bookmarkStart w:id="396" w:name="_Ref398724196"/>
      <w:bookmarkStart w:id="397" w:name="_Toc398805172"/>
      <w:bookmarkEnd w:id="388"/>
      <w:bookmarkEnd w:id="389"/>
      <w:r>
        <w:lastRenderedPageBreak/>
        <w:t xml:space="preserve">Appendix B. </w:t>
      </w:r>
      <w:r w:rsidR="001A029C" w:rsidRPr="0095603E">
        <w:t>Opening a CSV File in Excel</w:t>
      </w:r>
      <w:bookmarkEnd w:id="390"/>
      <w:bookmarkEnd w:id="391"/>
      <w:bookmarkEnd w:id="392"/>
      <w:bookmarkEnd w:id="393"/>
      <w:bookmarkEnd w:id="394"/>
      <w:bookmarkEnd w:id="395"/>
      <w:bookmarkEnd w:id="396"/>
      <w:bookmarkEnd w:id="397"/>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rsidR="001A029C" w:rsidRPr="00633127" w:rsidRDefault="001A029C" w:rsidP="00E953F0">
            <w:pPr>
              <w:pStyle w:val="ImageRight"/>
            </w:pPr>
            <w:r w:rsidRPr="00633127">
              <w:drawing>
                <wp:inline distT="0" distB="0" distL="0" distR="0" wp14:anchorId="632FA4C1" wp14:editId="35D06A10">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rsidTr="001A029C">
        <w:tc>
          <w:tcPr>
            <w:tcW w:w="4968" w:type="dxa"/>
            <w:tcBorders>
              <w:top w:val="single" w:sz="4" w:space="0" w:color="auto"/>
              <w:bottom w:val="single" w:sz="4" w:space="0" w:color="auto"/>
            </w:tcBorders>
          </w:tcPr>
          <w:p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633127">
              <w:rPr>
                <w:b/>
              </w:rPr>
              <w:t>Import</w:t>
            </w:r>
            <w:r w:rsidRPr="00633127">
              <w:t xml:space="preserve">]. </w:t>
            </w:r>
          </w:p>
        </w:tc>
        <w:tc>
          <w:tcPr>
            <w:tcW w:w="4590" w:type="dxa"/>
            <w:tcBorders>
              <w:top w:val="single" w:sz="4" w:space="0" w:color="auto"/>
            </w:tcBorders>
          </w:tcPr>
          <w:p w:rsidR="001A029C" w:rsidRPr="00633127" w:rsidRDefault="001A029C" w:rsidP="00E953F0">
            <w:pPr>
              <w:pStyle w:val="ImageRight"/>
            </w:pPr>
            <w:r w:rsidRPr="00633127">
              <w:drawing>
                <wp:inline distT="0" distB="0" distL="0" distR="0" wp14:anchorId="1781BB83" wp14:editId="67033FF1">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rsidTr="0070766E">
        <w:tc>
          <w:tcPr>
            <w:tcW w:w="4968" w:type="dxa"/>
            <w:tcBorders>
              <w:bottom w:val="nil"/>
            </w:tcBorders>
          </w:tcPr>
          <w:p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rsidR="001A029C" w:rsidRPr="00633127" w:rsidRDefault="001A029C" w:rsidP="00E953F0">
            <w:pPr>
              <w:pStyle w:val="ImageRight"/>
            </w:pPr>
            <w:r w:rsidRPr="00633127">
              <w:drawing>
                <wp:inline distT="0" distB="0" distL="0" distR="0" wp14:anchorId="02B8F8F7" wp14:editId="0D33CB3D">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rsidTr="0070766E">
        <w:tc>
          <w:tcPr>
            <w:tcW w:w="4968" w:type="dxa"/>
            <w:tcBorders>
              <w:top w:val="nil"/>
            </w:tcBorders>
          </w:tcPr>
          <w:p w:rsidR="001A029C" w:rsidRPr="00633127" w:rsidRDefault="001A029C" w:rsidP="00D1375C">
            <w:pPr>
              <w:pStyle w:val="ListParagraph"/>
              <w:numPr>
                <w:ilvl w:val="1"/>
                <w:numId w:val="58"/>
              </w:numPr>
              <w:spacing w:before="60" w:after="60"/>
              <w:ind w:left="1080"/>
            </w:pPr>
            <w:r w:rsidRPr="00633127">
              <w:rPr>
                <w:b/>
              </w:rPr>
              <w:t>Step 1:</w:t>
            </w:r>
            <w:r w:rsidRPr="00633127">
              <w:t xml:space="preserve"> Make sure “Delimited” is selected, and click [</w:t>
            </w:r>
            <w:r w:rsidRPr="00633127">
              <w:rPr>
                <w:b/>
              </w:rPr>
              <w:t>Next</w:t>
            </w:r>
            <w:r w:rsidRPr="00633127">
              <w:t xml:space="preserve">]. </w:t>
            </w:r>
          </w:p>
          <w:p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rsidR="001A029C" w:rsidRPr="00633127" w:rsidRDefault="001A029C" w:rsidP="0070766E">
            <w:pPr>
              <w:spacing w:before="60" w:after="60"/>
              <w:jc w:val="right"/>
            </w:pPr>
          </w:p>
        </w:tc>
      </w:tr>
      <w:tr w:rsidR="001A029C" w:rsidRPr="00633127" w:rsidTr="0070766E">
        <w:tc>
          <w:tcPr>
            <w:tcW w:w="4968" w:type="dxa"/>
          </w:tcPr>
          <w:p w:rsidR="001A029C" w:rsidRPr="00633127" w:rsidRDefault="001A029C" w:rsidP="00D1375C">
            <w:pPr>
              <w:pStyle w:val="ListParagraph"/>
              <w:numPr>
                <w:ilvl w:val="1"/>
                <w:numId w:val="58"/>
              </w:numPr>
              <w:spacing w:before="60" w:after="60"/>
              <w:ind w:left="1080"/>
            </w:pPr>
            <w:r w:rsidRPr="00633127">
              <w:rPr>
                <w:b/>
              </w:rPr>
              <w:t>Step 2:</w:t>
            </w:r>
            <w:r w:rsidRPr="00633127">
              <w:t xml:space="preserve"> Click the check</w:t>
            </w:r>
            <w:r>
              <w:t xml:space="preserve"> </w:t>
            </w:r>
            <w:r w:rsidRPr="00633127">
              <w:t>box next to “Comma” and click [</w:t>
            </w:r>
            <w:r w:rsidRPr="00633127">
              <w:rPr>
                <w:b/>
              </w:rPr>
              <w:t>Next</w:t>
            </w:r>
            <w:r w:rsidRPr="00633127">
              <w:t>].</w:t>
            </w:r>
          </w:p>
        </w:tc>
        <w:tc>
          <w:tcPr>
            <w:tcW w:w="4590" w:type="dxa"/>
          </w:tcPr>
          <w:p w:rsidR="001A029C" w:rsidRPr="00633127" w:rsidRDefault="001A029C" w:rsidP="00E953F0">
            <w:pPr>
              <w:pStyle w:val="ImageRight"/>
            </w:pPr>
            <w:r w:rsidRPr="00633127">
              <w:drawing>
                <wp:inline distT="0" distB="0" distL="0" distR="0" wp14:anchorId="17089CC9" wp14:editId="40738947">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rsidTr="0070766E">
        <w:tc>
          <w:tcPr>
            <w:tcW w:w="4968" w:type="dxa"/>
          </w:tcPr>
          <w:p w:rsidR="001A029C" w:rsidRPr="00633127" w:rsidRDefault="001A029C" w:rsidP="00D1375C">
            <w:pPr>
              <w:pStyle w:val="ListParagraph"/>
              <w:numPr>
                <w:ilvl w:val="1"/>
                <w:numId w:val="58"/>
              </w:numPr>
              <w:spacing w:before="60" w:after="60"/>
              <w:ind w:left="1080"/>
            </w:pPr>
            <w:r w:rsidRPr="00633127">
              <w:rPr>
                <w:b/>
              </w:rPr>
              <w:t>Step 3:</w:t>
            </w:r>
            <w:r w:rsidRPr="00633127">
              <w:t xml:space="preserve"> Format numerical data as text. </w:t>
            </w:r>
          </w:p>
          <w:p w:rsidR="001A029C" w:rsidRPr="00633127" w:rsidRDefault="001A029C" w:rsidP="00D1375C">
            <w:pPr>
              <w:pStyle w:val="ListParagraph"/>
              <w:numPr>
                <w:ilvl w:val="0"/>
                <w:numId w:val="58"/>
              </w:numPr>
              <w:spacing w:before="60" w:after="0"/>
              <w:ind w:left="1440"/>
            </w:pPr>
            <w:r w:rsidRPr="00633127">
              <w:t>In the Data Preview section, click a column. (The selected column will have a black background.)</w:t>
            </w:r>
          </w:p>
          <w:p w:rsidR="001A029C" w:rsidRPr="00633127" w:rsidRDefault="001A029C" w:rsidP="00D1375C">
            <w:pPr>
              <w:pStyle w:val="ListParagraph"/>
              <w:numPr>
                <w:ilvl w:val="0"/>
                <w:numId w:val="58"/>
              </w:numPr>
              <w:spacing w:after="0"/>
              <w:ind w:left="1440"/>
            </w:pPr>
            <w:r w:rsidRPr="00633127">
              <w:t>In the Column Data Format section, click the radio button next to “Text.”</w:t>
            </w:r>
          </w:p>
          <w:p w:rsidR="001A029C" w:rsidRPr="00633127" w:rsidRDefault="001A029C" w:rsidP="00D1375C">
            <w:pPr>
              <w:pStyle w:val="ListParagraph"/>
              <w:numPr>
                <w:ilvl w:val="0"/>
                <w:numId w:val="58"/>
              </w:numPr>
              <w:spacing w:after="0"/>
              <w:ind w:left="1440"/>
            </w:pPr>
            <w:r>
              <w:t>Repeat for each column.</w:t>
            </w:r>
          </w:p>
          <w:p w:rsidR="001A029C" w:rsidRPr="00633127" w:rsidRDefault="001A029C" w:rsidP="00D1375C">
            <w:pPr>
              <w:pStyle w:val="ListParagraph"/>
              <w:numPr>
                <w:ilvl w:val="0"/>
                <w:numId w:val="60"/>
              </w:numPr>
              <w:spacing w:before="60" w:after="60"/>
              <w:ind w:left="1080"/>
            </w:pPr>
            <w:r w:rsidRPr="00633127">
              <w:t>Click [</w:t>
            </w:r>
            <w:r w:rsidRPr="00633127">
              <w:rPr>
                <w:b/>
              </w:rPr>
              <w:t>Finish</w:t>
            </w:r>
            <w:r w:rsidRPr="00633127">
              <w:t xml:space="preserve">]. The data should populate in separate columns in Excel. </w:t>
            </w:r>
          </w:p>
        </w:tc>
        <w:tc>
          <w:tcPr>
            <w:tcW w:w="4590" w:type="dxa"/>
          </w:tcPr>
          <w:p w:rsidR="001A029C" w:rsidRPr="00633127" w:rsidRDefault="001A029C" w:rsidP="00E953F0">
            <w:pPr>
              <w:pStyle w:val="ImageRight"/>
            </w:pPr>
            <w:r w:rsidRPr="00633127">
              <w:drawing>
                <wp:inline distT="0" distB="0" distL="0" distR="0" wp14:anchorId="2B663136" wp14:editId="0A7AC0A2">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rsidR="004B4E28" w:rsidRDefault="00360EEF" w:rsidP="00360EEF">
      <w:pPr>
        <w:pStyle w:val="Heading1"/>
      </w:pPr>
      <w:bookmarkStart w:id="398" w:name="_Toc335300723"/>
      <w:bookmarkStart w:id="399" w:name="_Toc336261689"/>
      <w:bookmarkStart w:id="400" w:name="_Toc345239415"/>
      <w:bookmarkStart w:id="401" w:name="_Ref389477450"/>
      <w:bookmarkStart w:id="402" w:name="_Ref389477454"/>
      <w:bookmarkStart w:id="403" w:name="_Toc391560351"/>
      <w:bookmarkStart w:id="404" w:name="_Toc398805173"/>
      <w:r>
        <w:lastRenderedPageBreak/>
        <w:t xml:space="preserve">Appendix C. </w:t>
      </w:r>
      <w:r w:rsidR="004B4E28">
        <w:t>Common Errors with File Uploads</w:t>
      </w:r>
      <w:bookmarkEnd w:id="398"/>
      <w:bookmarkEnd w:id="399"/>
      <w:bookmarkEnd w:id="400"/>
      <w:bookmarkEnd w:id="401"/>
      <w:bookmarkEnd w:id="402"/>
      <w:bookmarkEnd w:id="403"/>
      <w:bookmarkEnd w:id="404"/>
    </w:p>
    <w:p w:rsidR="004B4E28" w:rsidRPr="00633127" w:rsidRDefault="004B4E28" w:rsidP="004B4E28">
      <w:r w:rsidRPr="00633127">
        <w:t>For upload tasks</w:t>
      </w:r>
      <w:r>
        <w:t>,</w:t>
      </w:r>
      <w:r w:rsidRPr="00633127">
        <w:t xml:space="preserve"> common errors can prevent records from being added or modified correctly. </w:t>
      </w:r>
    </w:p>
    <w:p w:rsidR="004B4E28" w:rsidRPr="00633127" w:rsidRDefault="004B4E28" w:rsidP="00181533">
      <w:pPr>
        <w:pStyle w:val="SectionHeading"/>
      </w:pPr>
      <w:r w:rsidRPr="00633127">
        <w:t>File Validation</w:t>
      </w:r>
    </w:p>
    <w:p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rsidR="004B4E28" w:rsidRPr="00633127" w:rsidRDefault="004B4E28" w:rsidP="004B4E28">
      <w:pPr>
        <w:rPr>
          <w:b/>
          <w:i/>
        </w:rPr>
      </w:pPr>
      <w:r w:rsidRPr="00633127">
        <w:rPr>
          <w:b/>
          <w:i/>
        </w:rPr>
        <w:t>If your file has errors</w:t>
      </w:r>
    </w:p>
    <w:p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p>
    <w:p w:rsidR="004B4E28" w:rsidRPr="004B4E28" w:rsidRDefault="004B4E28" w:rsidP="004B4E28">
      <w:pPr>
        <w:rPr>
          <w:i/>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4B4E28">
        <w:rPr>
          <w:i/>
        </w:rPr>
        <w:t xml:space="preserve"> </w:t>
      </w:r>
      <w:r w:rsidRPr="00633127">
        <w:rPr>
          <w:i/>
        </w:rPr>
        <w:t xml:space="preserve">Note: It is possible for a single record to have multiple errors. </w:t>
      </w:r>
    </w:p>
    <w:p w:rsidR="004B4E28" w:rsidRPr="007A37E8" w:rsidRDefault="003740BC" w:rsidP="00796A00">
      <w:pPr>
        <w:pStyle w:val="ImageCaption"/>
      </w:pPr>
      <w:bookmarkStart w:id="405" w:name="_Toc391560270"/>
      <w:bookmarkStart w:id="406" w:name="_Toc398805235"/>
      <w:r>
        <w:t>Figure </w:t>
      </w:r>
      <w:fldSimple w:instr=" SEQ Figure \* ARABIC ">
        <w:r w:rsidR="00BC07F1">
          <w:rPr>
            <w:noProof/>
          </w:rPr>
          <w:t>61</w:t>
        </w:r>
      </w:fldSimple>
      <w:r w:rsidRPr="00E17057">
        <w:t xml:space="preserve">. </w:t>
      </w:r>
      <w:r w:rsidR="004B4E28">
        <w:t>Sample Error Message</w:t>
      </w:r>
      <w:bookmarkEnd w:id="405"/>
      <w:bookmarkEnd w:id="406"/>
    </w:p>
    <w:p w:rsidR="004B4E28" w:rsidRPr="00633127" w:rsidRDefault="004B4E28" w:rsidP="003740BC">
      <w:pPr>
        <w:pStyle w:val="Image"/>
      </w:pPr>
      <w:r>
        <w:drawing>
          <wp:inline distT="0" distB="0" distL="0" distR="0" wp14:anchorId="223CBC6D" wp14:editId="0F157692">
            <wp:extent cx="5486400" cy="5574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57432"/>
                    </a:xfrm>
                    <a:prstGeom prst="rect">
                      <a:avLst/>
                    </a:prstGeom>
                    <a:noFill/>
                    <a:ln>
                      <a:noFill/>
                    </a:ln>
                  </pic:spPr>
                </pic:pic>
              </a:graphicData>
            </a:graphic>
          </wp:inline>
        </w:drawing>
      </w:r>
    </w:p>
    <w:p w:rsidR="004B4E28" w:rsidRPr="00633127" w:rsidRDefault="004B4E28" w:rsidP="004B4E28"/>
    <w:p w:rsidR="004B4E28" w:rsidRPr="00633127" w:rsidRDefault="004B4E28" w:rsidP="00910B75">
      <w:pPr>
        <w:pStyle w:val="ListBullet"/>
      </w:pPr>
      <w:r w:rsidRPr="00074CF8">
        <w:rPr>
          <w:rStyle w:val="Strong"/>
        </w:rPr>
        <w:t>Record #:</w:t>
      </w:r>
      <w:r w:rsidRPr="00633127">
        <w:t xml:space="preserve"> The row in the file in which the error appeared</w:t>
      </w:r>
    </w:p>
    <w:p w:rsidR="004B4E28" w:rsidRPr="00633127" w:rsidRDefault="004B4E28" w:rsidP="00910B75">
      <w:pPr>
        <w:pStyle w:val="ListBullet"/>
      </w:pPr>
      <w:r w:rsidRPr="00074CF8">
        <w:rPr>
          <w:rStyle w:val="Strong"/>
        </w:rPr>
        <w:t>Field Name:</w:t>
      </w:r>
      <w:r w:rsidRPr="00633127">
        <w:t xml:space="preserve"> The column name that contains the error</w:t>
      </w:r>
    </w:p>
    <w:p w:rsidR="004B4E28" w:rsidRPr="00633127" w:rsidRDefault="004B4E28" w:rsidP="00910B75">
      <w:pPr>
        <w:pStyle w:val="ListBullet"/>
      </w:pPr>
      <w:r w:rsidRPr="00074CF8">
        <w:rPr>
          <w:rStyle w:val="Strong"/>
        </w:rPr>
        <w:t>Field Value:</w:t>
      </w:r>
      <w:r w:rsidRPr="00633127">
        <w:t xml:space="preserve"> The text that you entered in the cell</w:t>
      </w:r>
    </w:p>
    <w:p w:rsidR="004B4E28" w:rsidRPr="00633127" w:rsidRDefault="004B4E28" w:rsidP="00910B75">
      <w:pPr>
        <w:pStyle w:val="ListBullet"/>
      </w:pPr>
      <w:r w:rsidRPr="00074CF8">
        <w:rPr>
          <w:rStyle w:val="Strong"/>
        </w:rPr>
        <w:t>Validation Message:</w:t>
      </w:r>
      <w:r w:rsidRPr="00633127">
        <w:t xml:space="preserve"> A brief description of the error</w:t>
      </w:r>
    </w:p>
    <w:p w:rsidR="004B4E28" w:rsidRPr="00633127" w:rsidRDefault="004B4E28" w:rsidP="004B4E28">
      <w:r w:rsidRPr="00633127">
        <w:t>Depending on the severity of the error(s)</w:t>
      </w:r>
      <w:r>
        <w:t>, one of the following will occur</w:t>
      </w:r>
      <w:r w:rsidRPr="00633127">
        <w:t>:</w:t>
      </w:r>
    </w:p>
    <w:p w:rsidR="004B4E28" w:rsidRPr="00633127" w:rsidRDefault="004B4E28" w:rsidP="00910B75">
      <w:pPr>
        <w:pStyle w:val="ListBullet"/>
      </w:pPr>
      <w:r>
        <w:t>T</w:t>
      </w:r>
      <w:r w:rsidRPr="00633127">
        <w:t>he file will fail to upload</w:t>
      </w:r>
      <w:r>
        <w:t>.</w:t>
      </w:r>
      <w:r w:rsidRPr="00633127">
        <w:t xml:space="preserve"> </w:t>
      </w:r>
    </w:p>
    <w:p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rsidR="004B4E28" w:rsidRPr="00633127" w:rsidRDefault="004B4E28" w:rsidP="001672FC">
      <w:pPr>
        <w:pStyle w:val="Image"/>
      </w:pPr>
      <w:r>
        <w:drawing>
          <wp:inline distT="0" distB="0" distL="0" distR="0" wp14:anchorId="457271C4" wp14:editId="528344EB">
            <wp:extent cx="5943600" cy="974725"/>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chemeClr val="bg1">
                          <a:lumMod val="65000"/>
                        </a:schemeClr>
                      </a:solidFill>
                    </a:ln>
                  </pic:spPr>
                </pic:pic>
              </a:graphicData>
            </a:graphic>
          </wp:inline>
        </w:drawing>
      </w:r>
    </w:p>
    <w:p w:rsidR="004B4E28" w:rsidRPr="00633127" w:rsidRDefault="004B4E28" w:rsidP="004B4E28"/>
    <w:p w:rsidR="004B4E28" w:rsidRPr="00633127" w:rsidRDefault="004B4E28" w:rsidP="005845CC">
      <w:pPr>
        <w:keepNext/>
      </w:pPr>
      <w:r w:rsidRPr="00633127">
        <w:lastRenderedPageBreak/>
        <w:t>If your file included errors, you have two options:</w:t>
      </w:r>
    </w:p>
    <w:p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rsidR="004B4E28" w:rsidRPr="00633127" w:rsidRDefault="004B4E28" w:rsidP="000406B3">
      <w:pPr>
        <w:pStyle w:val="ListBullet"/>
        <w:tabs>
          <w:tab w:val="clear" w:pos="360"/>
          <w:tab w:val="num" w:pos="720"/>
        </w:tabs>
      </w:pPr>
      <w:r w:rsidRPr="00074CF8">
        <w:rPr>
          <w:rStyle w:val="Strong"/>
        </w:rPr>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rsidR="004B4E28" w:rsidRPr="00633127" w:rsidRDefault="004B4E28" w:rsidP="00910B75">
      <w:pPr>
        <w:pStyle w:val="SectionHeading"/>
      </w:pPr>
      <w:r w:rsidRPr="00633127">
        <w:t>These are some common errors:</w:t>
      </w:r>
    </w:p>
    <w:p w:rsidR="004B4E28" w:rsidRPr="00633127" w:rsidRDefault="004B4E28" w:rsidP="00910B75">
      <w:pPr>
        <w:pStyle w:val="ListBullet"/>
      </w:pPr>
      <w:r w:rsidRPr="00633127">
        <w:t>Having blank rows between records</w:t>
      </w:r>
    </w:p>
    <w:p w:rsidR="004B4E28" w:rsidRPr="00633127" w:rsidRDefault="004B4E28" w:rsidP="00910B75">
      <w:pPr>
        <w:pStyle w:val="ListBullet"/>
      </w:pPr>
      <w:r w:rsidRPr="00633127">
        <w:t>Inserting invalid characters (refer to appropriate user guide sections for information about accepted formats)</w:t>
      </w:r>
    </w:p>
    <w:p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rsidR="00EA3BD6" w:rsidRDefault="00EA3BD6" w:rsidP="00EA3BD6">
      <w:pPr>
        <w:pStyle w:val="ListBullet"/>
        <w:numPr>
          <w:ilvl w:val="0"/>
          <w:numId w:val="0"/>
        </w:numPr>
      </w:pPr>
    </w:p>
    <w:p w:rsidR="00EA3BD6" w:rsidRDefault="00EA3BD6" w:rsidP="00EA3BD6">
      <w:pPr>
        <w:pStyle w:val="Heading1"/>
      </w:pPr>
      <w:bookmarkStart w:id="407" w:name="_Ref397525505"/>
      <w:bookmarkStart w:id="408" w:name="_Toc398805174"/>
      <w:r>
        <w:lastRenderedPageBreak/>
        <w:t>Appendix D. About the Calendar Widgets</w:t>
      </w:r>
      <w:bookmarkEnd w:id="407"/>
      <w:bookmarkEnd w:id="408"/>
    </w:p>
    <w:p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3"/>
        <w:gridCol w:w="4727"/>
      </w:tblGrid>
      <w:tr w:rsidR="00A408A5"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A408A5" w:rsidRDefault="00A408A5" w:rsidP="00853036">
            <w:pPr>
              <w:pStyle w:val="ListBullet"/>
              <w:numPr>
                <w:ilvl w:val="0"/>
                <w:numId w:val="104"/>
              </w:numPr>
              <w:ind w:left="360"/>
            </w:pPr>
            <w:r>
              <w:t xml:space="preserve">To access the calendar widget, click the calendar [ </w:t>
            </w:r>
            <w:r>
              <w:rPr>
                <w:noProof/>
              </w:rPr>
              <w:drawing>
                <wp:inline distT="0" distB="0" distL="0" distR="0" wp14:anchorId="10F7C79C" wp14:editId="0CB17627">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p>
          <w:p w:rsidR="00A408A5" w:rsidRDefault="00A408A5" w:rsidP="00853036">
            <w:pPr>
              <w:pStyle w:val="ListBullet"/>
              <w:numPr>
                <w:ilvl w:val="0"/>
                <w:numId w:val="104"/>
              </w:numPr>
              <w:ind w:left="360"/>
            </w:pPr>
            <w:r>
              <w:t>To select a date, simply click the date on the calendar.</w:t>
            </w:r>
          </w:p>
          <w:p w:rsidR="00A408A5" w:rsidRDefault="00A408A5" w:rsidP="00853036">
            <w:pPr>
              <w:pStyle w:val="ListBullet"/>
              <w:numPr>
                <w:ilvl w:val="0"/>
                <w:numId w:val="104"/>
              </w:numPr>
              <w:ind w:left="360"/>
            </w:pPr>
            <w:r>
              <w:t>To navigate to a different month, use the arrow buttons in the upper corners.</w:t>
            </w:r>
          </w:p>
          <w:p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rsidR="00A408A5" w:rsidRDefault="00A408A5" w:rsidP="00853036">
            <w:pPr>
              <w:pStyle w:val="ListBullet"/>
              <w:numPr>
                <w:ilvl w:val="0"/>
                <w:numId w:val="104"/>
              </w:numPr>
              <w:ind w:left="360"/>
            </w:pPr>
            <w:r>
              <w:t>To close the widget, click [</w:t>
            </w:r>
            <w:r w:rsidRPr="00A408A5">
              <w:rPr>
                <w:rStyle w:val="Strong"/>
              </w:rPr>
              <w:t>Close</w:t>
            </w:r>
            <w:r>
              <w:t>].</w:t>
            </w:r>
          </w:p>
          <w:p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rsidR="00A408A5" w:rsidRDefault="00A408A5" w:rsidP="00A408A5">
            <w:pPr>
              <w:pStyle w:val="Caption"/>
              <w:keepNext/>
            </w:pPr>
            <w:bookmarkStart w:id="409" w:name="_Toc398805236"/>
            <w:r>
              <w:t xml:space="preserve">Figure </w:t>
            </w:r>
            <w:fldSimple w:instr=" SEQ Figure \* ARABIC ">
              <w:r w:rsidR="00BC07F1">
                <w:rPr>
                  <w:noProof/>
                </w:rPr>
                <w:t>62</w:t>
              </w:r>
            </w:fldSimple>
            <w:r>
              <w:t>. Calendar Widget</w:t>
            </w:r>
            <w:bookmarkEnd w:id="409"/>
          </w:p>
          <w:p w:rsidR="00A408A5" w:rsidRDefault="00A408A5" w:rsidP="00A408A5">
            <w:pPr>
              <w:pStyle w:val="ListBullet"/>
              <w:numPr>
                <w:ilvl w:val="0"/>
                <w:numId w:val="0"/>
              </w:numPr>
              <w:jc w:val="center"/>
            </w:pPr>
            <w:r>
              <w:rPr>
                <w:noProof/>
              </w:rPr>
              <w:drawing>
                <wp:inline distT="0" distB="0" distL="0" distR="0" wp14:anchorId="0F0E7EC7" wp14:editId="3A224C25">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rsidR="00A408A5" w:rsidRDefault="00A408A5" w:rsidP="00A408A5">
            <w:pPr>
              <w:pStyle w:val="Caption"/>
              <w:keepNext/>
            </w:pPr>
          </w:p>
          <w:p w:rsidR="00A408A5" w:rsidRDefault="00A408A5" w:rsidP="00A408A5">
            <w:pPr>
              <w:pStyle w:val="Caption"/>
              <w:keepNext/>
            </w:pPr>
            <w:bookmarkStart w:id="410" w:name="_Toc398805237"/>
            <w:r>
              <w:t xml:space="preserve">Figure </w:t>
            </w:r>
            <w:fldSimple w:instr=" SEQ Figure \* ARABIC ">
              <w:r w:rsidR="00BC07F1">
                <w:rPr>
                  <w:noProof/>
                </w:rPr>
                <w:t>63</w:t>
              </w:r>
            </w:fldSimple>
            <w:r>
              <w:t>. Calendar Widget: Year View</w:t>
            </w:r>
            <w:bookmarkEnd w:id="410"/>
          </w:p>
          <w:p w:rsidR="00A408A5" w:rsidRDefault="00A408A5" w:rsidP="00A408A5">
            <w:pPr>
              <w:pStyle w:val="ListBullet"/>
              <w:numPr>
                <w:ilvl w:val="0"/>
                <w:numId w:val="0"/>
              </w:numPr>
              <w:jc w:val="center"/>
            </w:pPr>
            <w:r>
              <w:rPr>
                <w:noProof/>
              </w:rPr>
              <w:drawing>
                <wp:inline distT="0" distB="0" distL="0" distR="0" wp14:anchorId="29181704" wp14:editId="1C37CF58">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rsidR="00EA3BD6" w:rsidRDefault="00EA3BD6" w:rsidP="00EA3BD6">
      <w:pPr>
        <w:pStyle w:val="ListBullet"/>
        <w:numPr>
          <w:ilvl w:val="0"/>
          <w:numId w:val="0"/>
        </w:numPr>
      </w:pPr>
    </w:p>
    <w:p w:rsidR="00957F19" w:rsidRDefault="00957F19" w:rsidP="00957F19">
      <w:pPr>
        <w:pStyle w:val="ListBullet"/>
        <w:numPr>
          <w:ilvl w:val="0"/>
          <w:numId w:val="0"/>
        </w:numPr>
        <w:ind w:left="360"/>
        <w:jc w:val="center"/>
      </w:pPr>
    </w:p>
    <w:sectPr w:rsidR="00957F19" w:rsidSect="00034A4C">
      <w:headerReference w:type="default" r:id="rId112"/>
      <w:footerReference w:type="default" r:id="rId113"/>
      <w:pgSz w:w="12240" w:h="15840" w:code="1"/>
      <w:pgMar w:top="1872"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avis, Evan" w:date="2014-09-17T13:21:00Z" w:initials="ED">
    <w:p w:rsidR="00042974" w:rsidRDefault="00042974">
      <w:pPr>
        <w:pStyle w:val="CommentText"/>
      </w:pPr>
      <w:r>
        <w:rPr>
          <w:rStyle w:val="CommentReference"/>
        </w:rPr>
        <w:annotationRef/>
      </w:r>
      <w:r>
        <w:t>Should we change the name of this role to match the new name for this system?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974" w:rsidRDefault="00042974" w:rsidP="00235A30">
      <w:r>
        <w:separator/>
      </w:r>
    </w:p>
  </w:endnote>
  <w:endnote w:type="continuationSeparator" w:id="0">
    <w:p w:rsidR="00042974" w:rsidRDefault="00042974" w:rsidP="00235A30">
      <w:r>
        <w:continuationSeparator/>
      </w:r>
    </w:p>
  </w:endnote>
  <w:endnote w:type="continuationNotice" w:id="1">
    <w:p w:rsidR="00042974" w:rsidRDefault="0004297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9624992"/>
      <w:docPartObj>
        <w:docPartGallery w:val="Page Numbers (Bottom of Page)"/>
        <w:docPartUnique/>
      </w:docPartObj>
    </w:sdtPr>
    <w:sdtEndPr>
      <w:rPr>
        <w:noProof/>
      </w:rPr>
    </w:sdtEndPr>
    <w:sdtContent>
      <w:p w:rsidR="00042974" w:rsidRPr="00120ECA" w:rsidRDefault="00042974" w:rsidP="00120ECA">
        <w:pPr>
          <w:pStyle w:val="Footer"/>
          <w:tabs>
            <w:tab w:val="clear" w:pos="4680"/>
          </w:tabs>
          <w:rPr>
            <w:sz w:val="20"/>
            <w:szCs w:val="20"/>
          </w:rPr>
        </w:pPr>
        <w:r w:rsidRPr="00F9670E">
          <w:rPr>
            <w:noProof/>
          </w:rPr>
          <w:drawing>
            <wp:inline distT="0" distB="0" distL="0" distR="0" wp14:anchorId="3C73CA31" wp14:editId="41208C99">
              <wp:extent cx="5943600" cy="16644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598186"/>
      <w:docPartObj>
        <w:docPartGallery w:val="Page Numbers (Bottom of Page)"/>
        <w:docPartUnique/>
      </w:docPartObj>
    </w:sdtPr>
    <w:sdtEndPr>
      <w:rPr>
        <w:noProof/>
      </w:rPr>
    </w:sdtEndPr>
    <w:sdtContent>
      <w:p w:rsidR="00042974" w:rsidRPr="00120ECA" w:rsidRDefault="00042974"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F2037D">
          <w:rPr>
            <w:noProof/>
            <w:sz w:val="20"/>
            <w:szCs w:val="20"/>
          </w:rPr>
          <w:t>33</w:t>
        </w:r>
        <w:r w:rsidRPr="000526E7">
          <w:rPr>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974" w:rsidRDefault="00042974" w:rsidP="00235A30">
      <w:r>
        <w:separator/>
      </w:r>
    </w:p>
  </w:footnote>
  <w:footnote w:type="continuationSeparator" w:id="0">
    <w:p w:rsidR="00042974" w:rsidRDefault="00042974" w:rsidP="00235A30">
      <w:r>
        <w:continuationSeparator/>
      </w:r>
    </w:p>
  </w:footnote>
  <w:footnote w:type="continuationNotice" w:id="1">
    <w:p w:rsidR="00042974" w:rsidRDefault="00042974">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042974" w:rsidTr="00373786">
      <w:tc>
        <w:tcPr>
          <w:tcW w:w="4788" w:type="dxa"/>
        </w:tcPr>
        <w:p w:rsidR="00042974" w:rsidRDefault="00042974">
          <w:pPr>
            <w:pStyle w:val="Header"/>
          </w:pPr>
        </w:p>
      </w:tc>
      <w:tc>
        <w:tcPr>
          <w:tcW w:w="4788" w:type="dxa"/>
        </w:tcPr>
        <w:p w:rsidR="00042974" w:rsidRDefault="00042974" w:rsidP="004A4188">
          <w:pPr>
            <w:pStyle w:val="Header"/>
          </w:pPr>
          <w:r>
            <w:rPr>
              <w:noProof/>
            </w:rPr>
            <w:drawing>
              <wp:inline distT="0" distB="0" distL="0" distR="0" wp14:anchorId="59645F62" wp14:editId="7AAC1FEB">
                <wp:extent cx="1783080" cy="563523"/>
                <wp:effectExtent l="0" t="0" r="7620" b="8255"/>
                <wp:docPr id="34" name="Picture 34"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rsidR="00042974" w:rsidRDefault="000429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042974" w:rsidTr="002430FA">
      <w:tc>
        <w:tcPr>
          <w:tcW w:w="4320" w:type="dxa"/>
        </w:tcPr>
        <w:p w:rsidR="00042974" w:rsidRDefault="00042974">
          <w:pPr>
            <w:pStyle w:val="Header"/>
          </w:pPr>
          <w:r>
            <w:rPr>
              <w:noProof/>
            </w:rPr>
            <w:drawing>
              <wp:inline distT="0" distB="0" distL="0" distR="0" wp14:anchorId="028C1442" wp14:editId="52F1E318">
                <wp:extent cx="1737360" cy="549074"/>
                <wp:effectExtent l="0" t="0" r="0" b="3810"/>
                <wp:docPr id="49" name="Picture 49"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rsidR="00042974" w:rsidRDefault="00042974" w:rsidP="00BC4844">
          <w:pPr>
            <w:pStyle w:val="HeaderRightLarge"/>
          </w:pPr>
          <w:r>
            <w:t xml:space="preserve">Administration and </w:t>
          </w:r>
          <w:r w:rsidRPr="00AC0D70">
            <w:t xml:space="preserve">Registration </w:t>
          </w:r>
          <w:r>
            <w:t xml:space="preserve">Tools </w:t>
          </w:r>
          <w:r w:rsidRPr="00AC0D70">
            <w:t>User Guide</w:t>
          </w:r>
        </w:p>
        <w:p w:rsidR="00042974" w:rsidRDefault="00042974" w:rsidP="00C527B6">
          <w:pPr>
            <w:pStyle w:val="HeaderRightSmall"/>
          </w:pPr>
        </w:p>
      </w:tc>
    </w:tr>
  </w:tbl>
  <w:p w:rsidR="00042974" w:rsidRDefault="000429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5928"/>
    <w:multiLevelType w:val="multilevel"/>
    <w:tmpl w:val="36B6452A"/>
    <w:numStyleLink w:val="ListNumbers"/>
  </w:abstractNum>
  <w:abstractNum w:abstractNumId="1">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224AA0"/>
    <w:multiLevelType w:val="multilevel"/>
    <w:tmpl w:val="3D0EC846"/>
    <w:numStyleLink w:val="TableBullets"/>
  </w:abstractNum>
  <w:abstractNum w:abstractNumId="23">
    <w:nsid w:val="55AB3FE6"/>
    <w:multiLevelType w:val="multilevel"/>
    <w:tmpl w:val="490A6330"/>
    <w:numStyleLink w:val="ListBullets"/>
  </w:abstractNum>
  <w:abstractNum w:abstractNumId="24">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2716E7"/>
    <w:multiLevelType w:val="multilevel"/>
    <w:tmpl w:val="DC50A252"/>
    <w:numStyleLink w:val="TableNumbers"/>
  </w:abstractNum>
  <w:abstractNum w:abstractNumId="27">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B86F14"/>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F73488"/>
    <w:multiLevelType w:val="multilevel"/>
    <w:tmpl w:val="490A6330"/>
    <w:styleLink w:val="ListBullets"/>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1">
      <w:lvl w:ilvl="1">
        <w:start w:val="1"/>
        <w:numFmt w:val="lowerLetter"/>
        <w:pStyle w:val="TableTextNumber2"/>
        <w:lvlText w:val="%2."/>
        <w:lvlJc w:val="left"/>
        <w:pPr>
          <w:tabs>
            <w:tab w:val="num" w:pos="547"/>
          </w:tabs>
          <w:ind w:left="547" w:hanging="216"/>
        </w:pPr>
        <w:rPr>
          <w:rFonts w:hint="default"/>
          <w:sz w:val="22"/>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1126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C47"/>
    <w:rsid w:val="00000E10"/>
    <w:rsid w:val="00000F09"/>
    <w:rsid w:val="00004851"/>
    <w:rsid w:val="00004886"/>
    <w:rsid w:val="00005742"/>
    <w:rsid w:val="00006AD0"/>
    <w:rsid w:val="00006E7C"/>
    <w:rsid w:val="00007E24"/>
    <w:rsid w:val="00010A21"/>
    <w:rsid w:val="000120B5"/>
    <w:rsid w:val="000120CD"/>
    <w:rsid w:val="00012169"/>
    <w:rsid w:val="0001285A"/>
    <w:rsid w:val="00013296"/>
    <w:rsid w:val="00014DA3"/>
    <w:rsid w:val="00015958"/>
    <w:rsid w:val="00015C99"/>
    <w:rsid w:val="00017CE3"/>
    <w:rsid w:val="00017DF9"/>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D19"/>
    <w:rsid w:val="00057178"/>
    <w:rsid w:val="000604BA"/>
    <w:rsid w:val="00060BD8"/>
    <w:rsid w:val="00061636"/>
    <w:rsid w:val="000620D3"/>
    <w:rsid w:val="000630A4"/>
    <w:rsid w:val="00063D8F"/>
    <w:rsid w:val="00064F18"/>
    <w:rsid w:val="0006516B"/>
    <w:rsid w:val="00066CE1"/>
    <w:rsid w:val="00067048"/>
    <w:rsid w:val="00070101"/>
    <w:rsid w:val="000713AF"/>
    <w:rsid w:val="00071647"/>
    <w:rsid w:val="0007317A"/>
    <w:rsid w:val="0007383B"/>
    <w:rsid w:val="00074C5B"/>
    <w:rsid w:val="00074CF8"/>
    <w:rsid w:val="000766E8"/>
    <w:rsid w:val="00076ED5"/>
    <w:rsid w:val="000776E8"/>
    <w:rsid w:val="0008076E"/>
    <w:rsid w:val="00081301"/>
    <w:rsid w:val="00081E6D"/>
    <w:rsid w:val="00082EB5"/>
    <w:rsid w:val="00084374"/>
    <w:rsid w:val="00084712"/>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8D"/>
    <w:rsid w:val="000C665B"/>
    <w:rsid w:val="000D0930"/>
    <w:rsid w:val="000D1226"/>
    <w:rsid w:val="000D20F1"/>
    <w:rsid w:val="000D2B7A"/>
    <w:rsid w:val="000D4424"/>
    <w:rsid w:val="000D5604"/>
    <w:rsid w:val="000D780D"/>
    <w:rsid w:val="000D7FC0"/>
    <w:rsid w:val="000E03F7"/>
    <w:rsid w:val="000E0CF1"/>
    <w:rsid w:val="000E0D32"/>
    <w:rsid w:val="000E3079"/>
    <w:rsid w:val="000E4206"/>
    <w:rsid w:val="000E4E3B"/>
    <w:rsid w:val="000F071A"/>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4334"/>
    <w:rsid w:val="001C53D1"/>
    <w:rsid w:val="001C5B9B"/>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21EA"/>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923"/>
    <w:rsid w:val="002B529E"/>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90F"/>
    <w:rsid w:val="00300289"/>
    <w:rsid w:val="00300F61"/>
    <w:rsid w:val="00300FF5"/>
    <w:rsid w:val="003015AE"/>
    <w:rsid w:val="003017B9"/>
    <w:rsid w:val="003024C2"/>
    <w:rsid w:val="0030309E"/>
    <w:rsid w:val="00303F59"/>
    <w:rsid w:val="0030461C"/>
    <w:rsid w:val="00304B30"/>
    <w:rsid w:val="00307191"/>
    <w:rsid w:val="00307C61"/>
    <w:rsid w:val="0031024D"/>
    <w:rsid w:val="003108DE"/>
    <w:rsid w:val="00311066"/>
    <w:rsid w:val="0031114D"/>
    <w:rsid w:val="0031137D"/>
    <w:rsid w:val="00312826"/>
    <w:rsid w:val="003138EA"/>
    <w:rsid w:val="0031399F"/>
    <w:rsid w:val="00313EF1"/>
    <w:rsid w:val="003158DA"/>
    <w:rsid w:val="00315A85"/>
    <w:rsid w:val="00316F18"/>
    <w:rsid w:val="00321655"/>
    <w:rsid w:val="00325E64"/>
    <w:rsid w:val="00326201"/>
    <w:rsid w:val="003312BF"/>
    <w:rsid w:val="003323B2"/>
    <w:rsid w:val="003323E9"/>
    <w:rsid w:val="00332B97"/>
    <w:rsid w:val="00332BB0"/>
    <w:rsid w:val="00332CB8"/>
    <w:rsid w:val="003347C3"/>
    <w:rsid w:val="00334A13"/>
    <w:rsid w:val="003359EC"/>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6284"/>
    <w:rsid w:val="0036635E"/>
    <w:rsid w:val="00366F9C"/>
    <w:rsid w:val="00370D68"/>
    <w:rsid w:val="00371626"/>
    <w:rsid w:val="00371675"/>
    <w:rsid w:val="00371D6B"/>
    <w:rsid w:val="00373786"/>
    <w:rsid w:val="003738A3"/>
    <w:rsid w:val="003740BC"/>
    <w:rsid w:val="00374316"/>
    <w:rsid w:val="003748AB"/>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2877"/>
    <w:rsid w:val="003C31A3"/>
    <w:rsid w:val="003C3C5F"/>
    <w:rsid w:val="003C43CA"/>
    <w:rsid w:val="003C4B64"/>
    <w:rsid w:val="003C4E74"/>
    <w:rsid w:val="003C5824"/>
    <w:rsid w:val="003C5956"/>
    <w:rsid w:val="003C630F"/>
    <w:rsid w:val="003C7E6C"/>
    <w:rsid w:val="003D0DBE"/>
    <w:rsid w:val="003D0EB6"/>
    <w:rsid w:val="003D0F17"/>
    <w:rsid w:val="003D1DE2"/>
    <w:rsid w:val="003D1FC9"/>
    <w:rsid w:val="003D37F7"/>
    <w:rsid w:val="003D4D36"/>
    <w:rsid w:val="003E1441"/>
    <w:rsid w:val="003E1BCF"/>
    <w:rsid w:val="003E2503"/>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525"/>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B1174"/>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61EB"/>
    <w:rsid w:val="004E6A1D"/>
    <w:rsid w:val="004E7536"/>
    <w:rsid w:val="004E7B24"/>
    <w:rsid w:val="004E7D12"/>
    <w:rsid w:val="004F0237"/>
    <w:rsid w:val="004F1D6D"/>
    <w:rsid w:val="004F3ADF"/>
    <w:rsid w:val="004F4428"/>
    <w:rsid w:val="004F4A46"/>
    <w:rsid w:val="004F5BC3"/>
    <w:rsid w:val="004F796D"/>
    <w:rsid w:val="0050051C"/>
    <w:rsid w:val="00500FCE"/>
    <w:rsid w:val="00500FED"/>
    <w:rsid w:val="00501705"/>
    <w:rsid w:val="00505871"/>
    <w:rsid w:val="00505949"/>
    <w:rsid w:val="00511051"/>
    <w:rsid w:val="005132F5"/>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B06"/>
    <w:rsid w:val="00534162"/>
    <w:rsid w:val="00534F6F"/>
    <w:rsid w:val="0053579E"/>
    <w:rsid w:val="0053584D"/>
    <w:rsid w:val="00536550"/>
    <w:rsid w:val="00541D74"/>
    <w:rsid w:val="00543F03"/>
    <w:rsid w:val="00545E13"/>
    <w:rsid w:val="00546185"/>
    <w:rsid w:val="005509B5"/>
    <w:rsid w:val="00550F9E"/>
    <w:rsid w:val="005510E5"/>
    <w:rsid w:val="0055192A"/>
    <w:rsid w:val="00552A84"/>
    <w:rsid w:val="00554FF3"/>
    <w:rsid w:val="00557063"/>
    <w:rsid w:val="00557537"/>
    <w:rsid w:val="00557EBC"/>
    <w:rsid w:val="00564168"/>
    <w:rsid w:val="0056423D"/>
    <w:rsid w:val="00564FCC"/>
    <w:rsid w:val="00565FDE"/>
    <w:rsid w:val="005670D9"/>
    <w:rsid w:val="00567BF9"/>
    <w:rsid w:val="00570C15"/>
    <w:rsid w:val="00572715"/>
    <w:rsid w:val="005734F1"/>
    <w:rsid w:val="0057536B"/>
    <w:rsid w:val="005760F7"/>
    <w:rsid w:val="00581462"/>
    <w:rsid w:val="005827A2"/>
    <w:rsid w:val="005831CF"/>
    <w:rsid w:val="005845CC"/>
    <w:rsid w:val="00584652"/>
    <w:rsid w:val="005851DE"/>
    <w:rsid w:val="005855E7"/>
    <w:rsid w:val="00585A91"/>
    <w:rsid w:val="00585CF4"/>
    <w:rsid w:val="005865EC"/>
    <w:rsid w:val="00586A01"/>
    <w:rsid w:val="00586C1D"/>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65CE"/>
    <w:rsid w:val="005A66D3"/>
    <w:rsid w:val="005A7F1A"/>
    <w:rsid w:val="005B1799"/>
    <w:rsid w:val="005B318E"/>
    <w:rsid w:val="005B48D2"/>
    <w:rsid w:val="005B4E14"/>
    <w:rsid w:val="005B59E5"/>
    <w:rsid w:val="005B6900"/>
    <w:rsid w:val="005B6D24"/>
    <w:rsid w:val="005B6DFB"/>
    <w:rsid w:val="005C1126"/>
    <w:rsid w:val="005C2571"/>
    <w:rsid w:val="005C447D"/>
    <w:rsid w:val="005C5BB1"/>
    <w:rsid w:val="005C6353"/>
    <w:rsid w:val="005C7F5E"/>
    <w:rsid w:val="005D129F"/>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5270"/>
    <w:rsid w:val="005F5AAD"/>
    <w:rsid w:val="005F6148"/>
    <w:rsid w:val="005F6A46"/>
    <w:rsid w:val="005F6D8B"/>
    <w:rsid w:val="005F6F98"/>
    <w:rsid w:val="00600861"/>
    <w:rsid w:val="00601B83"/>
    <w:rsid w:val="00602B74"/>
    <w:rsid w:val="006035B7"/>
    <w:rsid w:val="00603A6D"/>
    <w:rsid w:val="00610177"/>
    <w:rsid w:val="006107F1"/>
    <w:rsid w:val="00610E7C"/>
    <w:rsid w:val="00612D82"/>
    <w:rsid w:val="0061388A"/>
    <w:rsid w:val="00614B91"/>
    <w:rsid w:val="00616774"/>
    <w:rsid w:val="006174B6"/>
    <w:rsid w:val="00620184"/>
    <w:rsid w:val="00621D62"/>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2BA3"/>
    <w:rsid w:val="00672DDD"/>
    <w:rsid w:val="00672EC5"/>
    <w:rsid w:val="00673B2C"/>
    <w:rsid w:val="006741DE"/>
    <w:rsid w:val="00674449"/>
    <w:rsid w:val="00674904"/>
    <w:rsid w:val="00674DD2"/>
    <w:rsid w:val="00675653"/>
    <w:rsid w:val="00675774"/>
    <w:rsid w:val="00680116"/>
    <w:rsid w:val="00680F6E"/>
    <w:rsid w:val="00681651"/>
    <w:rsid w:val="00683BB8"/>
    <w:rsid w:val="00684912"/>
    <w:rsid w:val="006849F6"/>
    <w:rsid w:val="00684B84"/>
    <w:rsid w:val="00685967"/>
    <w:rsid w:val="00685D78"/>
    <w:rsid w:val="006877E6"/>
    <w:rsid w:val="00690CE7"/>
    <w:rsid w:val="00692155"/>
    <w:rsid w:val="006926B6"/>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D1876"/>
    <w:rsid w:val="006D25EC"/>
    <w:rsid w:val="006D26A2"/>
    <w:rsid w:val="006D363F"/>
    <w:rsid w:val="006D6058"/>
    <w:rsid w:val="006D6530"/>
    <w:rsid w:val="006D771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7A6"/>
    <w:rsid w:val="00736C1C"/>
    <w:rsid w:val="007375FA"/>
    <w:rsid w:val="007419FB"/>
    <w:rsid w:val="00745B10"/>
    <w:rsid w:val="00746088"/>
    <w:rsid w:val="00746388"/>
    <w:rsid w:val="0074684C"/>
    <w:rsid w:val="007502A4"/>
    <w:rsid w:val="007516C7"/>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9205C"/>
    <w:rsid w:val="00794B5D"/>
    <w:rsid w:val="00794BCC"/>
    <w:rsid w:val="00794CCA"/>
    <w:rsid w:val="00795E40"/>
    <w:rsid w:val="00796A00"/>
    <w:rsid w:val="00796B6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CF"/>
    <w:rsid w:val="00850AA0"/>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45F0"/>
    <w:rsid w:val="008854A0"/>
    <w:rsid w:val="00886089"/>
    <w:rsid w:val="00886CB2"/>
    <w:rsid w:val="00887264"/>
    <w:rsid w:val="00890C0D"/>
    <w:rsid w:val="00890F49"/>
    <w:rsid w:val="0089167C"/>
    <w:rsid w:val="00891803"/>
    <w:rsid w:val="008918F3"/>
    <w:rsid w:val="0089197D"/>
    <w:rsid w:val="00893338"/>
    <w:rsid w:val="00893450"/>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2630"/>
    <w:rsid w:val="008E31BC"/>
    <w:rsid w:val="008E46D5"/>
    <w:rsid w:val="008E5898"/>
    <w:rsid w:val="008E7574"/>
    <w:rsid w:val="008E7B06"/>
    <w:rsid w:val="008E7CC1"/>
    <w:rsid w:val="008E7D31"/>
    <w:rsid w:val="008F15D0"/>
    <w:rsid w:val="008F18A3"/>
    <w:rsid w:val="008F26CD"/>
    <w:rsid w:val="008F4D29"/>
    <w:rsid w:val="008F5509"/>
    <w:rsid w:val="008F7711"/>
    <w:rsid w:val="008F7A4F"/>
    <w:rsid w:val="008F7ABA"/>
    <w:rsid w:val="008F7EBF"/>
    <w:rsid w:val="00900540"/>
    <w:rsid w:val="0090078C"/>
    <w:rsid w:val="0090080E"/>
    <w:rsid w:val="0090097A"/>
    <w:rsid w:val="00900C19"/>
    <w:rsid w:val="0090264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3316"/>
    <w:rsid w:val="0094393E"/>
    <w:rsid w:val="00944678"/>
    <w:rsid w:val="00944774"/>
    <w:rsid w:val="009450D3"/>
    <w:rsid w:val="00945711"/>
    <w:rsid w:val="00945749"/>
    <w:rsid w:val="00946D12"/>
    <w:rsid w:val="00947265"/>
    <w:rsid w:val="00947444"/>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36B0"/>
    <w:rsid w:val="009A3F32"/>
    <w:rsid w:val="009A4D74"/>
    <w:rsid w:val="009A7309"/>
    <w:rsid w:val="009A73E5"/>
    <w:rsid w:val="009B01DC"/>
    <w:rsid w:val="009B0527"/>
    <w:rsid w:val="009B05E7"/>
    <w:rsid w:val="009B0E36"/>
    <w:rsid w:val="009B1354"/>
    <w:rsid w:val="009B24D8"/>
    <w:rsid w:val="009B253E"/>
    <w:rsid w:val="009B2B5E"/>
    <w:rsid w:val="009B2C63"/>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CBB"/>
    <w:rsid w:val="009D5A42"/>
    <w:rsid w:val="009D5D65"/>
    <w:rsid w:val="009D6270"/>
    <w:rsid w:val="009D6AAB"/>
    <w:rsid w:val="009D7095"/>
    <w:rsid w:val="009D773A"/>
    <w:rsid w:val="009E0B6E"/>
    <w:rsid w:val="009E217C"/>
    <w:rsid w:val="009E21B4"/>
    <w:rsid w:val="009E31CA"/>
    <w:rsid w:val="009E4AA2"/>
    <w:rsid w:val="009E7BCB"/>
    <w:rsid w:val="009F0003"/>
    <w:rsid w:val="009F02F4"/>
    <w:rsid w:val="009F1780"/>
    <w:rsid w:val="009F1C65"/>
    <w:rsid w:val="009F33D3"/>
    <w:rsid w:val="009F4745"/>
    <w:rsid w:val="009F47BB"/>
    <w:rsid w:val="009F5991"/>
    <w:rsid w:val="009F5FFF"/>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F95"/>
    <w:rsid w:val="00A15A5A"/>
    <w:rsid w:val="00A161C5"/>
    <w:rsid w:val="00A16DB4"/>
    <w:rsid w:val="00A17236"/>
    <w:rsid w:val="00A1787C"/>
    <w:rsid w:val="00A17B76"/>
    <w:rsid w:val="00A20EF1"/>
    <w:rsid w:val="00A2105C"/>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94"/>
    <w:rsid w:val="00A4227D"/>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A00"/>
    <w:rsid w:val="00A7491F"/>
    <w:rsid w:val="00A75125"/>
    <w:rsid w:val="00A7673E"/>
    <w:rsid w:val="00A77428"/>
    <w:rsid w:val="00A81E19"/>
    <w:rsid w:val="00A84039"/>
    <w:rsid w:val="00A84577"/>
    <w:rsid w:val="00A845EF"/>
    <w:rsid w:val="00A84E54"/>
    <w:rsid w:val="00A8540F"/>
    <w:rsid w:val="00A859FB"/>
    <w:rsid w:val="00A8624F"/>
    <w:rsid w:val="00A8628A"/>
    <w:rsid w:val="00A86792"/>
    <w:rsid w:val="00A916E1"/>
    <w:rsid w:val="00A91F5A"/>
    <w:rsid w:val="00A920FE"/>
    <w:rsid w:val="00A923B8"/>
    <w:rsid w:val="00A9278F"/>
    <w:rsid w:val="00A928C0"/>
    <w:rsid w:val="00A93079"/>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8E1"/>
    <w:rsid w:val="00AB5313"/>
    <w:rsid w:val="00AB6161"/>
    <w:rsid w:val="00AB673A"/>
    <w:rsid w:val="00AB6E1A"/>
    <w:rsid w:val="00AB7C7A"/>
    <w:rsid w:val="00AB7D25"/>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BA5"/>
    <w:rsid w:val="00AC7689"/>
    <w:rsid w:val="00AC77BC"/>
    <w:rsid w:val="00AC7C90"/>
    <w:rsid w:val="00AD02AF"/>
    <w:rsid w:val="00AD03DE"/>
    <w:rsid w:val="00AD1178"/>
    <w:rsid w:val="00AD23F0"/>
    <w:rsid w:val="00AD2DBC"/>
    <w:rsid w:val="00AD3EF7"/>
    <w:rsid w:val="00AD5141"/>
    <w:rsid w:val="00AE1856"/>
    <w:rsid w:val="00AE2CF4"/>
    <w:rsid w:val="00AE38CE"/>
    <w:rsid w:val="00AE41A6"/>
    <w:rsid w:val="00AE4A85"/>
    <w:rsid w:val="00AE514E"/>
    <w:rsid w:val="00AE529E"/>
    <w:rsid w:val="00AE76CB"/>
    <w:rsid w:val="00AE7897"/>
    <w:rsid w:val="00AF0F16"/>
    <w:rsid w:val="00AF2CB6"/>
    <w:rsid w:val="00AF49E3"/>
    <w:rsid w:val="00AF5F28"/>
    <w:rsid w:val="00AF7A5C"/>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C3C"/>
    <w:rsid w:val="00B571A9"/>
    <w:rsid w:val="00B57B53"/>
    <w:rsid w:val="00B61039"/>
    <w:rsid w:val="00B616B0"/>
    <w:rsid w:val="00B62338"/>
    <w:rsid w:val="00B6251C"/>
    <w:rsid w:val="00B6320E"/>
    <w:rsid w:val="00B63BD7"/>
    <w:rsid w:val="00B659FF"/>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C48"/>
    <w:rsid w:val="00B8441F"/>
    <w:rsid w:val="00B85ED3"/>
    <w:rsid w:val="00B869D7"/>
    <w:rsid w:val="00B9167D"/>
    <w:rsid w:val="00B91875"/>
    <w:rsid w:val="00B91CE1"/>
    <w:rsid w:val="00B928B2"/>
    <w:rsid w:val="00B93EB7"/>
    <w:rsid w:val="00B94BF7"/>
    <w:rsid w:val="00B9555E"/>
    <w:rsid w:val="00B95B26"/>
    <w:rsid w:val="00B96E51"/>
    <w:rsid w:val="00B976F8"/>
    <w:rsid w:val="00BA010D"/>
    <w:rsid w:val="00BA1A46"/>
    <w:rsid w:val="00BA2248"/>
    <w:rsid w:val="00BA26F7"/>
    <w:rsid w:val="00BA3201"/>
    <w:rsid w:val="00BA34C3"/>
    <w:rsid w:val="00BA35BA"/>
    <w:rsid w:val="00BA4894"/>
    <w:rsid w:val="00BA4A77"/>
    <w:rsid w:val="00BA4D99"/>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10165"/>
    <w:rsid w:val="00C11089"/>
    <w:rsid w:val="00C11E19"/>
    <w:rsid w:val="00C12695"/>
    <w:rsid w:val="00C15177"/>
    <w:rsid w:val="00C16FB0"/>
    <w:rsid w:val="00C20B6D"/>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26EC"/>
    <w:rsid w:val="00C340F7"/>
    <w:rsid w:val="00C34D89"/>
    <w:rsid w:val="00C34EC4"/>
    <w:rsid w:val="00C3692A"/>
    <w:rsid w:val="00C4069B"/>
    <w:rsid w:val="00C42B79"/>
    <w:rsid w:val="00C43C2C"/>
    <w:rsid w:val="00C45027"/>
    <w:rsid w:val="00C454C5"/>
    <w:rsid w:val="00C46F4D"/>
    <w:rsid w:val="00C501EA"/>
    <w:rsid w:val="00C505B6"/>
    <w:rsid w:val="00C50F62"/>
    <w:rsid w:val="00C51059"/>
    <w:rsid w:val="00C51755"/>
    <w:rsid w:val="00C527B6"/>
    <w:rsid w:val="00C537D3"/>
    <w:rsid w:val="00C53AFF"/>
    <w:rsid w:val="00C54D57"/>
    <w:rsid w:val="00C558B2"/>
    <w:rsid w:val="00C57714"/>
    <w:rsid w:val="00C61154"/>
    <w:rsid w:val="00C6174E"/>
    <w:rsid w:val="00C627D1"/>
    <w:rsid w:val="00C62ED3"/>
    <w:rsid w:val="00C63593"/>
    <w:rsid w:val="00C63A90"/>
    <w:rsid w:val="00C63F01"/>
    <w:rsid w:val="00C648B0"/>
    <w:rsid w:val="00C65076"/>
    <w:rsid w:val="00C65AA1"/>
    <w:rsid w:val="00C65BDA"/>
    <w:rsid w:val="00C66B62"/>
    <w:rsid w:val="00C66C77"/>
    <w:rsid w:val="00C7222E"/>
    <w:rsid w:val="00C73710"/>
    <w:rsid w:val="00C74442"/>
    <w:rsid w:val="00C74D2F"/>
    <w:rsid w:val="00C757FD"/>
    <w:rsid w:val="00C76530"/>
    <w:rsid w:val="00C76EF3"/>
    <w:rsid w:val="00C77708"/>
    <w:rsid w:val="00C8226A"/>
    <w:rsid w:val="00C82D27"/>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A18A1"/>
    <w:rsid w:val="00CA1944"/>
    <w:rsid w:val="00CA2486"/>
    <w:rsid w:val="00CA249D"/>
    <w:rsid w:val="00CA2C8F"/>
    <w:rsid w:val="00CA362D"/>
    <w:rsid w:val="00CA36C0"/>
    <w:rsid w:val="00CA4647"/>
    <w:rsid w:val="00CA4CAC"/>
    <w:rsid w:val="00CA6640"/>
    <w:rsid w:val="00CA7085"/>
    <w:rsid w:val="00CA70EB"/>
    <w:rsid w:val="00CA7391"/>
    <w:rsid w:val="00CB020D"/>
    <w:rsid w:val="00CB1A5A"/>
    <w:rsid w:val="00CB2F8A"/>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2176"/>
    <w:rsid w:val="00CE29AA"/>
    <w:rsid w:val="00CE33D8"/>
    <w:rsid w:val="00CE386D"/>
    <w:rsid w:val="00CE481F"/>
    <w:rsid w:val="00CE59F6"/>
    <w:rsid w:val="00CE5A41"/>
    <w:rsid w:val="00CE65E2"/>
    <w:rsid w:val="00CE721A"/>
    <w:rsid w:val="00CE7B29"/>
    <w:rsid w:val="00CE7FEE"/>
    <w:rsid w:val="00CF05FB"/>
    <w:rsid w:val="00CF161B"/>
    <w:rsid w:val="00CF2D8E"/>
    <w:rsid w:val="00CF4376"/>
    <w:rsid w:val="00CF43B5"/>
    <w:rsid w:val="00CF43BB"/>
    <w:rsid w:val="00CF542B"/>
    <w:rsid w:val="00CF693F"/>
    <w:rsid w:val="00CF697A"/>
    <w:rsid w:val="00D002C3"/>
    <w:rsid w:val="00D01561"/>
    <w:rsid w:val="00D01CD3"/>
    <w:rsid w:val="00D0267F"/>
    <w:rsid w:val="00D03C32"/>
    <w:rsid w:val="00D04171"/>
    <w:rsid w:val="00D04249"/>
    <w:rsid w:val="00D04993"/>
    <w:rsid w:val="00D04E96"/>
    <w:rsid w:val="00D04F34"/>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F7E"/>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2553"/>
    <w:rsid w:val="00D74C80"/>
    <w:rsid w:val="00D7718F"/>
    <w:rsid w:val="00D77D1A"/>
    <w:rsid w:val="00D8063F"/>
    <w:rsid w:val="00D80ED1"/>
    <w:rsid w:val="00D83AD3"/>
    <w:rsid w:val="00D8589E"/>
    <w:rsid w:val="00D85CCF"/>
    <w:rsid w:val="00D85FF8"/>
    <w:rsid w:val="00D86882"/>
    <w:rsid w:val="00D90398"/>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8C5"/>
    <w:rsid w:val="00DA7C35"/>
    <w:rsid w:val="00DB20A9"/>
    <w:rsid w:val="00DB35A4"/>
    <w:rsid w:val="00DB3D05"/>
    <w:rsid w:val="00DB3E0F"/>
    <w:rsid w:val="00DB4238"/>
    <w:rsid w:val="00DB681F"/>
    <w:rsid w:val="00DB686B"/>
    <w:rsid w:val="00DB6945"/>
    <w:rsid w:val="00DB728A"/>
    <w:rsid w:val="00DB770E"/>
    <w:rsid w:val="00DC026E"/>
    <w:rsid w:val="00DC05BD"/>
    <w:rsid w:val="00DC1F40"/>
    <w:rsid w:val="00DC3255"/>
    <w:rsid w:val="00DC4624"/>
    <w:rsid w:val="00DC55BA"/>
    <w:rsid w:val="00DC6A78"/>
    <w:rsid w:val="00DD1013"/>
    <w:rsid w:val="00DD1217"/>
    <w:rsid w:val="00DD3A1B"/>
    <w:rsid w:val="00DD4A8D"/>
    <w:rsid w:val="00DD4A9D"/>
    <w:rsid w:val="00DD6301"/>
    <w:rsid w:val="00DD63B6"/>
    <w:rsid w:val="00DD7873"/>
    <w:rsid w:val="00DE01C8"/>
    <w:rsid w:val="00DE0745"/>
    <w:rsid w:val="00DE0F69"/>
    <w:rsid w:val="00DE1F58"/>
    <w:rsid w:val="00DE6078"/>
    <w:rsid w:val="00DE6EA2"/>
    <w:rsid w:val="00DE7525"/>
    <w:rsid w:val="00DE7789"/>
    <w:rsid w:val="00DF196B"/>
    <w:rsid w:val="00DF2884"/>
    <w:rsid w:val="00DF4023"/>
    <w:rsid w:val="00DF4D94"/>
    <w:rsid w:val="00DF51AA"/>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2903"/>
    <w:rsid w:val="00E42A2D"/>
    <w:rsid w:val="00E46A91"/>
    <w:rsid w:val="00E51FDD"/>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407"/>
    <w:rsid w:val="00EA08B5"/>
    <w:rsid w:val="00EA209D"/>
    <w:rsid w:val="00EA23B7"/>
    <w:rsid w:val="00EA28F9"/>
    <w:rsid w:val="00EA3AE8"/>
    <w:rsid w:val="00EA3BD6"/>
    <w:rsid w:val="00EA4B71"/>
    <w:rsid w:val="00EA51A0"/>
    <w:rsid w:val="00EA6BDE"/>
    <w:rsid w:val="00EA768F"/>
    <w:rsid w:val="00EB0373"/>
    <w:rsid w:val="00EB13B7"/>
    <w:rsid w:val="00EB1533"/>
    <w:rsid w:val="00EB2C26"/>
    <w:rsid w:val="00EB33F0"/>
    <w:rsid w:val="00EB399B"/>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838"/>
    <w:rsid w:val="00ED04A9"/>
    <w:rsid w:val="00ED04AD"/>
    <w:rsid w:val="00ED134A"/>
    <w:rsid w:val="00ED1D2B"/>
    <w:rsid w:val="00ED277F"/>
    <w:rsid w:val="00ED387F"/>
    <w:rsid w:val="00ED4F43"/>
    <w:rsid w:val="00ED5C90"/>
    <w:rsid w:val="00ED72F1"/>
    <w:rsid w:val="00EE0098"/>
    <w:rsid w:val="00EE148F"/>
    <w:rsid w:val="00EE1B9E"/>
    <w:rsid w:val="00EE1CAF"/>
    <w:rsid w:val="00EE3DD0"/>
    <w:rsid w:val="00EE405B"/>
    <w:rsid w:val="00EE5B11"/>
    <w:rsid w:val="00EE6135"/>
    <w:rsid w:val="00EE66FF"/>
    <w:rsid w:val="00EE7FAE"/>
    <w:rsid w:val="00EF0F1B"/>
    <w:rsid w:val="00EF0FC7"/>
    <w:rsid w:val="00EF222E"/>
    <w:rsid w:val="00EF3CF0"/>
    <w:rsid w:val="00EF5C05"/>
    <w:rsid w:val="00EF6F0C"/>
    <w:rsid w:val="00EF727D"/>
    <w:rsid w:val="00EF7C22"/>
    <w:rsid w:val="00EF7D4D"/>
    <w:rsid w:val="00F00F55"/>
    <w:rsid w:val="00F02512"/>
    <w:rsid w:val="00F04184"/>
    <w:rsid w:val="00F05473"/>
    <w:rsid w:val="00F0586F"/>
    <w:rsid w:val="00F05FA6"/>
    <w:rsid w:val="00F06793"/>
    <w:rsid w:val="00F06A92"/>
    <w:rsid w:val="00F0701C"/>
    <w:rsid w:val="00F077BB"/>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2077"/>
    <w:rsid w:val="00F52494"/>
    <w:rsid w:val="00F53E48"/>
    <w:rsid w:val="00F541FC"/>
    <w:rsid w:val="00F54BFB"/>
    <w:rsid w:val="00F54C2F"/>
    <w:rsid w:val="00F552FE"/>
    <w:rsid w:val="00F5553B"/>
    <w:rsid w:val="00F55EB4"/>
    <w:rsid w:val="00F56BA6"/>
    <w:rsid w:val="00F56FAC"/>
    <w:rsid w:val="00F571F9"/>
    <w:rsid w:val="00F57709"/>
    <w:rsid w:val="00F60093"/>
    <w:rsid w:val="00F603B4"/>
    <w:rsid w:val="00F61A28"/>
    <w:rsid w:val="00F625FF"/>
    <w:rsid w:val="00F62A5B"/>
    <w:rsid w:val="00F70888"/>
    <w:rsid w:val="00F70E06"/>
    <w:rsid w:val="00F73254"/>
    <w:rsid w:val="00F7487C"/>
    <w:rsid w:val="00F74EB8"/>
    <w:rsid w:val="00F75027"/>
    <w:rsid w:val="00F75F99"/>
    <w:rsid w:val="00F76157"/>
    <w:rsid w:val="00F76319"/>
    <w:rsid w:val="00F763BC"/>
    <w:rsid w:val="00F76E58"/>
    <w:rsid w:val="00F77A11"/>
    <w:rsid w:val="00F81204"/>
    <w:rsid w:val="00F82215"/>
    <w:rsid w:val="00F82B64"/>
    <w:rsid w:val="00F82C89"/>
    <w:rsid w:val="00F83300"/>
    <w:rsid w:val="00F834E7"/>
    <w:rsid w:val="00F83BBF"/>
    <w:rsid w:val="00F83D7D"/>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36DC"/>
    <w:rsid w:val="00FA3D3C"/>
    <w:rsid w:val="00FA5991"/>
    <w:rsid w:val="00FA5CC9"/>
    <w:rsid w:val="00FA5FBA"/>
    <w:rsid w:val="00FA61E0"/>
    <w:rsid w:val="00FA6D12"/>
    <w:rsid w:val="00FB07CC"/>
    <w:rsid w:val="00FB0C30"/>
    <w:rsid w:val="00FB4790"/>
    <w:rsid w:val="00FB48AE"/>
    <w:rsid w:val="00FB7E7E"/>
    <w:rsid w:val="00FC16EF"/>
    <w:rsid w:val="00FC24E6"/>
    <w:rsid w:val="00FC30B7"/>
    <w:rsid w:val="00FC3698"/>
    <w:rsid w:val="00FC48FD"/>
    <w:rsid w:val="00FC498E"/>
    <w:rsid w:val="00FC4C24"/>
    <w:rsid w:val="00FC5FD7"/>
    <w:rsid w:val="00FC65F5"/>
    <w:rsid w:val="00FC6D62"/>
    <w:rsid w:val="00FC6D8C"/>
    <w:rsid w:val="00FC7315"/>
    <w:rsid w:val="00FC73AC"/>
    <w:rsid w:val="00FC79B1"/>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List Bullet" w:uiPriority="99"/>
    <w:lsdException w:name="List Number" w:uiPriority="99"/>
    <w:lsdException w:name="List Bullet 2" w:uiPriority="99"/>
    <w:lsdException w:name="List Bullet 3" w:uiPriority="99"/>
    <w:lsdException w:name="List Number 2" w:uiPriority="99"/>
    <w:lsdException w:name="List Number 3" w:uiPriority="99"/>
    <w:lsdException w:name="Title" w:qFormat="1"/>
    <w:lsdException w:name="Default Paragraph Font" w:uiPriority="1"/>
    <w:lsdException w:name="Body Text" w:uiPriority="99"/>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eader" Target="header2.xml"/><Relationship Id="rId16" Type="http://schemas.openxmlformats.org/officeDocument/2006/relationships/image" Target="media/image7.emf"/><Relationship Id="rId107" Type="http://schemas.openxmlformats.org/officeDocument/2006/relationships/image" Target="media/image95.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ceds.ed.gov/languageCodes.aspx" TargetMode="External"/><Relationship Id="rId103" Type="http://schemas.openxmlformats.org/officeDocument/2006/relationships/image" Target="media/image91.png"/><Relationship Id="rId108" Type="http://schemas.openxmlformats.org/officeDocument/2006/relationships/image" Target="media/image9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nces.ed.gov/ccd/schoolsearch/" TargetMode="External"/><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file:///C:\Users\dhajara\AppData\Roaming\Microsoft\Word\Test" TargetMode="External"/><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23DC4-82C2-41B0-99F4-E6A1EAA58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SBAC.dotx</Template>
  <TotalTime>0</TotalTime>
  <Pages>114</Pages>
  <Words>25472</Words>
  <Characters>145195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Lautman, Mark</dc:creator>
  <cp:lastModifiedBy>Davis, Evan</cp:lastModifiedBy>
  <cp:revision>2</cp:revision>
  <cp:lastPrinted>2014-06-03T13:58:00Z</cp:lastPrinted>
  <dcterms:created xsi:type="dcterms:W3CDTF">2014-09-25T19:38:00Z</dcterms:created>
  <dcterms:modified xsi:type="dcterms:W3CDTF">2014-09-25T19:38:00Z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ies>
</file>